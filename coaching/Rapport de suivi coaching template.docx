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10="urn:schemas-microsoft-com:vml" xmlns:ns11="urn:schemas-microsoft-com:office:office" xmlns:ns12="urn:schemas-microsoft-com:office:word" xmlns:ns2="http://schemas.microsoft.com/office/word/2010/wordml" xmlns:ns3="http://schemas.openxmlformats.org/drawingml/2006/wordprocessingDrawing" xmlns:ns4="http://schemas.microsoft.com/office/word/2010/wordprocessingDrawing" xmlns:ns6="http://schemas.microsoft.com/office/word/2010/wordprocessingShape" xmlns:ns7="http://schemas.openxmlformats.org/drawingml/2006/picture" xmlns:ns9="http://schemas.microsoft.com/office/drawing/2010/main" xmlns:r="http://schemas.openxmlformats.org/officeDocument/2006/relationships" xmlns:w="http://schemas.openxmlformats.org/wordprocessingml/2006/main" ns1:Ignorable="w14 w15 w16se w16cid w16 w16cex w16sdtdh w16sdtfl w16du wp14">
  <w:body>
    <w:p w:rsidRPr="00F43C4E" w:rsidR="00F43C4E" w:rsidP="4F6E6630" w:rsidRDefault="005712B2" ns2:paraId="2BC1A822" ns2:textId="59D56456">
      <w:pPr>
        <w:rPr>
          <w:rFonts w:eastAsia="ＭＳ ゴシック" w:eastAsiaTheme="majorEastAsia"/>
          <w:sz w:val="72"/>
          <w:szCs w:val="72"/>
        </w:rPr>
      </w:pPr>
      <w:r>
        <w:rPr>
          <w:noProof/>
          <w:lang w:eastAsia="fr-FR"/>
        </w:rPr>
        <ns1:AlternateContent>
          <ns1:Choice Requires="wps">
            <w:drawing>
              <ns3:anchor distT="0" distB="0" distL="114300" distR="114300" simplePos="0" relativeHeight="251658241" behindDoc="0" locked="0" layoutInCell="1" allowOverlap="1" ns4:anchorId="1C40C158" ns4:editId="27E1A219">
                <ns3:simplePos x="0" y="0"/>
                <ns3:positionH relativeFrom="margin">
                  <ns3:posOffset>-546470</ns3:posOffset>
                </ns3:positionH>
                <ns3:positionV relativeFrom="margin">
                  <ns3:posOffset>4952654</ns3:posOffset>
                </ns3:positionV>
                <ns3:extent cx="2133600" cy="1962150"/>
                <ns3:effectExtent l="0" t="0" r="0" b="0"/>
                <ns3:wrapNone/>
                <ns3:docPr id="387" name="Zone de texte 387"/>
                <ns3:cNvGraphicFramePr/>
                <a:graphic>
                  <a:graphicData uri="http://schemas.microsoft.com/office/word/2010/wordprocessingShape">
                    <ns6:wsp>
                      <ns6:cNvSpPr/>
                      <ns6:spPr>
                        <a:xfrm>
                          <a:off x="0" y="0"/>
                          <a:ext cx="2133600" cy="1962150"/>
                        </a:xfrm>
                        <a:prstGeom prst="rect">
                          <a:avLst/>
                        </a:prstGeom>
                        <a:noFill/>
                        <a:ln w="6350">
                          <a:noFill/>
                        </a:ln>
                      </ns6:spPr>
                      <ns6:style>
                        <a:lnRef idx="0">
                          <a:schemeClr val="accent1"/>
                        </a:lnRef>
                        <a:fillRef idx="0">
                          <a:schemeClr val="accent1"/>
                        </a:fillRef>
                        <a:effectRef idx="0">
                          <a:scrgbClr r="0" g="0" b="0"/>
                        </a:effectRef>
                        <a:fontRef idx="minor">
                          <a:schemeClr val="dk1"/>
                        </a:fontRef>
                      </ns6:style>
                      <ns6:txbx>
                        <w:txbxContent>
                          <w:p w:rsidR="00AD3EDE" w:rsidP="004F3126" w:rsidRDefault="00AD3EDE">
                            <w:pPr>
                              <w:spacing w:line="276" w:lineRule="auto"/>
                              <w:rPr>
                                <w:rFonts w:hAnsi="Calibri" w:eastAsia="Calibri" w:cs="Calibri"/>
                                <w:color w:val="595959"/>
                                <w:kern w:val="0"/>
                                <w:sz w:val="28"/>
                                <w:szCs w:val="28"/>
                                <w:lang w:val="en-US"/>
                                <ns2:ligatures ns2:val="none"/>
                              </w:rPr>
                            </w:pPr>
                            <w:r>
                              <w:rPr>
                                <w:rFonts w:hAnsi="Calibri" w:eastAsia="Calibri" w:cs="Calibri"/>
                                <w:color w:val="595959"/>
                                <w:sz w:val="28"/>
                                <w:szCs w:val="28"/>
                                <w:lang w:val="en-US"/>
                              </w:rPr>
                              <w:t>Victor Agahi, Cl</w:t>
                            </w:r>
                            <w:r>
                              <w:rPr>
                                <w:rFonts w:hAnsi="Calibri" w:eastAsia="Calibri" w:cs="Calibri"/>
                                <w:color w:val="595959"/>
                                <w:sz w:val="28"/>
                                <w:szCs w:val="28"/>
                                <w:lang w:val="en-US"/>
                              </w:rPr>
                              <w:t>é</w:t>
                            </w:r>
                            <w:r>
                              <w:rPr>
                                <w:rFonts w:hAnsi="Calibri" w:eastAsia="Calibri" w:cs="Calibri"/>
                                <w:color w:val="595959"/>
                                <w:sz w:val="28"/>
                                <w:szCs w:val="28"/>
                                <w:lang w:val="en-US"/>
                              </w:rPr>
                              <w:t>ment Pasteau, Victor Giroud</w:t>
                            </w:r>
                          </w:p>
                          <w:p w:rsidR="00AD3EDE" w:rsidP="004F3126" w:rsidRDefault="00AD3EDE">
                            <w:pPr>
                              <w:spacing w:line="276" w:lineRule="auto"/>
                              <w:rPr>
                                <w:rFonts w:hAnsi="Calibri" w:eastAsia="Calibri" w:cs="Calibri"/>
                                <w:color w:val="A6A6A6"/>
                                <w:lang w:val="en-US"/>
                              </w:rPr>
                            </w:pPr>
                            <w:r>
                              <w:rPr>
                                <w:rFonts w:hAnsi="Calibri" w:eastAsia="Calibri" w:cs="Calibri"/>
                                <w:color w:val="A6A6A6"/>
                                <w:lang w:val="en-US"/>
                              </w:rPr>
                              <w:t>PLIC</w:t>
                            </w:r>
                          </w:p>
                          <w:p w:rsidR="00AD3EDE" w:rsidP="004F3126" w:rsidRDefault="00AD3EDE">
                            <w:pPr>
                              <w:spacing w:line="276" w:lineRule="auto"/>
                              <w:rPr>
                                <w:rFonts w:hAnsi="Calibri" w:eastAsia="Calibri" w:cs="Calibri"/>
                                <w:color w:val="A6A6A6"/>
                                <w:lang w:val="en-US"/>
                              </w:rPr>
                            </w:pPr>
                            <w:r>
                              <w:rPr>
                                <w:rFonts w:hAnsi="Calibri" w:eastAsia="Calibri" w:cs="Calibri"/>
                                <w:color w:val="A6A6A6"/>
                                <w:lang w:val="en-US"/>
                              </w:rPr>
                              <w:t>14 Pages</w:t>
                            </w:r>
                          </w:p>
                          <w:p w:rsidR="00AD3EDE" w:rsidP="004F3126" w:rsidRDefault="00AD3EDE">
                            <w:pPr>
                              <w:spacing w:line="276" w:lineRule="auto"/>
                              <w:rPr>
                                <w:rFonts w:hAnsi="Calibri" w:eastAsia="Calibri" w:cs="Calibri"/>
                                <w:color w:val="A6A6A6"/>
                                <w:lang w:val="en-US"/>
                              </w:rPr>
                            </w:pPr>
                            <w:r>
                              <w:rPr>
                                <w:rFonts w:hAnsi="Calibri" w:eastAsia="Calibri" w:cs="Calibri"/>
                                <w:color w:val="A6A6A6"/>
                                <w:lang w:val="en-US"/>
                              </w:rPr>
                              <w:t>&lt;DATE_TODO&gt;</w:t>
                            </w:r>
                          </w:p>
                          <w:p w:rsidR="00AD3EDE" w:rsidP="004F3126" w:rsidRDefault="00AD3EDE">
                            <w:pPr>
                              <w:spacing w:line="276" w:lineRule="auto"/>
                              <w:rPr>
                                <w:rFonts w:hAnsi="Calibri" w:eastAsia="Calibri" w:cs="Calibri"/>
                                <w:color w:val="A6A6A6"/>
                                <w:lang w:val="en-US"/>
                              </w:rPr>
                            </w:pPr>
                            <w:r>
                              <w:rPr>
                                <w:rFonts w:hAnsi="Calibri" w:eastAsia="Calibri" w:cs="Calibri"/>
                                <w:color w:val="A6A6A6"/>
                                <w:lang w:val="en-US"/>
                              </w:rPr>
                              <w:t>Version 1.0</w:t>
                            </w:r>
                          </w:p>
                        </w:txbxContent>
                      </ns6:txbx>
                      <ns6:bodyPr spcFirstLastPara="0" wrap="square" lIns="91440" tIns="182880" rIns="91440" bIns="91440" anchor="t">
                        <a:noAutofit/>
                      </ns6:bodyPr>
                    </ns6:wsp>
                  </a:graphicData>
                </a:graphic>
                <ns4:sizeRelH relativeFrom="margin">
                  <ns4:pctWidth>0</ns4:pctWidth>
                </ns4:sizeRelH>
                <ns4:sizeRelV relativeFrom="margin">
                  <ns4:pctHeight>0</ns4:pctHeight>
                </ns4:sizeRelV>
              </ns3:anchor>
            </w:drawing>
          </ns1:Choice>
          <ns1:Fallback/>
        </ns1:AlternateContent>
      </w:r>
      <w:r w:rsidR="00FC4A2F">
        <w:rPr>
          <w:rFonts w:eastAsiaTheme="majorEastAsia"/>
          <w:noProof/>
          <w:sz w:val="72"/>
          <w:szCs w:val="72"/>
          <w:lang w:eastAsia="fr-FR"/>
        </w:rPr>
        <w:drawing>
          <ns3:anchor distT="0" distB="0" distL="114300" distR="114300" simplePos="0" relativeHeight="251658243" behindDoc="0" locked="0" layoutInCell="1" allowOverlap="1" ns4:anchorId="6BAA5425" ns4:editId="006AFBF1">
            <ns3:simplePos x="0" y="0"/>
            <ns3:positionH relativeFrom="margin">
              <ns3:posOffset>4653280</ns3:posOffset>
            </ns3:positionH>
            <ns3:positionV relativeFrom="margin">
              <ns3:posOffset>7777480</ns3:posOffset>
            </ns3:positionV>
            <ns3:extent cx="1656080" cy="1121410"/>
            <ns3:effectExtent l="0" t="0" r="1270" b="2540"/>
            <ns3:wrapSquare wrapText="bothSides"/>
            <ns3:docPr id="5" name="Image 5"/>
            <ns3:cNvGraphicFramePr>
              <a:graphicFrameLocks noChangeAspect="1"/>
            </ns3:cNvGraphicFramePr>
            <a:graphic>
              <a:graphicData uri="http://schemas.openxmlformats.org/drawingml/2006/picture">
                <ns7:pic>
                  <ns7:nvPicPr>
                    <ns7:cNvPr id="0" name="Picture 4" descr="C:\Users\Antoine\Dropbox\MTI\template\logoepita.png"/>
                    <ns7:cNvPicPr>
                      <a:picLocks noChangeAspect="1" noChangeArrowheads="1"/>
                    </ns7:cNvPicPr>
                  </ns7:nvPicPr>
                  <ns7:blipFill>
                    <a:blip r:embed="rId16" cstate="print">
                      <a:extLst>
                        <a:ext uri="{28A0092B-C50C-407E-A947-70E740481C1C}">
                          <ns9:useLocalDpi val="0"/>
                        </a:ext>
                      </a:extLst>
                    </a:blip>
                    <a:stretch>
                      <a:fillRect/>
                    </a:stretch>
                  </ns7:blipFill>
                  <ns7:spPr bwMode="auto">
                    <a:xfrm>
                      <a:off x="0" y="0"/>
                      <a:ext cx="1656080" cy="1121410"/>
                    </a:xfrm>
                    <a:prstGeom prst="rect">
                      <a:avLst/>
                    </a:prstGeom>
                    <a:noFill/>
                    <a:ln>
                      <a:noFill/>
                    </a:ln>
                  </ns7:spPr>
                </ns7:pic>
              </a:graphicData>
            </a:graphic>
            <ns4:sizeRelH relativeFrom="margin">
              <ns4:pctWidth>0</ns4:pctWidth>
            </ns4:sizeRelH>
            <ns4:sizeRelV relativeFrom="margin">
              <ns4:pctHeight>0</ns4:pctHeight>
            </ns4:sizeRelV>
          </ns3:anchor>
        </w:drawing>
      </w:r>
      <w:r w:rsidR="00377CD8">
        <w:rPr>
          <w:noProof/>
          <w:lang w:eastAsia="fr-FR"/>
        </w:rPr>
        <w:drawing>
          <ns3:anchor distT="0" distB="0" distL="114300" distR="114300" simplePos="0" relativeHeight="251658245" behindDoc="1" locked="0" layoutInCell="1" allowOverlap="1" ns4:anchorId="6273C76F" ns4:editId="4B028B8C">
            <ns3:simplePos x="0" y="0"/>
            <ns3:positionH relativeFrom="column">
              <ns3:posOffset>2804768</ns3:posOffset>
            </ns3:positionH>
            <ns3:positionV relativeFrom="paragraph">
              <ns3:posOffset>6694018</ns3:posOffset>
            </ns3:positionV>
            <ns3:extent cx="1610412" cy="1060704"/>
            <ns3:effectExtent l="0" t="0" r="8890" b="6350"/>
            <ns3:wrapNone/>
            <ns3:docPr id="6" name="Image 0" descr="mti.jpg"/>
            <ns3:cNvGraphicFramePr>
              <a:graphicFrameLocks noChangeAspect="1"/>
            </ns3:cNvGraphicFramePr>
            <a:graphic>
              <a:graphicData uri="http://schemas.openxmlformats.org/drawingml/2006/picture">
                <ns7:pic>
                  <ns7:nvPicPr>
                    <ns7:cNvPr id="0" name="mti.jpg"/>
                    <ns7:cNvPicPr/>
                  </ns7:nvPicPr>
                  <ns7:blipFill>
                    <a:blip r:embed="rId17"/>
                    <a:stretch>
                      <a:fillRect/>
                    </a:stretch>
                  </ns7:blipFill>
                  <ns7:spPr>
                    <a:xfrm>
                      <a:off x="0" y="0"/>
                      <a:ext cx="1610412" cy="1060704"/>
                    </a:xfrm>
                    <a:prstGeom prst="rect">
                      <a:avLst/>
                    </a:prstGeom>
                  </ns7:spPr>
                </ns7:pic>
              </a:graphicData>
            </a:graphic>
            <ns4:sizeRelH relativeFrom="margin">
              <ns4:pctWidth>0</ns4:pctWidth>
            </ns4:sizeRelH>
            <ns4:sizeRelV relativeFrom="margin">
              <ns4:pctHeight>0</ns4:pctHeight>
            </ns4:sizeRelV>
          </ns3:anchor>
        </w:drawing>
      </w:r>
      <w:r w:rsidR="005F5562">
        <w:rPr>
          <w:noProof/>
          <w:lang w:eastAsia="fr-FR"/>
        </w:rPr>
        <ns1:AlternateContent>
          <ns1:Choice Requires="wps">
            <w:drawing>
              <ns3:anchor distT="0" distB="0" distL="114300" distR="114300" simplePos="0" relativeHeight="251658242" behindDoc="0" locked="0" layoutInCell="1" allowOverlap="1" ns4:anchorId="4874BC9C" ns4:editId="4174919A">
                <ns3:simplePos x="0" y="0"/>
                <ns3:positionH relativeFrom="column">
                  <ns3:posOffset>-545465</ns3:posOffset>
                </ns3:positionH>
                <ns3:positionV relativeFrom="paragraph">
                  <ns3:posOffset>2917190</ns3:posOffset>
                </ns3:positionV>
                <ns3:extent cx="5403215" cy="450850"/>
                <ns3:effectExtent l="0" t="0" r="0" b="6350"/>
                <ns3:wrapNone/>
                <ns3:docPr id="1" name="Zone de texte 1"/>
                <ns3:cNvGraphicFramePr/>
                <a:graphic>
                  <a:graphicData uri="http://schemas.microsoft.com/office/word/2010/wordprocessingShape">
                    <ns6:wsp>
                      <ns6:cNvSpPr/>
                      <ns6:spPr>
                        <a:xfrm>
                          <a:off x="0" y="0"/>
                          <a:ext cx="5403215" cy="450850"/>
                        </a:xfrm>
                        <a:prstGeom prst="rect">
                          <a:avLst/>
                        </a:prstGeom>
                        <a:noFill/>
                        <a:ln w="6350">
                          <a:noFill/>
                        </a:ln>
                      </ns6:spPr>
                      <ns6:style>
                        <a:lnRef idx="0">
                          <a:schemeClr val="accent1"/>
                        </a:lnRef>
                        <a:fillRef idx="0">
                          <a:schemeClr val="accent1"/>
                        </a:fillRef>
                        <a:effectRef idx="0">
                          <a:scrgbClr r="0" g="0" b="0"/>
                        </a:effectRef>
                        <a:fontRef idx="minor">
                          <a:schemeClr val="dk1"/>
                        </a:fontRef>
                      </ns6:style>
                      <ns6:txbx>
                        <w:txbxContent>
                          <w:p w:rsidR="00A23148" w:rsidP="00A23148" w:rsidRDefault="00A23148">
                            <w:pPr>
                              <w:spacing w:line="276" w:lineRule="auto"/>
                              <w:rPr>
                                <w:rFonts w:hAnsi="Calibri" w:eastAsia="Calibri" w:cs="Calibri"/>
                                <w:color w:val="000000"/>
                                <w:kern w:val="0"/>
                                <w:sz w:val="32"/>
                                <w:szCs w:val="32"/>
                                <w:lang w:val="en-US"/>
                                <ns2:ligatures ns2:val="none"/>
                              </w:rPr>
                            </w:pPr>
                            <w:r>
                              <w:rPr>
                                <w:rFonts w:hAnsi="Calibri" w:eastAsia="Calibri" w:cs="Calibri"/>
                                <w:color w:val="000000"/>
                                <w:sz w:val="32"/>
                                <w:szCs w:val="32"/>
                                <w:lang w:val="en-US"/>
                              </w:rPr>
                              <w:t>Coaching &lt;TODO&gt; - PLIC</w:t>
                            </w:r>
                          </w:p>
                        </w:txbxContent>
                      </ns6:txbx>
                      <ns6:bodyPr spcFirstLastPara="0" wrap="square" lIns="91440" tIns="45720" rIns="91440" bIns="45720" anchor="t">
                        <a:noAutofit/>
                      </ns6:bodyPr>
                    </ns6:wsp>
                  </a:graphicData>
                </a:graphic>
                <ns4:sizeRelH relativeFrom="margin">
                  <ns4:pctWidth>0</ns4:pctWidth>
                </ns4:sizeRelH>
                <ns4:sizeRelV relativeFrom="margin">
                  <ns4:pctHeight>0</ns4:pctHeight>
                </ns4:sizeRelV>
              </ns3:anchor>
            </w:drawing>
          </ns1:Choice>
          <ns1:Fallback/>
        </ns1:AlternateContent>
      </w:r>
      <w:r w:rsidRPr="005F5562" w:rsidR="005F5562">
        <w:rPr>
          <w:rFonts w:eastAsiaTheme="majorEastAsia"/>
          <w:noProof/>
          <w:sz w:val="72"/>
          <w:szCs w:val="72"/>
          <w:lang w:eastAsia="fr-FR"/>
        </w:rPr>
        <ns1:AlternateContent>
          <ns1:Choice Requires="wps">
            <w:drawing>
              <ns3:anchor distT="0" distB="0" distL="114300" distR="114300" simplePos="0" relativeHeight="251658244" behindDoc="0" locked="0" layoutInCell="1" allowOverlap="1" ns4:anchorId="30028E1F" ns4:editId="6D13188C">
                <ns3:simplePos x="0" y="0"/>
                <ns3:positionH relativeFrom="column">
                  <ns3:posOffset>-613410</ns3:posOffset>
                </ns3:positionH>
                <ns3:positionV relativeFrom="paragraph">
                  <ns3:posOffset>1844477</ns3:posOffset>
                </ns3:positionV>
                <ns3:extent cx="6424295" cy="1403985"/>
                <ns3:effectExtent l="0" t="0" r="0" b="2540"/>
                <ns3:wrapNone/>
                <ns3:docPr id="307" name="Zone de texte 2"/>
                <ns3:cNvGraphicFramePr>
                  <a:graphicFrameLocks/>
                </ns3:cNvGraphicFramePr>
                <a:graphic>
                  <a:graphicData uri="http://schemas.microsoft.com/office/word/2010/wordprocessingShape">
                    <ns6:wsp>
                      <ns6:cNvSpPr txBox="1">
                        <a:spLocks noChangeArrowheads="1"/>
                      </ns6:cNvSpPr>
                      <ns6:spPr bwMode="auto">
                        <a:xfrm>
                          <a:off x="0" y="0"/>
                          <a:ext cx="6424295" cy="1403985"/>
                        </a:xfrm>
                        <a:prstGeom prst="rect">
                          <a:avLst/>
                        </a:prstGeom>
                        <a:solidFill>
                          <a:srgbClr val="FFFFFF"/>
                        </a:solidFill>
                        <a:ln w="9525">
                          <a:noFill/>
                          <a:miter lim="800000"/>
                          <a:headEnd/>
                          <a:tailEnd/>
                        </a:ln>
                      </ns6:spPr>
                      <ns6:txbx>
                        <w:txbxContent>
                          <w:sdt>
                            <w:sdtPr>
                              <w:rPr>
                                <w:sz w:val="96"/>
                              </w:rPr>
                              <w:alias w:val="Titre "/>
                              <w:tag w:val=""/>
                              <w:id w:val="304435510"/>
                              <w:dataBinding w:prefixMappings="xmlns:ns0='http://purl.org/dc/elements/1.1/' xmlns:ns1='http://schemas.openxmlformats.org/package/2006/metadata/core-properties' " w:xpath="/ns1:coreProperties[1]/ns0:title[1]" w:storeItemID="{6C3C8BC8-F283-45AE-878A-BAB7291924A1}"/>
                              <w:text/>
                            </w:sdtPr>
                            <w:sdtContent>
                              <w:p w:rsidRPr="005F5562" w:rsidR="005F5562" w:rsidRDefault="005712B2" ns2:paraId="57EB5670" ns2:textId="60F54886">
                                <w:pPr>
                                  <w:rPr>
                                    <w:sz w:val="96"/>
                                  </w:rPr>
                                </w:pPr>
                                <w:r>
                                  <w:rPr>
                                    <w:sz w:val="96"/>
                                  </w:rPr>
                                  <w:t>Rapport de suivi</w:t>
                                </w:r>
                              </w:p>
                            </w:sdtContent>
                          </w:sdt>
                        </w:txbxContent>
                      </ns6:txbx>
                      <ns6:bodyPr rot="0" vert="horz" wrap="square" lIns="91440" tIns="45720" rIns="91440" bIns="45720" anchor="t" anchorCtr="0">
                        <a:spAutoFit/>
                      </ns6:bodyPr>
                    </ns6:wsp>
                  </a:graphicData>
                </a:graphic>
                <ns4:sizeRelH relativeFrom="margin">
                  <ns4:pctWidth>0</ns4:pctWidth>
                </ns4:sizeRelH>
                <ns4:sizeRelV relativeFrom="margin">
                  <ns4:pctHeight>20000</ns4:pctHeight>
                </ns4:sizeRelV>
              </ns3:anchor>
            </w:drawing>
          </ns1:Choice>
          <ns1:Fallback>
            <w:pict>
              <ns10:shape id="Zone de texte 2" style="position:absolute;margin-left:-48.3pt;margin-top:145.25pt;width:505.85pt;height:110.55pt;z-index:251658245;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ns11:spid="_x0000_s1028" stroked="f" type="#_x0000_t202"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" ns2:anchorId="30028E1F">
                <ns10:textbox style="mso-fit-shape-to-text:t">
                  <w:txbxContent>
                    <w:sdt>
                      <w:sdtPr>
                        <w:rPr>
                          <w:sz w:val="96"/>
                        </w:rPr>
                        <w:alias w:val="Titre "/>
                        <w:tag w:val=""/>
                        <w:id w:val="304435510"/>
                        <w:dataBinding w:prefixMappings="xmlns:ns0='http://purl.org/dc/elements/1.1/' xmlns:ns1='http://schemas.openxmlformats.org/package/2006/metadata/core-properties' " w:xpath="/ns1:coreProperties[1]/ns0:title[1]" w:storeItemID="{6C3C8BC8-F283-45AE-878A-BAB7291924A1}"/>
                        <w:text/>
                      </w:sdtPr>
                      <w:sdtContent>
                        <w:p w:rsidRPr="005F5562" w:rsidR="005F5562" w:rsidRDefault="005712B2" ns2:paraId="57EB5670" ns2:textId="60F54886">
                          <w:pPr>
                            <w:rPr>
                              <w:sz w:val="96"/>
                            </w:rPr>
                          </w:pPr>
                          <w:r>
                            <w:rPr>
                              <w:sz w:val="96"/>
                            </w:rPr>
                            <w:t>Rapport de suivi</w:t>
                          </w:r>
                        </w:p>
                      </w:sdtContent>
                    </w:sdt>
                  </w:txbxContent>
                </ns10:textbox>
              </ns10:shape>
            </w:pict>
          </ns1:Fallback>
        </ns1:AlternateContent>
      </w:r>
      <w:r w:rsidR="00361858">
        <w:rPr>
          <w:noProof/>
          <w:lang w:eastAsia="fr-FR"/>
        </w:rPr>
        <ns1:AlternateContent>
          <ns1:Choice Requires="wps">
            <w:drawing>
              <ns3:anchor distT="0" distB="0" distL="114300" distR="114300" simplePos="0" relativeHeight="251658240" behindDoc="1" locked="0" layoutInCell="1" allowOverlap="1" ns4:anchorId="10A1922C" ns4:editId="21715743">
                <ns3:simplePos x="0" y="0"/>
                <ns3:positionH relativeFrom="margin">
                  <ns3:align>center</ns3:align>
                </ns3:positionH>
                <ns1:AlternateContent>
                  <ns1:Choice Requires="wp14">
                    <ns3:positionV relativeFrom="margin">
                      <ns4:pctPosVOffset>59000</ns4:pctPosVOffset>
                    </ns3:positionV>
                  </ns1:Choice>
                  <ns1:Fallback>
                    <ns3:positionV relativeFrom="page">
                      <ns3:posOffset>6178550</ns3:posOffset>
                    </ns3:positionV>
                  </ns1:Fallback>
                </ns1:AlternateContent>
                <ns3:extent cx="7718887" cy="3703320"/>
                <ns3:effectExtent l="0" t="0" r="0" b="0"/>
                <ns3:wrapNone/>
                <ns3:docPr id="388" name="Rectangle 388"/>
                <ns3:cNvGraphicFramePr/>
                <a:graphic>
                  <a:graphicData uri="http://schemas.microsoft.com/office/word/2010/wordprocessingShape">
                    <ns6:wsp>
                      <ns6:cNvSpPr/>
                      <ns6:spPr>
                        <a:xfrm>
                          <a:off x="0" y="0"/>
                          <a:ext cx="7718887" cy="3703320"/>
                        </a:xfrm>
                        <a:prstGeom prst="rect">
                          <a:avLst/>
                        </a:prstGeom>
                        <a:noFill/>
                        <a:ln>
                          <a:noFill/>
                        </a:ln>
                      </ns6:spPr>
                      <ns6:style>
                        <a:lnRef idx="2">
                          <a:schemeClr val="accent1">
                            <a:shade val="50000"/>
                          </a:schemeClr>
                        </a:lnRef>
                        <a:fillRef idx="1003">
                          <a:schemeClr val="lt1"/>
                        </a:fillRef>
                        <a:effectRef idx="0">
                          <a:schemeClr val="accent1"/>
                        </a:effectRef>
                        <a:fontRef idx="minor">
                          <a:schemeClr val="lt1"/>
                        </a:fontRef>
                      </ns6:style>
                      <ns6:txbx>
                        <w:txbxContent>
                          <w:p w:rsidR="00297886" w:rsidP="00297886" w:rsidRDefault="00297886" ns2:paraId="4B4C82AF" ns2:textId="77777777">
                            <w:pPr>
                              <w:jc w:val="center"/>
                            </w:pP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45000</ns4:pctHeight>
                </ns4:sizeRelV>
              </ns3:anchor>
            </w:drawing>
          </ns1:Choice>
          <ns1:Fallback>
            <w:pict>
              <ns10:rect id="Rectangle 388" style="position:absolute;margin-left:0;margin-top:0;width:607.8pt;height:291.6pt;z-index:-251658240;visibility:visible;mso-wrap-style:square;mso-width-percent:0;mso-height-percent:450;mso-top-percent:590;mso-wrap-distance-left:9pt;mso-wrap-distance-top:0;mso-wrap-distance-right:9pt;mso-wrap-distance-bottom:0;mso-position-horizontal:center;mso-position-horizontal-relative:margin;mso-position-vertical-relative:margin;mso-width-percent:0;mso-height-percent:450;mso-top-percent:590;mso-width-relative:margin;mso-height-relative:margin;v-text-anchor:middle" ns11:spid="_x0000_s1029" filled="f" stroked="f" strokeweight="2pt" ns2:anchorId="10A1922C"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">
                <ns10:textbox>
                  <w:txbxContent>
                    <w:p w:rsidR="00297886" w:rsidP="00297886" w:rsidRDefault="00297886" ns2:paraId="4B4C82AF" ns2:textId="77777777">
                      <w:pPr>
                        <w:jc w:val="center"/>
                      </w:pPr>
                    </w:p>
                  </w:txbxContent>
                </ns10:textbox>
                <ns12:wrap anchorx="margin" anchory="margin"/>
              </ns10:rect>
            </w:pict>
          </ns1:Fallback>
        </ns1:AlternateContent>
      </w:r>
    </w:p>
    <w:p w:rsidR="5C6B2425" w:rsidP="0DEACE0B" w:rsidRDefault="5C6B2425" ns2:paraId="2461F8B5" ns2:textId="20428966">
      <w:pPr>
        <w:pStyle w:val="Normal"/>
        <w:sectPr w:rsidRPr="00F43C4E" w:rsidR="00F43C4E" w:rsidSect="00297653">
          <w:headerReference w:type="default" r:id="rId12"/>
          <w:footerReference w:type="default" r:id="rId13"/>
          <w:headerReference w:type="first" r:id="rId14"/>
          <w:footerReference w:type="first" r:id="rId15"/>
          <w:pgSz w:w="11906" w:h="16838" w:orient="portrait"/>
          <w:pgMar w:top="1134" w:right="1134" w:bottom="1134" w:left="1134" w:header="709" w:footer="709" w:gutter="0"/>
          <w:pgNumType w:start="0"/>
          <w:cols w:space="708"/>
          <w:titlePg/>
          <w:docGrid w:linePitch="360"/>
        </w:sectPr>
      </w:pPr>
    </w:p>
    <w:p w:rsidRPr="00212520" w:rsidR="00720189" w:rsidP="668D8F44" w:rsidRDefault="0026671F" ns2:paraId="3F5BF519" ns2:textId="77777777">
      <w:pPr>
        <w:rPr>
          <w:b/>
          <w:bCs/>
          <w:sz w:val="28"/>
          <w:szCs w:val="28"/>
        </w:rPr>
      </w:pPr>
      <w:r w:rsidRPr="668D8F44">
        <w:rPr>
          <w:b/>
          <w:bCs/>
          <w:sz w:val="28"/>
          <w:szCs w:val="28"/>
        </w:rPr>
        <w:t>Propriétés du document</w:t>
      </w:r>
    </w:p>
    <w:tbl>
      <w:tblPr>
        <w:tblStyle w:val="MediumList2"/>
        <w:tblW w:w="9912" w:type="dxa"/>
        <w:tblLook w:val="04A0" w:firstRow="1" w:lastRow="0" w:firstColumn="1" w:lastColumn="0" w:noHBand="0" w:noVBand="1"/>
      </w:tblPr>
      <w:tblGrid>
        <w:gridCol w:w="2126"/>
        <w:gridCol w:w="7786"/>
      </w:tblGrid>
      <w:tr w:rsidRPr="004B5AAD" w:rsidR="00A36643" w:rsidTr="042EB0B5" ns2:paraId="108D18C6" ns2: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6" w:type="dxa"/>
            <w:tcBorders>
              <w:right w:val="single" w:color="000000" w:themeColor="text1" w:sz="8" w:space="0"/>
            </w:tcBorders>
            <w:tcMar/>
          </w:tcPr>
          <w:p w:rsidRPr="000A2D4B" w:rsidR="00A36643" w:rsidP="668D8F44" w:rsidRDefault="00A36643" ns2:paraId="45D68444" ns2:textId="77777777">
            <w:pPr>
              <w:rPr>
                <w:rFonts w:ascii="Calibri" w:hAnsi="Calibri"/>
                <w:b/>
                <w:bCs/>
              </w:rPr>
            </w:pPr>
            <w:r w:rsidRPr="668D8F44">
              <w:rPr>
                <w:rFonts w:ascii="Calibri" w:hAnsi="Calibri"/>
                <w:b/>
                <w:bCs/>
              </w:rPr>
              <w:t>Auteur</w:t>
            </w:r>
          </w:p>
        </w:tc>
        <w:tc>
          <w:tcPr>
            <w:cnfStyle w:val="000000000000" w:firstRow="0" w:lastRow="0" w:firstColumn="0" w:lastColumn="0" w:oddVBand="0" w:evenVBand="0" w:oddHBand="0" w:evenHBand="0" w:firstRowFirstColumn="0" w:firstRowLastColumn="0" w:lastRowFirstColumn="0" w:lastRowLastColumn="0"/>
            <w:tcW w:w="7786" w:type="dxa"/>
            <w:tcBorders>
              <w:left w:val="single" w:color="000000" w:themeColor="text1" w:sz="8" w:space="0"/>
            </w:tcBorders>
            <w:tcMar/>
          </w:tcPr>
          <w:p w:rsidRPr="002745B0" w:rsidR="00A36643" w:rsidP="668D8F44" w:rsidRDefault="00847E9E" ns2:paraId="519D09C8" ns2:textId="17B2AD1B">
            <w:pPr>
              <w:cnfStyle w:val="100000000000" w:firstRow="1" w:lastRow="0" w:firstColumn="0" w:lastColumn="0" w:oddVBand="0" w:evenVBand="0" w:oddHBand="0" w:evenHBand="0" w:firstRowFirstColumn="0" w:firstRowLastColumn="0" w:lastRowFirstColumn="0" w:lastRowLastColumn="0"/>
              <w:rPr>
                <w:rFonts w:ascii="Calibri" w:hAnsi="Calibri"/>
                <w:b/>
                <w:bCs/>
                <w:color w:val="auto"/>
              </w:rPr>
            </w:pPr>
            <w:sdt>
              <w:sdtPr>
                <w:rPr>
                  <w:rFonts w:ascii="Calibri" w:hAnsi="Calibri"/>
                </w:rPr>
                <w:alias w:val="Auteur"/>
                <w:id w:val="18285934"/>
                <w:dataBinding w:prefixMappings="xmlns:ns0='http://schemas.openxmlformats.org/package/2006/metadata/core-properties' xmlns:ns1='http://purl.org/dc/elements/1.1/'" w:xpath="/ns0:coreProperties[1]/ns1:creator[1]" w:storeItemID="{6C3C8BC8-F283-45AE-878A-BAB7291924A1}"/>
                <w:text/>
              </w:sdtPr>
              <w:sdtContent>
                <w:r w:rsidR="005712B2">
                  <w:rPr>
                    <w:rFonts w:ascii="Calibri" w:hAnsi="Calibri"/>
                  </w:rPr>
                  <w:t>Victor Agahi, Clément Pasteau, Victor Giroud, Damien Lugagne</w:t>
                </w:r>
              </w:sdtContent>
            </w:sdt>
          </w:p>
        </w:tc>
      </w:tr>
      <w:tr w:rsidRPr="004B5AAD" w:rsidR="00A36643" w:rsidTr="042EB0B5" ns2:paraId="6D083C86" ns2: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Mar/>
          </w:tcPr>
          <w:p w:rsidRPr="000A2D4B" w:rsidR="00A36643" w:rsidP="668D8F44" w:rsidRDefault="00A36643" ns2:paraId="0FFC129D" ns2:textId="77777777">
            <w:pPr>
              <w:rPr>
                <w:rFonts w:ascii="Calibri" w:hAnsi="Calibri"/>
                <w:b/>
                <w:bCs/>
              </w:rPr>
            </w:pPr>
            <w:r w:rsidRPr="668D8F44">
              <w:rPr>
                <w:rFonts w:ascii="Calibri" w:hAnsi="Calibri"/>
                <w:b/>
                <w:bCs/>
              </w:rPr>
              <w:t>Version</w:t>
            </w:r>
          </w:p>
        </w:tc>
        <w:tc>
          <w:tcPr>
            <w:cnfStyle w:val="000000000000" w:firstRow="0" w:lastRow="0" w:firstColumn="0" w:lastColumn="0" w:oddVBand="0" w:evenVBand="0" w:oddHBand="0" w:evenHBand="0" w:firstRowFirstColumn="0" w:firstRowLastColumn="0" w:lastRowFirstColumn="0" w:lastRowLastColumn="0"/>
            <w:tcW w:w="7786" w:type="dxa"/>
            <w:tcMar/>
          </w:tcPr>
          <w:p w:rsidRPr="002745B0" w:rsidR="00A36643" w:rsidP="00606626" w:rsidRDefault="00847E9E" ns2:paraId="5462CABB" ns2:textId="77777777">
            <w:pPr>
              <w:tabs>
                <w:tab w:val="left" w:pos="3254"/>
              </w:tabs>
              <w:cnfStyle w:val="000000100000" w:firstRow="0" w:lastRow="0" w:firstColumn="0" w:lastColumn="0" w:oddVBand="0" w:evenVBand="0" w:oddHBand="1" w:evenHBand="0" w:firstRowFirstColumn="0" w:firstRowLastColumn="0" w:lastRowFirstColumn="0" w:lastRowLastColumn="0"/>
              <w:rPr>
                <w:rFonts w:ascii="Calibri" w:hAnsi="Calibri"/>
                <w:color w:val="auto"/>
              </w:rPr>
            </w:pPr>
            <w:r>
              <w:t>1.0</w:t>
            </w:r>
          </w:p>
        </w:tc>
      </w:tr>
      <w:tr w:rsidRPr="004B5AAD" w:rsidR="00A36643" w:rsidTr="042EB0B5" ns2:paraId="020D465A" ns2: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Mar/>
          </w:tcPr>
          <w:p w:rsidRPr="000A2D4B" w:rsidR="00A36643" w:rsidP="668D8F44" w:rsidRDefault="00FB6031" ns2:paraId="7006E3A7" ns2:textId="7EFE10DB">
            <w:pPr>
              <w:rPr>
                <w:rFonts w:ascii="Calibri" w:hAnsi="Calibri"/>
                <w:b/>
                <w:bCs/>
              </w:rPr>
            </w:pPr>
            <w:r>
              <w:rPr>
                <w:rFonts w:ascii="Calibri" w:hAnsi="Calibri"/>
                <w:b/>
                <w:bCs/>
              </w:rPr>
              <w:t xml:space="preserve"> </w:t>
            </w:r>
            <w:r w:rsidRPr="668D8F44" w:rsidR="00A36643">
              <w:rPr>
                <w:rFonts w:ascii="Calibri" w:hAnsi="Calibri"/>
                <w:b/>
                <w:bCs/>
              </w:rPr>
              <w:t>Nombre de pages</w:t>
            </w:r>
          </w:p>
        </w:tc>
        <w:tc>
          <w:tcPr>
            <w:cnfStyle w:val="000000000000" w:firstRow="0" w:lastRow="0" w:firstColumn="0" w:lastColumn="0" w:oddVBand="0" w:evenVBand="0" w:oddHBand="0" w:evenHBand="0" w:firstRowFirstColumn="0" w:firstRowLastColumn="0" w:lastRowFirstColumn="0" w:lastRowLastColumn="0"/>
            <w:tcW w:w="7786" w:type="dxa"/>
            <w:tcMar/>
          </w:tcPr>
          <w:p w:rsidRPr="002745B0" w:rsidR="00A36643" w:rsidP="042EB0B5" w:rsidRDefault="00161526" ns2:paraId="53586AFD" ns2:textId="6612804A">
            <w:pPr>
              <w:cnfStyle w:val="000000010000" w:firstRow="0" w:lastRow="0" w:firstColumn="0" w:lastColumn="0" w:oddVBand="0" w:evenVBand="0" w:oddHBand="0" w:evenHBand="1" w:firstRowFirstColumn="0" w:firstRowLastColumn="0" w:lastRowFirstColumn="0" w:lastRowLastColumn="0"/>
              <w:rPr>
                <w:rFonts w:ascii="Calibri" w:hAnsi="Calibri"/>
              </w:rPr>
            </w:pPr>
          </w:p>
        </w:tc>
      </w:tr>
      <w:tr w:rsidRPr="004B5AAD" w:rsidR="003676D9" w:rsidTr="042EB0B5" ns2:paraId="569030F9" ns2:textId="77777777">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126" w:type="dxa"/>
            <w:tcMar/>
          </w:tcPr>
          <w:p w:rsidRPr="000A2D4B" w:rsidR="003676D9" w:rsidP="668D8F44" w:rsidRDefault="2E828F2D" ns2:paraId="5250A763" ns2:textId="77777777">
            <w:pPr>
              <w:rPr>
                <w:rFonts w:ascii="Calibri" w:hAnsi="Calibri"/>
                <w:b/>
                <w:bCs/>
              </w:rPr>
            </w:pPr>
            <w:r w:rsidRPr="668D8F44">
              <w:rPr>
                <w:rFonts w:ascii="Calibri" w:hAnsi="Calibri"/>
                <w:b/>
                <w:bCs/>
              </w:rPr>
              <w:t>Références</w:t>
            </w:r>
          </w:p>
        </w:tc>
        <w:tc>
          <w:tcPr>
            <w:cnfStyle w:val="000000000000" w:firstRow="0" w:lastRow="0" w:firstColumn="0" w:lastColumn="0" w:oddVBand="0" w:evenVBand="0" w:oddHBand="0" w:evenHBand="0" w:firstRowFirstColumn="0" w:firstRowLastColumn="0" w:lastRowFirstColumn="0" w:lastRowLastColumn="0"/>
            <w:tcW w:w="7786" w:type="dxa"/>
            <w:tcMar/>
          </w:tcPr>
          <w:sdt>
            <w:sdtPr>
              <w:alias w:val="Mots clés "/>
              <w:id w:val="-73124330"/>
              <w:dataBinding w:prefixMappings="xmlns:ns0='http://purl.org/dc/elements/1.1/' xmlns:ns1='http://schemas.openxmlformats.org/package/2006/metadata/core-properties' " w:xpath="/ns1:coreProperties[1]/ns1:keywords[1]" w:storeItemID="{6C3C8BC8-F283-45AE-878A-BAB7291924A1}"/>
              <w:text/>
            </w:sdtPr>
            <w:sdtContent>
              <w:p w:rsidRPr="002745B0" w:rsidR="003676D9" w:rsidP="668D8F44" w:rsidRDefault="00B74452" ns2:paraId="7B325FC0" ns2:textId="668AE4C6">
                <w:pPr>
                  <w:cnfStyle w:val="000000100000" w:firstRow="0" w:lastRow="0" w:firstColumn="0" w:lastColumn="0" w:oddVBand="0" w:evenVBand="0" w:oddHBand="1" w:evenHBand="0" w:firstRowFirstColumn="0" w:firstRowLastColumn="0" w:lastRowFirstColumn="0" w:lastRowLastColumn="0"/>
                  <w:rPr>
                    <w:rFonts w:eastAsiaTheme="minorEastAsia"/>
                    <w:color w:val="auto"/>
                  </w:rPr>
                </w:pPr>
                <w:r>
                  <w:t>PLIC</w:t>
                </w:r>
              </w:p>
            </w:sdtContent>
          </w:sdt>
        </w:tc>
      </w:tr>
      <w:tr w:rsidRPr="00A05259" w:rsidR="00A36643" w:rsidTr="042EB0B5" ns2:paraId="1FFB7186" ns2: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Mar/>
          </w:tcPr>
          <w:p w:rsidRPr="000A2D4B" w:rsidR="00A36643" w:rsidP="668D8F44" w:rsidRDefault="2E828F2D" ns2:paraId="74B3B3C5" ns2:textId="77777777">
            <w:pPr>
              <w:rPr>
                <w:rFonts w:ascii="Calibri" w:hAnsi="Calibri"/>
                <w:b/>
                <w:bCs/>
              </w:rPr>
            </w:pPr>
            <w:r w:rsidRPr="668D8F44">
              <w:rPr>
                <w:rFonts w:ascii="Calibri" w:hAnsi="Calibri"/>
                <w:b/>
                <w:bCs/>
              </w:rPr>
              <w:t>Nom fichier</w:t>
            </w:r>
          </w:p>
        </w:tc>
        <w:tc>
          <w:tcPr>
            <w:cnfStyle w:val="000000000000" w:firstRow="0" w:lastRow="0" w:firstColumn="0" w:lastColumn="0" w:oddVBand="0" w:evenVBand="0" w:oddHBand="0" w:evenHBand="0" w:firstRowFirstColumn="0" w:firstRowLastColumn="0" w:lastRowFirstColumn="0" w:lastRowLastColumn="0"/>
            <w:tcW w:w="7786" w:type="dxa"/>
            <w:tcMar/>
          </w:tcPr>
          <w:p w:rsidRPr="00130B18" w:rsidR="00A36643" w:rsidP="424E146E" w:rsidRDefault="09302E76" ns2:paraId="2387679D" ns2:textId="2FD6ABC4">
            <w:pPr>
              <w:cnfStyle w:val="000000010000" w:firstRow="0" w:lastRow="0" w:firstColumn="0" w:lastColumn="0" w:oddVBand="0" w:evenVBand="0" w:oddHBand="0" w:evenHBand="1" w:firstRowFirstColumn="0" w:firstRowLastColumn="0" w:lastRowFirstColumn="0" w:lastRowLastColumn="0"/>
            </w:pPr>
            <w:r>
              <w:rPr/>
              <w:t>Rapport de suivi coaching &lt;TODO&gt;</w:t>
            </w:r>
          </w:p>
          <w:p w:rsidRPr="00130B18" w:rsidR="00A36643" w:rsidP="424E146E" w:rsidRDefault="09302E76" ns2:paraId="2D047B50" ns2:textId="58994DC6">
            <w:pPr>
              <w:cnfStyle w:val="000000010000" w:firstRow="0" w:lastRow="0" w:firstColumn="0" w:lastColumn="0" w:oddVBand="0" w:evenVBand="0" w:oddHBand="0" w:evenHBand="1" w:firstRowFirstColumn="0" w:firstRowLastColumn="0" w:lastRowFirstColumn="0" w:lastRowLastColumn="0"/>
              <w:rPr>
                <w:lang w:val="en-US"/>
              </w:rPr>
            </w:pPr>
          </w:p>
        </w:tc>
      </w:tr>
    </w:tbl>
    <w:p w:rsidRPr="00A05259" w:rsidR="00DA68F4" w:rsidRDefault="00DA68F4" ns2:paraId="0C3EE3C5" ns2:textId="77777777">
      <w:pPr>
        <w:rPr>
          <w:lang w:val="en-US"/>
        </w:rPr>
      </w:pPr>
    </w:p>
    <w:p w:rsidRPr="00212520" w:rsidR="0026671F" w:rsidP="668D8F44" w:rsidRDefault="00A36643" ns2:paraId="63B4B7FC" ns2:textId="77777777">
      <w:pPr>
        <w:rPr>
          <w:b/>
          <w:bCs/>
          <w:sz w:val="28"/>
          <w:szCs w:val="28"/>
        </w:rPr>
      </w:pPr>
      <w:r w:rsidRPr="668D8F44">
        <w:rPr>
          <w:b/>
          <w:bCs/>
          <w:sz w:val="28"/>
          <w:szCs w:val="28"/>
        </w:rPr>
        <w:t>Historique du document</w:t>
      </w:r>
    </w:p>
    <w:tbl>
      <w:tblPr>
        <w:tblStyle w:val="MediumList2"/>
        <w:tblW w:w="9918" w:type="dxa"/>
        <w:tblLayout w:type="fixed"/>
        <w:tblLook w:val="04A0" w:firstRow="1" w:lastRow="0" w:firstColumn="1" w:lastColumn="0" w:noHBand="0" w:noVBand="1"/>
      </w:tblPr>
      <w:tblGrid>
        <w:gridCol w:w="2268"/>
        <w:gridCol w:w="1080"/>
        <w:gridCol w:w="1350"/>
        <w:gridCol w:w="5220"/>
      </w:tblGrid>
      <w:tr w:rsidRPr="002745B0" w:rsidR="00A36643" w:rsidTr="668D8F44" ns2:paraId="49BCB758" ns2: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rsidRPr="007D57BB" w:rsidR="00A36643" w:rsidP="668D8F44" w:rsidRDefault="00A36643" ns2:paraId="270319F6" ns2:textId="77777777">
            <w:pPr>
              <w:jc w:val="center"/>
              <w:rPr>
                <w:rFonts w:asciiTheme="minorHAnsi" w:hAnsiTheme="minorHAnsi"/>
                <w:b/>
                <w:bCs/>
              </w:rPr>
            </w:pPr>
            <w:r w:rsidRPr="668D8F44">
              <w:rPr>
                <w:rFonts w:asciiTheme="minorHAnsi" w:hAnsiTheme="minorHAnsi"/>
                <w:b/>
                <w:bCs/>
              </w:rPr>
              <w:t>Date de révision</w:t>
            </w:r>
          </w:p>
        </w:tc>
        <w:tc>
          <w:tcPr>
            <w:tcW w:w="1080" w:type="dxa"/>
          </w:tcPr>
          <w:p w:rsidRPr="007D57BB" w:rsidR="00A36643" w:rsidP="668D8F44" w:rsidRDefault="00A36643" ns2:paraId="3D07BCEC" ns2: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668D8F44">
              <w:rPr>
                <w:rFonts w:asciiTheme="minorHAnsi" w:hAnsiTheme="minorHAnsi"/>
                <w:b/>
                <w:bCs/>
              </w:rPr>
              <w:t>Version</w:t>
            </w:r>
          </w:p>
        </w:tc>
        <w:tc>
          <w:tcPr>
            <w:tcW w:w="1350" w:type="dxa"/>
          </w:tcPr>
          <w:p w:rsidRPr="007D57BB" w:rsidR="00A36643" w:rsidP="668D8F44" w:rsidRDefault="00A36643" ns2:paraId="6CE7794E" ns2:textId="7777777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668D8F44">
              <w:rPr>
                <w:rFonts w:asciiTheme="minorHAnsi" w:hAnsiTheme="minorHAnsi"/>
                <w:b/>
                <w:bCs/>
              </w:rPr>
              <w:t>Auteur</w:t>
            </w:r>
          </w:p>
        </w:tc>
        <w:tc>
          <w:tcPr>
            <w:tcW w:w="5220" w:type="dxa"/>
          </w:tcPr>
          <w:p w:rsidRPr="007D57BB" w:rsidR="00A36643" w:rsidP="668D8F44" w:rsidRDefault="00A36643" ns2:paraId="0725A1CC" ns2:textId="7777777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668D8F44">
              <w:rPr>
                <w:rFonts w:asciiTheme="minorHAnsi" w:hAnsiTheme="minorHAnsi"/>
                <w:b/>
                <w:bCs/>
              </w:rPr>
              <w:t>Changements</w:t>
            </w:r>
          </w:p>
        </w:tc>
      </w:tr>
      <w:tr w:rsidRPr="002745B0" w:rsidR="00A36643" w:rsidTr="668D8F44" ns2:paraId="2C0B0DE8" ns2: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2745B0" w:rsidR="00A36643" w:rsidP="668D8F44" w:rsidRDefault="00A36643" ns2:paraId="67D29990" ns2:textId="77777777">
            <w:pPr>
              <w:rPr>
                <w:rFonts w:asciiTheme="minorHAnsi" w:hAnsiTheme="minorHAnsi"/>
                <w:b/>
                <w:bCs/>
                <w:color w:val="auto"/>
              </w:rPr>
            </w:pPr>
          </w:p>
        </w:tc>
        <w:tc>
          <w:tcPr>
            <w:tcW w:w="1080" w:type="dxa"/>
          </w:tcPr>
          <w:p w:rsidRPr="002745B0" w:rsidR="00A36643" w:rsidP="668D8F44" w:rsidRDefault="77E662C2" ns2:paraId="155A070D" ns2: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668D8F44">
              <w:rPr>
                <w:rFonts w:asciiTheme="minorHAnsi" w:hAnsiTheme="minorHAnsi"/>
                <w:color w:val="auto"/>
              </w:rPr>
              <w:t>1.0</w:t>
            </w:r>
          </w:p>
        </w:tc>
        <w:tc>
          <w:tcPr>
            <w:tcW w:w="1350" w:type="dxa"/>
          </w:tcPr>
          <w:p w:rsidRPr="002745B0" w:rsidR="00A36643" w:rsidP="668D8F44" w:rsidRDefault="00A36643" ns2:paraId="39CD3A1E" ns2: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r w:rsidRPr="668D8F44">
              <w:rPr>
                <w:rFonts w:asciiTheme="minorHAnsi" w:hAnsiTheme="minorHAnsi"/>
                <w:color w:val="auto"/>
              </w:rPr>
              <w:t>Victor Agahi</w:t>
            </w:r>
          </w:p>
        </w:tc>
        <w:tc>
          <w:tcPr>
            <w:tcW w:w="5220" w:type="dxa"/>
          </w:tcPr>
          <w:p w:rsidRPr="002745B0" w:rsidR="00A36643" w:rsidP="668D8F44" w:rsidRDefault="00A36643" ns2:paraId="113B53D0" ns2:textId="77777777">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rPr>
            </w:pPr>
          </w:p>
        </w:tc>
      </w:tr>
    </w:tbl>
    <w:p w:rsidRPr="002745B0" w:rsidR="00A36643" w:rsidP="668D8F44" w:rsidRDefault="00A36643" ns2:paraId="3F2151BA" ns2:textId="77777777">
      <w:pPr>
        <w:rPr>
          <w:sz w:val="24"/>
          <w:szCs w:val="24"/>
        </w:rPr>
      </w:pPr>
    </w:p>
    <w:sdt>
      <w:sdtPr>
        <w:id w:val="888354106"/>
        <w:docPartObj>
          <w:docPartGallery w:val="Table of Contents"/>
          <w:docPartUnique/>
        </w:docPartObj>
        <w:rPr>
          <w:b w:val="1"/>
          <w:bCs w:val="1"/>
          <w:caps w:val="1"/>
          <w:sz w:val="20"/>
          <w:szCs w:val="20"/>
        </w:rPr>
      </w:sdtPr>
      <w:sdtContent>
        <w:p w:rsidRPr="004423EE" w:rsidR="00430F9E" w:rsidP="004423EE" w:rsidRDefault="00430F9E" ns2:paraId="7C491B3E" ns2:textId="2EDB3BC4">
          <w:pPr>
            <w:pStyle w:val="mtiTableMatires"/>
            <w:rPr>
              <w:u w:val="single"/>
            </w:rPr>
          </w:pPr>
          <w:r w:rsidRPr="5EAEE7E2">
            <w:rPr>
              <w:u w:val="single"/>
            </w:rPr>
            <w:t>Table des matières</w:t>
          </w:r>
        </w:p>
        <w:p w:rsidR="007131CB" w:rsidP="0DEACE0B" w:rsidRDefault="5EAEE7E2" ns2:paraId="35AF0FBC" ns2:textId="7B1542E3">
          <w:pPr>
            <w:pStyle w:val="TOC1"/>
            <w:tabs>
              <w:tab w:val="right" w:leader="dot" w:pos="9060"/>
            </w:tabs>
          </w:pPr>
          <w:r>
            <w:fldChar w:fldCharType="begin"/>
          </w:r>
          <w:r>
            <w:instrText xml:space="preserve">TOC \o "1-3" \z \u \h</w:instrText>
          </w:r>
          <w:r>
            <w:fldChar w:fldCharType="separate"/>
          </w:r>
          <w:r>
            <w:fldChar w:fldCharType="begin"/>
          </w:r>
          <w:r>
            <w:instrText xml:space="preserve">HYPERLINK  \l  "_Toc492890139" </w:instrText>
          </w:r>
          <w:r>
            <w:fldChar w:fldCharType="separate"/>
          </w:r>
          <w:r w:rsidR="0DEACE0B">
            <w:rPr/>
            <w:t>Introduction</w:t>
          </w:r>
          <w:r>
            <w:tab/>
          </w:r>
          <w:r>
            <w:fldChar w:fldCharType="begin"/>
          </w:r>
          <w:r>
            <w:instrText xml:space="preserve">PAGEREF _Toc492890139 \h</w:instrText>
          </w:r>
          <w:r>
            <w:fldChar w:fldCharType="separate"/>
          </w:r>
          <w:r w:rsidR="0DEACE0B">
            <w:rPr/>
            <w:t>3</w:t>
          </w:r>
          <w:r>
            <w:fldChar w:fldCharType="end"/>
          </w:r>
          <w:r>
            <w:fldChar w:fldCharType="end"/>
          </w:r>
        </w:p>
        <w:p w:rsidR="007131CB" w:rsidP="0DEACE0B" w:rsidRDefault="007131CB" ns2:paraId="17FB7385" ns2:textId="73EBE021">
          <w:pPr>
            <w:pStyle w:val="TOC2"/>
            <w:tabs>
              <w:tab w:val="right" w:leader="dot" w:pos="9060"/>
            </w:tabs>
          </w:pPr>
          <w:r>
            <w:fldChar w:fldCharType="begin"/>
          </w:r>
          <w:r>
            <w:instrText xml:space="preserve">HYPERLINK  \l  "_Toc642419396" </w:instrText>
          </w:r>
          <w:r>
            <w:fldChar w:fldCharType="separate"/>
          </w:r>
          <w:r w:rsidR="0DEACE0B">
            <w:rPr/>
            <w:t>Présentation du projet</w:t>
          </w:r>
          <w:r>
            <w:tab/>
          </w:r>
          <w:r>
            <w:fldChar w:fldCharType="begin"/>
          </w:r>
          <w:r>
            <w:instrText xml:space="preserve">PAGEREF _Toc642419396 \h</w:instrText>
          </w:r>
          <w:r>
            <w:fldChar w:fldCharType="separate"/>
          </w:r>
          <w:r w:rsidR="0DEACE0B">
            <w:rPr/>
            <w:t>3</w:t>
          </w:r>
          <w:r>
            <w:fldChar w:fldCharType="end"/>
          </w:r>
          <w:r>
            <w:fldChar w:fldCharType="end"/>
          </w:r>
        </w:p>
        <w:p w:rsidRPr="00583747" w:rsidR="007131CB" w:rsidP="0DEACE0B" w:rsidRDefault="007131CB" ns2:paraId="248B6F17" ns2:textId="25B16219">
          <w:pPr>
            <w:pStyle w:val="TOC2"/>
            <w:tabs>
              <w:tab w:val="right" w:leader="dot" w:pos="9060"/>
            </w:tabs>
          </w:pPr>
          <w:r>
            <w:fldChar w:fldCharType="begin"/>
          </w:r>
          <w:r>
            <w:instrText xml:space="preserve">HYPERLINK  \l  "_Toc1370566732" </w:instrText>
          </w:r>
          <w:r>
            <w:fldChar w:fldCharType="separate"/>
          </w:r>
          <w:r w:rsidR="0DEACE0B">
            <w:rPr/>
            <w:t>SPRINT &lt;TODO_BILAN&gt;</w:t>
          </w:r>
          <w:r>
            <w:tab/>
          </w:r>
          <w:r>
            <w:fldChar w:fldCharType="begin"/>
          </w:r>
          <w:r>
            <w:instrText xml:space="preserve">PAGEREF _Toc1370566732 \h</w:instrText>
          </w:r>
          <w:r>
            <w:fldChar w:fldCharType="separate"/>
          </w:r>
          <w:r w:rsidR="0DEACE0B">
            <w:rPr/>
            <w:t>3</w:t>
          </w:r>
          <w:r>
            <w:fldChar w:fldCharType="end"/>
          </w:r>
          <w:r>
            <w:fldChar w:fldCharType="end"/>
          </w:r>
        </w:p>
        <w:p w:rsidR="007131CB" w:rsidP="0DEACE0B" w:rsidRDefault="007131CB" ns2:paraId="14317A8F" ns2:textId="54CFE3FF">
          <w:pPr>
            <w:pStyle w:val="TOC2"/>
            <w:tabs>
              <w:tab w:val="right" w:leader="dot" w:pos="9060"/>
            </w:tabs>
          </w:pPr>
          <w:r>
            <w:fldChar w:fldCharType="begin"/>
          </w:r>
          <w:r>
            <w:instrText xml:space="preserve">HYPERLINK  \l  "_Toc1720588397" </w:instrText>
          </w:r>
          <w:r>
            <w:fldChar w:fldCharType="separate"/>
          </w:r>
          <w:r w:rsidR="0DEACE0B">
            <w:rPr/>
            <w:t>VICTOR AGAHI – &lt;TODO&gt;</w:t>
          </w:r>
          <w:r>
            <w:tab/>
          </w:r>
          <w:r>
            <w:fldChar w:fldCharType="begin"/>
          </w:r>
          <w:r>
            <w:instrText xml:space="preserve">PAGEREF _Toc1720588397 \h</w:instrText>
          </w:r>
          <w:r>
            <w:fldChar w:fldCharType="separate"/>
          </w:r>
          <w:r w:rsidR="0DEACE0B">
            <w:rPr/>
            <w:t>3</w:t>
          </w:r>
          <w:r>
            <w:fldChar w:fldCharType="end"/>
          </w:r>
          <w:r>
            <w:fldChar w:fldCharType="end"/>
          </w:r>
        </w:p>
        <w:p w:rsidR="007131CB" w:rsidP="0DEACE0B" w:rsidRDefault="007131CB" ns2:paraId="49377213" ns2:textId="11458AB4">
          <w:pPr>
            <w:pStyle w:val="TOC2"/>
            <w:tabs>
              <w:tab w:val="right" w:leader="dot" w:pos="9060"/>
            </w:tabs>
          </w:pPr>
          <w:r>
            <w:fldChar w:fldCharType="begin"/>
          </w:r>
          <w:r>
            <w:instrText xml:space="preserve">HYPERLINK  \l  "_Toc513136163" </w:instrText>
          </w:r>
          <w:r>
            <w:fldChar w:fldCharType="separate"/>
          </w:r>
          <w:r w:rsidR="0DEACE0B">
            <w:rPr/>
            <w:t>VICTOR GIROUD – &lt;TODO&gt;</w:t>
          </w:r>
          <w:r>
            <w:tab/>
          </w:r>
          <w:r>
            <w:fldChar w:fldCharType="begin"/>
          </w:r>
          <w:r>
            <w:instrText xml:space="preserve">PAGEREF _Toc513136163 \h</w:instrText>
          </w:r>
          <w:r>
            <w:fldChar w:fldCharType="separate"/>
          </w:r>
          <w:r w:rsidR="0DEACE0B">
            <w:rPr/>
            <w:t/>
          </w:r>
          <w:r>
            <w:fldChar w:fldCharType="end"/>
          </w:r>
          <w:r>
            <w:fldChar w:fldCharType="end"/>
          </w:r>
        </w:p>
        <w:p w:rsidR="007131CB" w:rsidP="0DEACE0B" w:rsidRDefault="007131CB" ns2:paraId="6F203098" ns2:textId="484CAE70">
          <w:pPr>
            <w:pStyle w:val="TOC2"/>
            <w:tabs>
              <w:tab w:val="right" w:leader="dot" w:pos="9060"/>
            </w:tabs>
          </w:pPr>
          <w:r>
            <w:fldChar w:fldCharType="begin"/>
          </w:r>
          <w:r>
            <w:instrText xml:space="preserve">HYPERLINK  \l  "_Toc1801556305" </w:instrText>
          </w:r>
          <w:r>
            <w:fldChar w:fldCharType="separate"/>
          </w:r>
          <w:r w:rsidR="0DEACE0B">
            <w:rPr/>
            <w:t>CLÉMENT PASTEAU – &lt;TODO&gt;</w:t>
          </w:r>
          <w:r>
            <w:tab/>
          </w:r>
          <w:r>
            <w:fldChar w:fldCharType="begin"/>
          </w:r>
          <w:r>
            <w:instrText xml:space="preserve">PAGEREF _Toc1801556305 \h</w:instrText>
          </w:r>
          <w:r>
            <w:fldChar w:fldCharType="separate"/>
          </w:r>
          <w:r w:rsidR="0DEACE0B">
            <w:rPr/>
            <w:t/>
          </w:r>
          <w:r>
            <w:fldChar w:fldCharType="end"/>
          </w:r>
          <w:r>
            <w:fldChar w:fldCharType="end"/>
          </w:r>
        </w:p>
        <w:p w:rsidR="007131CB" w:rsidP="0DEACE0B" w:rsidRDefault="007131CB" ns2:paraId="40F5346D" ns2:textId="32ED07BF">
          <w:pPr>
            <w:pStyle w:val="TOC2"/>
            <w:tabs>
              <w:tab w:val="right" w:leader="dot" w:pos="9060"/>
            </w:tabs>
          </w:pPr>
          <w:r>
            <w:fldChar w:fldCharType="begin"/>
          </w:r>
          <w:r>
            <w:instrText xml:space="preserve">HYPERLINK  \l  "_Toc1916894323" </w:instrText>
          </w:r>
          <w:r>
            <w:fldChar w:fldCharType="separate"/>
          </w:r>
          <w:r w:rsidR="0DEACE0B">
            <w:rPr/>
            <w:t>SPRINT &lt;TODO_PROJ&gt;</w:t>
          </w:r>
          <w:r>
            <w:tab/>
          </w:r>
          <w:r>
            <w:fldChar w:fldCharType="begin"/>
          </w:r>
          <w:r>
            <w:instrText xml:space="preserve">PAGEREF _Toc1916894323 \h</w:instrText>
          </w:r>
          <w:r>
            <w:fldChar w:fldCharType="separate"/>
          </w:r>
          <w:r w:rsidR="0DEACE0B">
            <w:rPr/>
            <w:t>3</w:t>
          </w:r>
          <w:r>
            <w:fldChar w:fldCharType="end"/>
          </w:r>
          <w:r>
            <w:fldChar w:fldCharType="end"/>
          </w:r>
        </w:p>
        <w:p w:rsidRPr="00583747" w:rsidR="007131CB" w:rsidP="0DEACE0B" w:rsidRDefault="007131CB" ns2:paraId="19E90128" ns2:textId="2F314A18">
          <w:pPr>
            <w:pStyle w:val="TOC1"/>
            <w:tabs>
              <w:tab w:val="right" w:leader="dot" w:pos="9060"/>
            </w:tabs>
          </w:pPr>
          <w:r>
            <w:fldChar w:fldCharType="begin"/>
          </w:r>
          <w:r>
            <w:instrText xml:space="preserve">HYPERLINK  \l  "_Toc1731799357" </w:instrText>
          </w:r>
          <w:r>
            <w:fldChar w:fldCharType="separate"/>
          </w:r>
          <w:r w:rsidR="0DEACE0B">
            <w:rPr/>
            <w:t>Découpage des actions</w:t>
          </w:r>
          <w:r>
            <w:tab/>
          </w:r>
          <w:r>
            <w:fldChar w:fldCharType="begin"/>
          </w:r>
          <w:r>
            <w:instrText xml:space="preserve">PAGEREF _Toc1731799357 \h</w:instrText>
          </w:r>
          <w:r>
            <w:fldChar w:fldCharType="separate"/>
          </w:r>
          <w:r w:rsidR="0DEACE0B">
            <w:rPr/>
            <w:t>3</w:t>
          </w:r>
          <w:r>
            <w:fldChar w:fldCharType="end"/>
          </w:r>
          <w:r>
            <w:fldChar w:fldCharType="end"/>
          </w:r>
        </w:p>
        <w:p w:rsidR="007131CB" w:rsidP="0DEACE0B" w:rsidRDefault="007131CB" ns2:paraId="56A1927D" ns2:textId="04B3371C">
          <w:pPr>
            <w:pStyle w:val="TOC3"/>
            <w:tabs>
              <w:tab w:val="right" w:leader="dot" w:pos="9060"/>
            </w:tabs>
          </w:pPr>
          <w:r>
            <w:fldChar w:fldCharType="begin"/>
          </w:r>
          <w:r>
            <w:instrText xml:space="preserve">HYPERLINK  \l  "_Toc714619430" </w:instrText>
          </w:r>
          <w:r>
            <w:fldChar w:fldCharType="separate"/>
          </w:r>
          <w:r w:rsidR="0DEACE0B">
            <w:rPr/>
            <w:t>Répartition des Tâches</w:t>
          </w:r>
          <w:r>
            <w:tab/>
          </w:r>
          <w:r>
            <w:fldChar w:fldCharType="begin"/>
          </w:r>
          <w:r>
            <w:instrText xml:space="preserve">PAGEREF _Toc714619430 \h</w:instrText>
          </w:r>
          <w:r>
            <w:fldChar w:fldCharType="separate"/>
          </w:r>
          <w:r w:rsidR="0DEACE0B">
            <w:rPr/>
            <w:t>3</w:t>
          </w:r>
          <w:r>
            <w:fldChar w:fldCharType="end"/>
          </w:r>
          <w:r>
            <w:fldChar w:fldCharType="end"/>
          </w:r>
        </w:p>
        <w:p w:rsidR="007131CB" w:rsidP="0DEACE0B" w:rsidRDefault="007131CB" ns2:paraId="0F7DAB51" ns2:textId="2C01C471">
          <w:pPr>
            <w:pStyle w:val="TOC2"/>
            <w:tabs>
              <w:tab w:val="right" w:leader="dot" w:pos="9060"/>
            </w:tabs>
          </w:pPr>
          <w:r>
            <w:fldChar w:fldCharType="begin"/>
          </w:r>
          <w:r>
            <w:instrText xml:space="preserve">HYPERLINK  \l  "_Toc161572873" </w:instrText>
          </w:r>
          <w:r>
            <w:fldChar w:fldCharType="separate"/>
          </w:r>
          <w:r w:rsidR="0DEACE0B">
            <w:rPr/>
            <w:t>Diagrammes de Gantt</w:t>
          </w:r>
          <w:r>
            <w:tab/>
          </w:r>
          <w:r>
            <w:fldChar w:fldCharType="begin"/>
          </w:r>
          <w:r>
            <w:instrText xml:space="preserve">PAGEREF _Toc161572873 \h</w:instrText>
          </w:r>
          <w:r>
            <w:fldChar w:fldCharType="separate"/>
          </w:r>
          <w:r w:rsidR="0DEACE0B">
            <w:rPr/>
            <w:t>4</w:t>
          </w:r>
          <w:r>
            <w:fldChar w:fldCharType="end"/>
          </w:r>
          <w:r>
            <w:fldChar w:fldCharType="end"/>
          </w:r>
        </w:p>
        <w:p w:rsidR="007131CB" w:rsidP="0DEACE0B" w:rsidRDefault="007131CB" ns2:paraId="6321F719" ns2:textId="080482AF">
          <w:pPr>
            <w:pStyle w:val="TOC3"/>
            <w:tabs>
              <w:tab w:val="right" w:leader="dot" w:pos="9060"/>
            </w:tabs>
          </w:pPr>
          <w:r>
            <w:fldChar w:fldCharType="begin"/>
          </w:r>
          <w:r>
            <w:instrText xml:space="preserve">HYPERLINK  \l  "_Toc327060629" </w:instrText>
          </w:r>
          <w:r>
            <w:fldChar w:fldCharType="separate"/>
          </w:r>
          <w:r w:rsidR="0DEACE0B">
            <w:rPr/>
            <w:t>Victor Giroud : &lt;TODO&gt;</w:t>
          </w:r>
          <w:r>
            <w:tab/>
          </w:r>
          <w:r>
            <w:fldChar w:fldCharType="begin"/>
          </w:r>
          <w:r>
            <w:instrText xml:space="preserve">PAGEREF _Toc327060629 \h</w:instrText>
          </w:r>
          <w:r>
            <w:fldChar w:fldCharType="separate"/>
          </w:r>
          <w:r w:rsidR="0DEACE0B">
            <w:rPr/>
            <w:t/>
          </w:r>
          <w:r>
            <w:fldChar w:fldCharType="end"/>
          </w:r>
          <w:r>
            <w:fldChar w:fldCharType="end"/>
          </w:r>
        </w:p>
        <w:p w:rsidR="007131CB" w:rsidP="0DEACE0B" w:rsidRDefault="007131CB" ns2:paraId="29116E86" ns2:textId="3DC6E61B">
          <w:pPr>
            <w:pStyle w:val="TOC3"/>
            <w:tabs>
              <w:tab w:val="right" w:leader="dot" w:pos="9060"/>
            </w:tabs>
          </w:pPr>
          <w:r>
            <w:fldChar w:fldCharType="begin"/>
          </w:r>
          <w:r>
            <w:instrText xml:space="preserve">HYPERLINK  \l  "_Toc1225943338" </w:instrText>
          </w:r>
          <w:r>
            <w:fldChar w:fldCharType="separate"/>
          </w:r>
          <w:r w:rsidR="0DEACE0B">
            <w:rPr/>
            <w:t>Victor Agahi : &lt;TODO&gt;</w:t>
          </w:r>
          <w:r>
            <w:tab/>
          </w:r>
          <w:r>
            <w:fldChar w:fldCharType="begin"/>
          </w:r>
          <w:r>
            <w:instrText xml:space="preserve">PAGEREF _Toc1225943338 \h</w:instrText>
          </w:r>
          <w:r>
            <w:fldChar w:fldCharType="separate"/>
          </w:r>
          <w:r w:rsidR="0DEACE0B">
            <w:rPr/>
            <w:t>4</w:t>
          </w:r>
          <w:r>
            <w:fldChar w:fldCharType="end"/>
          </w:r>
          <w:r>
            <w:fldChar w:fldCharType="end"/>
          </w:r>
        </w:p>
        <w:p w:rsidR="0DEACE0B" w:rsidP="0DEACE0B" w:rsidRDefault="0DEACE0B" ns2:paraId="1DC87B19" ns2:textId="200D84F2">
          <w:pPr>
            <w:pStyle w:val="TOC3"/>
            <w:tabs>
              <w:tab w:val="right" w:leader="dot" w:pos="9060"/>
            </w:tabs>
          </w:pPr>
          <w:r>
            <w:fldChar w:fldCharType="begin"/>
          </w:r>
          <w:r>
            <w:instrText xml:space="preserve">HYPERLINK  \l  "_Toc970960254" </w:instrText>
          </w:r>
          <w:r>
            <w:fldChar w:fldCharType="separate"/>
          </w:r>
          <w:r w:rsidR="0DEACE0B">
            <w:rPr/>
            <w:t>Clément PASTEAU : &lt;TODO&gt;</w:t>
          </w:r>
          <w:r>
            <w:tab/>
          </w:r>
          <w:r>
            <w:fldChar w:fldCharType="begin"/>
          </w:r>
          <w:r>
            <w:instrText xml:space="preserve">PAGEREF _Toc970960254 \h</w:instrText>
          </w:r>
          <w:r>
            <w:fldChar w:fldCharType="separate"/>
          </w:r>
          <w:r w:rsidR="0DEACE0B">
            <w:rPr/>
            <w:t>4</w:t>
          </w:r>
          <w:r>
            <w:fldChar w:fldCharType="end"/>
          </w:r>
          <w:r>
            <w:fldChar w:fldCharType="end"/>
          </w:r>
        </w:p>
        <w:p w:rsidR="0DEACE0B" w:rsidP="0DEACE0B" w:rsidRDefault="0DEACE0B" ns2:paraId="7ED6C17B" ns2:textId="0EC51CE3">
          <w:pPr>
            <w:pStyle w:val="TOC1"/>
            <w:tabs>
              <w:tab w:val="right" w:leader="dot" w:pos="9060"/>
            </w:tabs>
          </w:pPr>
          <w:r>
            <w:fldChar w:fldCharType="begin"/>
          </w:r>
          <w:r>
            <w:instrText xml:space="preserve">HYPERLINK  \l  "_Toc1517376593" </w:instrText>
          </w:r>
          <w:r>
            <w:fldChar w:fldCharType="separate"/>
          </w:r>
          <w:r w:rsidR="0DEACE0B">
            <w:rPr/>
            <w:t>Conclusion</w:t>
          </w:r>
          <w:r>
            <w:tab/>
          </w:r>
          <w:r>
            <w:fldChar w:fldCharType="begin"/>
          </w:r>
          <w:r>
            <w:instrText xml:space="preserve">PAGEREF _Toc1517376593 \h</w:instrText>
          </w:r>
          <w:r>
            <w:fldChar w:fldCharType="separate"/>
          </w:r>
          <w:r w:rsidR="0DEACE0B">
            <w:rPr/>
            <w:t>4</w:t>
          </w:r>
          <w:r>
            <w:fldChar w:fldCharType="end"/>
          </w:r>
          <w:r>
            <w:fldChar w:fldCharType="end"/>
          </w:r>
        </w:p>
        <w:p w:rsidR="5EAEE7E2" w:rsidP="5EAEE7E2" w:rsidRDefault="5EAEE7E2" ns2:paraId="049D750E" ns2:textId="64C86E5C">
          <w:pPr>
            <w:pStyle w:val="TOC1"/>
            <w:tabs>
              <w:tab w:val="right" w:leader="dot" w:pos="9060"/>
            </w:tabs>
            <w:rPr>
              <w:rStyle w:val="Hyperlink"/>
            </w:rPr>
          </w:pPr>
          <w:r>
            <w:fldChar w:fldCharType="end"/>
          </w:r>
        </w:p>
      </w:sdtContent>
      <w:sdtEndPr>
        <w:rPr>
          <w:b w:val="1"/>
          <w:bCs w:val="1"/>
          <w:caps w:val="1"/>
          <w:sz w:val="20"/>
          <w:szCs w:val="20"/>
        </w:rPr>
      </w:sdtEndPr>
    </w:sdt>
    <w:p w:rsidR="00DC480B" w:rsidP="00103966" w:rsidRDefault="00DC480B" ns2:paraId="0B855886" ns2:textId="77777777"/>
    <w:p w:rsidRPr="00D52F99" w:rsidR="001C0376" w:rsidP="00057E8A" w:rsidRDefault="009C3C3F" ns2:paraId="15A1B871" ns2:textId="77777777">
      <w:pPr>
        <w:pStyle w:val="Heading1"/>
        <w:spacing w:before="120"/>
      </w:pPr>
      <w:bookmarkStart w:name="_Toc492890139" w:id="1884994374"/>
      <w:r w:rsidR="6D6679BC">
        <w:rPr/>
        <w:t>Introduction</w:t>
      </w:r>
      <w:bookmarkEnd w:id="1884994374"/>
    </w:p>
    <w:p w:rsidRPr="00367DC4" w:rsidR="00E8581F" w:rsidP="00DA5917" w:rsidRDefault="004C641F" ns2:paraId="782D7D85" ns2:textId="21152B88">
      <w:pPr>
        <w:pStyle w:val="Heading2"/>
      </w:pPr>
      <w:bookmarkStart w:name="_Toc642419396" w:id="388523969"/>
      <w:r w:rsidR="7DABCCD7">
        <w:rPr/>
        <w:t>Présentation du projet</w:t>
      </w:r>
      <w:bookmarkEnd w:id="388523969"/>
    </w:p>
    <w:p w:rsidR="00367DC4" w:rsidP="4C30643B" w:rsidRDefault="00367DC4" ns2:paraId="6186B591" ns2:textId="546F992A">
      <w:pPr>
        <w:pStyle w:val="mtitexte"/>
        <w:jc w:val="both"/>
        <w:rPr>
          <w:sz w:val="20"/>
          <w:lang w:val="fr-FR"/>
        </w:rPr>
      </w:pPr>
      <w:r w:rsidRPr="4C30643B">
        <w:rPr>
          <w:sz w:val="20"/>
          <w:lang w:val="fr-FR"/>
        </w:rPr>
        <w:t>Nous développons une application mobile qui permet de créer et rejoindre facilement des événements écologiques ou solidaires, comme des collectes de déchets ou alimentaires. Les utilisateurs peuvent découvrir les événements via un fil d’actualité, swiper pour s’inscrire, créer leurs propres initiatives, et partager leurs actions sur leur profil. Une carte interactive permet aussi de repérer les événements importants autour de soi. Enfin, un système de badges récompense l’engagement des participants et valorise leurs actions positives.</w:t>
      </w:r>
    </w:p>
    <w:p w:rsidR="0D3DE3F8" w:rsidP="38B6CBD5" w:rsidRDefault="5DA2076D" ns2:paraId="317C53E3" ns2:textId="28D1CF17">
      <w:pPr>
        <w:pStyle w:val="Heading2"/>
        <w:spacing w:before="240" w:after="240"/>
      </w:pPr>
      <w:r>
        <w:rPr/>
        <w:t>SPRINT &lt;TODO_BILAN&gt;</w:t>
      </w:r>
    </w:p>
    <w:p w:rsidR="45E5F8FA" w:rsidP="0DEACE0B" w:rsidRDefault="45E5F8FA" ns2:paraId="62EA5D1E" ns2:textId="17D8A2D3">
      <w:pPr>
        <w:pStyle w:val="Normal"/>
        <w:spacing w:before="240" w:beforeAutospacing="off" w:after="240" w:afterAutospacing="off"/>
      </w:pPr>
      <w:r>
        <w:rPr>
          <w:rFonts w:ascii="Calibri" w:hAnsi="Calibri" w:eastAsia="Calibri" w:cs="Calibri"/>
          <w:b w:val="1"/>
          <w:bCs w:val="1"/>
          <w:noProof w:val="0"/>
          <w:sz w:val="20"/>
          <w:szCs w:val="20"/>
          <w:lang w:val="fr-FR"/>
        </w:rPr>
        <w:t>[TODO] Synthèse globale de l'avancement et des objectifs atteints lors du Sprint &lt;TODO_BILAN&gt; (périmètre backend, frontend, infrastructure et coordination).</w:t>
      </w:r>
    </w:p>
    <w:p w:rsidR="45E5F8FA" w:rsidP="0DEACE0B" w:rsidRDefault="45E5F8FA" ns2:paraId="5CFDEA38" ns2:textId="47F467EF">
      <w:pPr>
        <w:spacing w:before="240" w:beforeAutospacing="off" w:after="240" w:afterAutospacing="off"/>
      </w:pPr>
      <w:r>
        <w:rPr>
          <w:rFonts w:ascii="Calibri" w:hAnsi="Calibri" w:eastAsia="Calibri" w:cs="Calibri"/>
          <w:b w:val="1"/>
          <w:bCs w:val="1"/>
          <w:noProof w:val="0"/>
          <w:sz w:val="20"/>
          <w:szCs w:val="20"/>
          <w:lang w:val="fr-FR"/>
        </w:rPr>
        <w:t/>
      </w:r>
    </w:p>
    <w:p w:rsidR="0DEACE0B" w:rsidP="0DEACE0B" w:rsidRDefault="0DEACE0B" ns2:paraId="0BE60BFA" ns2:textId="39A20485">
      <w:pPr>
        <w:pStyle w:val="Normal"/>
      </w:pPr>
    </w:p>
    <w:p w:rsidR="4F6E6630" w:rsidP="402A2FAE" w:rsidRDefault="4F6E6630" ns2:paraId="432C17EE" ns2:textId="0E47755D">
      <w:pPr>
        <w:pStyle w:val="Heading2"/>
        <w:spacing w:before="240" w:beforeAutospacing="off" w:after="240" w:afterAutospacing="off" w:line="276" w:lineRule="auto"/>
        <w:jc w:val="left"/>
        <w:rPr>
          <w:rFonts w:ascii="Calibri" w:hAnsi="Calibri" w:eastAsia="Calibri" w:cs="Calibri"/>
          <w:noProof w:val="0"/>
          <w:sz w:val="20"/>
          <w:szCs w:val="20"/>
          <w:lang w:val="fr-FR"/>
        </w:rPr>
      </w:pPr>
      <w:r>
        <w:rPr>
          <w:rFonts w:ascii="Calibri" w:hAnsi="Calibri" w:eastAsia="Calibri" w:cs="Calibri"/>
          <w:noProof w:val="0"/>
          <w:sz w:val="20"/>
          <w:szCs w:val="20"/>
          <w:lang w:val="fr-FR"/>
        </w:rPr>
        <w:t>VICTOR AGAHI – &lt;TODO&gt;</w:t>
      </w:r>
    </w:p>
    <w:p w:rsidR="586F9298" w:rsidP="0DEACE0B" w:rsidRDefault="586F9298" ns2:paraId="0B668E96" ns2:textId="5E9D4487">
      <w:pPr>
        <w:bidi w:val="0"/>
        <w:spacing w:before="240" w:beforeAutospacing="off" w:after="240" w:afterAutospacing="off"/>
        <w:jc w:val="left"/>
      </w:pPr>
      <w:r>
        <w:rPr>
          <w:rFonts w:ascii="Calibri" w:hAnsi="Calibri" w:eastAsia="Calibri" w:cs="Calibri"/>
          <w:b w:val="1"/>
          <w:bCs w:val="1"/>
          <w:noProof w:val="0"/>
          <w:sz w:val="20"/>
          <w:szCs w:val="20"/>
          <w:lang w:val="fr-FR"/>
        </w:rPr>
        <w:t>[TODO] Synthèse détaillée des réalisations techniques de Victor Agahi pour le Sprint &lt;TODO_BILAN&gt; (architecture, microservices, DevOps, Kubernetes, observabilité, etc.).</w:t>
      </w:r>
    </w:p>
    <w:p w:rsidR="586F9298" w:rsidP="0DEACE0B" w:rsidRDefault="586F9298" ns2:paraId="4C52C2C0" ns2:textId="3F61E397">
      <w:pPr>
        <w:pStyle w:val="ListParagraph"/>
        <w:numPr>
          <w:ilvl w:val="0"/>
          <w:numId w:val="45"/>
        </w:numPr>
        <w:bidi w:val="0"/>
        <w:spacing w:before="240" w:beforeAutospacing="off" w:after="240" w:afterAutospacing="off"/>
        <w:jc w:val="left"/>
        <w:rPr>
          <w:rFonts w:ascii="Calibri" w:hAnsi="Calibri" w:eastAsia="Calibri" w:cs="Calibri"/>
          <w:noProof w:val="0"/>
          <w:sz w:val="20"/>
          <w:szCs w:val="20"/>
          <w:lang w:val="fr-FR"/>
        </w:rPr>
      </w:pPr>
      <w:r>
        <w:rPr>
          <w:rFonts w:ascii="Calibri" w:hAnsi="Calibri" w:eastAsia="Calibri" w:cs="Calibri"/>
          <w:noProof w:val="0"/>
          <w:sz w:val="20"/>
          <w:szCs w:val="20"/>
          <w:lang w:val="fr-FR"/>
        </w:rPr>
        <w:t>[TODO] Réalisation clé 1 (ex: déploiement d'infrastructure, intégration réseau)</w:t>
      </w:r>
    </w:p>
    <w:p w:rsidR="586F9298" w:rsidP="0DEACE0B" w:rsidRDefault="586F9298" ns2:paraId="0C2E1ED4" ns2:textId="4D126B8C">
      <w:pPr>
        <w:pStyle w:val="ListParagraph"/>
        <w:numPr>
          <w:ilvl w:val="0"/>
          <w:numId w:val="45"/>
        </w:numPr>
        <w:bidi w:val="0"/>
        <w:spacing w:before="240" w:beforeAutospacing="off" w:after="240" w:afterAutospacing="off"/>
        <w:jc w:val="left"/>
        <w:rPr>
          <w:rFonts w:ascii="Calibri" w:hAnsi="Calibri" w:eastAsia="Calibri" w:cs="Calibri"/>
          <w:noProof w:val="0"/>
          <w:sz w:val="20"/>
          <w:szCs w:val="20"/>
          <w:lang w:val="fr-FR"/>
        </w:rPr>
      </w:pPr>
      <w:r>
        <w:rPr>
          <w:rFonts w:ascii="Calibri" w:hAnsi="Calibri" w:eastAsia="Calibri" w:cs="Calibri"/>
          <w:noProof w:val="0"/>
          <w:sz w:val="20"/>
          <w:szCs w:val="20"/>
          <w:lang w:val="fr-FR"/>
        </w:rPr>
        <w:t>[TODO] Réalisation clé 2 (ex: configuration de services, métriques)</w:t>
      </w:r>
    </w:p>
    <w:p w:rsidR="586F9298" w:rsidP="0DEACE0B" w:rsidRDefault="586F9298" ns2:paraId="21FA0405" ns2:textId="4816DC68">
      <w:pPr>
        <w:pStyle w:val="ListParagraph"/>
        <w:numPr>
          <w:ilvl w:val="0"/>
          <w:numId w:val="45"/>
        </w:numPr>
        <w:bidi w:val="0"/>
        <w:spacing w:before="240" w:beforeAutospacing="off" w:after="240" w:afterAutospacing="off"/>
        <w:jc w:val="left"/>
        <w:rPr>
          <w:rFonts w:ascii="Calibri" w:hAnsi="Calibri" w:eastAsia="Calibri" w:cs="Calibri"/>
          <w:noProof w:val="0"/>
          <w:sz w:val="20"/>
          <w:szCs w:val="20"/>
          <w:lang w:val="fr-FR"/>
        </w:rPr>
      </w:pPr>
      <w:r>
        <w:rPr>
          <w:rFonts w:ascii="Calibri" w:hAnsi="Calibri" w:eastAsia="Calibri" w:cs="Calibri"/>
          <w:b w:val="1"/>
          <w:bCs w:val="1"/>
          <w:noProof w:val="0"/>
          <w:sz w:val="20"/>
          <w:szCs w:val="20"/>
          <w:lang w:val="fr-FR"/>
        </w:rPr>
        <w:t>[TODO] Objectif atteint pour le Sprint &lt;TODO_BILAN&gt;</w:t>
      </w:r>
    </w:p>
    <w:p w:rsidR="0DEACE0B" w:rsidP="0DEACE0B" w:rsidRDefault="0DEACE0B" ns2:paraId="13B6FBAE" ns2:textId="5FA577D9">
      <w:pPr>
        <w:pStyle w:val="Normal"/>
        <w:bidi w:val="0"/>
        <w:spacing w:before="240" w:beforeAutospacing="off" w:after="240" w:afterAutospacing="off"/>
        <w:jc w:val="left"/>
        <w:rPr>
          <w:rFonts w:ascii="Calibri" w:hAnsi="Calibri" w:eastAsia="Calibri" w:cs="Calibri"/>
          <w:noProof w:val="0"/>
          <w:sz w:val="20"/>
          <w:szCs w:val="20"/>
          <w:lang w:val="fr-FR"/>
        </w:rPr>
      </w:pPr>
    </w:p>
    <w:p w:rsidR="586F9298" w:rsidP="0DEACE0B" w:rsidRDefault="586F9298" ns2:paraId="7D5985E2" ns2:textId="1513B7B9">
      <w:pPr>
        <w:bidi w:val="0"/>
        <w:spacing w:before="240" w:beforeAutospacing="off" w:after="240" w:afterAutospacing="off"/>
        <w:jc w:val="left"/>
      </w:pPr>
      <w:r>
        <w:rPr>
          <w:rFonts w:ascii="Calibri" w:hAnsi="Calibri" w:eastAsia="Calibri" w:cs="Calibri"/>
          <w:b w:val="1"/>
          <w:bCs w:val="1"/>
          <w:noProof w:val="0"/>
          <w:sz w:val="20"/>
          <w:szCs w:val="20"/>
          <w:lang w:val="fr-FR"/>
        </w:rPr>
        <w:t/>
      </w:r>
    </w:p>
    <w:p w:rsidR="0DEACE0B" w:rsidP="0DEACE0B" w:rsidRDefault="0DEACE0B" ns2:paraId="7C07B1F1" ns2:textId="135F342D">
      <w:pPr>
        <w:pStyle w:val="Normal"/>
        <w:suppressLineNumbers w:val="0"/>
        <w:bidi w:val="0"/>
        <w:spacing w:before="240" w:beforeAutospacing="off" w:after="240" w:afterAutospacing="off" w:line="276" w:lineRule="auto"/>
        <w:ind w:left="0" w:right="0"/>
        <w:jc w:val="left"/>
        <w:rPr>
          <w:sz w:val="20"/>
          <w:szCs w:val="20"/>
        </w:rPr>
      </w:pPr>
    </w:p>
    <w:p w:rsidR="11FE72FA" w:rsidRDefault="11FE72FA" ns2:paraId="212E5DBA" ns2:textId="4B1224EC">
      <w:r>
        <w:br w:type="page"/>
      </w:r>
    </w:p>
    <w:p w:rsidR="79985C5D" w:rsidP="0DEACE0B" w:rsidRDefault="79985C5D" ns2:paraId="7C945F16" ns2:textId="2673EC62">
      <w:pPr>
        <w:pStyle w:val="Heading2"/>
        <w:spacing w:before="240" w:beforeAutospacing="off" w:after="240" w:afterAutospacing="off" w:line="276" w:lineRule="auto"/>
        <w:jc w:val="left"/>
        <w:rPr>
          <w:rFonts w:ascii="Calibri" w:hAnsi="Calibri" w:eastAsia="Calibri" w:cs="Calibri"/>
          <w:noProof w:val="0"/>
          <w:sz w:val="20"/>
          <w:szCs w:val="20"/>
          <w:lang w:val="fr-FR"/>
        </w:rPr>
      </w:pPr>
      <w:r>
        <w:rPr>
          <w:rFonts w:ascii="Calibri" w:hAnsi="Calibri" w:eastAsia="Calibri" w:cs="Calibri"/>
          <w:noProof w:val="0"/>
          <w:sz w:val="20"/>
          <w:szCs w:val="20"/>
          <w:lang w:val="fr-FR"/>
        </w:rPr>
        <w:t>VICTOR GIROUD – &lt;TODO&gt;</w:t>
      </w:r>
    </w:p>
    <w:p w:rsidR="15D5C3B9" w:rsidP="0DEACE0B" w:rsidRDefault="15D5C3B9" ns2:paraId="6D69CE6D" ns2:textId="2964B2B3">
      <w:pPr>
        <w:pStyle w:val="Normal"/>
        <w:suppressLineNumbers w:val="0"/>
        <w:bidi w:val="0"/>
        <w:spacing w:before="240" w:beforeAutospacing="off" w:after="240" w:afterAutospacing="off" w:line="276" w:lineRule="auto"/>
        <w:ind w:left="0" w:right="0"/>
        <w:jc w:val="left"/>
      </w:pPr>
      <w:r>
        <w:rPr>
          <w:rFonts w:ascii="Calibri" w:hAnsi="Calibri" w:eastAsia="Calibri" w:cs="Calibri"/>
          <w:noProof w:val="0"/>
          <w:sz w:val="20"/>
          <w:szCs w:val="20"/>
          <w:lang w:val="fr-FR"/>
        </w:rPr>
        <w:t>[TODO] Synthèse détaillée des réalisations techniques de Victor Giroud pour le Sprint &lt;TODO_BILAN&gt; (features mobiles, React Native, UI/UX, navigation, gamification, etc.).</w:t>
      </w:r>
    </w:p>
    <w:p w:rsidR="0DEACE0B" w:rsidP="0DEACE0B" w:rsidRDefault="0DEACE0B" ns2:paraId="38A772EA" ns2:textId="55CE4D8B">
      <w:pPr>
        <w:pStyle w:val="Normal"/>
        <w:bidi w:val="0"/>
        <w:spacing w:before="240" w:beforeAutospacing="off" w:after="240" w:afterAutospacing="off" w:line="276" w:lineRule="auto"/>
        <w:ind w:left="0" w:right="0"/>
        <w:jc w:val="left"/>
      </w:pPr>
    </w:p>
    <w:p w:rsidR="11FE72FA" w:rsidRDefault="11FE72FA" ns2:paraId="37532E2B" ns2:textId="24A134E1">
      <w:r>
        <w:br w:type="page"/>
      </w:r>
    </w:p>
    <w:p w:rsidRPr="008A2572" w:rsidR="7BCF5D9D" w:rsidP="5C6B2425" w:rsidRDefault="7BCF5D9D" ns2:paraId="296A9724" ns2:textId="22329AED">
      <w:pPr>
        <w:pStyle w:val="Heading2"/>
        <w:suppressLineNumbers w:val="0"/>
        <w:bidi w:val="0"/>
        <w:spacing w:before="240" w:beforeAutospacing="off" w:after="240" w:afterAutospacing="off" w:line="276" w:lineRule="auto"/>
        <w:ind/>
        <w:jc w:val="left"/>
        <w:rPr>
          <w:rFonts w:ascii="Calibri" w:hAnsi="Calibri" w:eastAsia="Calibri" w:cs="Calibri"/>
          <w:noProof w:val="0"/>
          <w:sz w:val="20"/>
          <w:szCs w:val="20"/>
          <w:lang w:val="fr-FR"/>
        </w:rPr>
      </w:pPr>
      <w:r>
        <w:rPr>
          <w:rFonts w:ascii="Calibri" w:hAnsi="Calibri" w:eastAsia="Calibri" w:cs="Calibri"/>
          <w:noProof w:val="0"/>
          <w:sz w:val="20"/>
          <w:szCs w:val="20"/>
          <w:lang w:val="fr-FR"/>
        </w:rPr>
        <w:t>CLÉMENT PASTEAU – &lt;TODO&gt;</w:t>
      </w:r>
    </w:p>
    <w:p w:rsidRPr="008A2572" w:rsidR="7BCF5D9D" w:rsidP="62AB6738" w:rsidRDefault="7BCF5D9D" ns2:paraId="0D23734D" ns2:textId="5F4046DC">
      <w:pPr>
        <w:pStyle w:val="Normal"/>
        <w:suppressLineNumbers w:val="0"/>
        <w:bidi w:val="0"/>
        <w:spacing w:before="240" w:beforeAutospacing="off" w:after="240" w:afterAutospacing="off" w:line="276" w:lineRule="auto"/>
        <w:ind w:left="0" w:right="0"/>
        <w:jc w:val="left"/>
      </w:pPr>
      <w:r>
        <w:rPr>
          <w:rFonts w:ascii="Calibri" w:hAnsi="Calibri" w:eastAsia="Calibri" w:cs="Calibri"/>
          <w:noProof w:val="0"/>
          <w:sz w:val="20"/>
          <w:szCs w:val="20"/>
          <w:lang w:val="fr-FR"/>
        </w:rPr>
        <w:t>[TODO] Synthèse détaillée des réalisations techniques de Clément Pasteau pour le Sprint &lt;TODO_BILAN&gt; (backend, gRPC, domain packages, stockage S3/MinIO, tests d'intégration, etc.).</w:t>
      </w:r>
    </w:p>
    <w:p w:rsidRPr="008A2572" w:rsidR="7BCF5D9D" w:rsidP="3C26125D" w:rsidRDefault="7BCF5D9D" ns2:paraId="634C1ABF" ns2:textId="215D7FCE">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2AD96268" ns2:textId="725851E0">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72D5D6BA" ns2:textId="2C6C9BD0">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38CACD31" ns2:textId="4DC27A91">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517170BC" ns2:textId="7951049A">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517FC579" ns2:textId="3023BA72">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1F49DC73" ns2:textId="12E2CAFE">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16A9B55E" ns2:textId="4A434D69">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3C26125D" w:rsidRDefault="7BCF5D9D" ns2:paraId="7EBD573F" ns2:textId="4CADDC25">
      <w:pPr>
        <w:pStyle w:val="Normal"/>
        <w:suppressLineNumbers w:val="0"/>
        <w:bidi w:val="0"/>
        <w:spacing w:before="240" w:beforeAutospacing="off" w:after="240" w:afterAutospacing="off" w:line="276" w:lineRule="auto"/>
        <w:ind w:left="0" w:right="0"/>
        <w:jc w:val="left"/>
        <w:rPr>
          <w:rFonts w:ascii="Calibri" w:hAnsi="Calibri" w:eastAsia="Calibri" w:cs="Calibri"/>
          <w:noProof w:val="0"/>
          <w:sz w:val="20"/>
          <w:szCs w:val="20"/>
          <w:lang w:val="fr-FR"/>
        </w:rPr>
      </w:pPr>
    </w:p>
    <w:p w:rsidRPr="008A2572" w:rsidR="7BCF5D9D" w:rsidP="62AB6738" w:rsidRDefault="7BCF5D9D" ns2:paraId="034CA9C3" ns2:textId="5AD8B469">
      <w:pPr>
        <w:pStyle w:val="Normal"/>
        <w:suppressLineNumbers w:val="0"/>
        <w:bidi w:val="0"/>
        <w:spacing w:before="240" w:beforeAutospacing="off" w:after="240" w:afterAutospacing="off" w:line="276" w:lineRule="auto"/>
        <w:ind w:left="0" w:right="0"/>
        <w:jc w:val="left"/>
      </w:pPr>
      <w:r>
        <w:rPr>
          <w:rFonts w:ascii="Calibri" w:hAnsi="Calibri" w:eastAsia="Calibri" w:cs="Calibri"/>
          <w:noProof w:val="0"/>
          <w:sz w:val="20"/>
          <w:szCs w:val="20"/>
          <w:lang w:val="fr-FR"/>
        </w:rPr>
        <w:t/>
      </w:r>
    </w:p>
    <w:p w:rsidR="402A2FAE" w:rsidP="402A2FAE" w:rsidRDefault="402A2FAE" ns2:paraId="111E5D88" ns2:textId="78D48406">
      <w:pPr>
        <w:pStyle w:val="Heading2"/>
      </w:pPr>
    </w:p>
    <w:p w:rsidR="402A2FAE" w:rsidP="402A2FAE" w:rsidRDefault="402A2FAE" ns2:paraId="2BD1DD29" ns2:textId="5D83D2A0">
      <w:pPr>
        <w:pStyle w:val="Heading2"/>
      </w:pPr>
    </w:p>
    <w:p w:rsidR="7BCF5D9D" w:rsidP="668D8F44" w:rsidRDefault="7BCF5D9D" ns2:paraId="26D738CD" ns2:textId="3CD7AE5E">
      <w:pPr>
        <w:pStyle w:val="Heading2"/>
      </w:pPr>
      <w:r>
        <w:rPr/>
        <w:t>SPRINT &lt;TODO_PROJ&gt;</w:t>
      </w:r>
    </w:p>
    <w:p w:rsidR="402A2FAE" w:rsidP="402A2FAE" w:rsidRDefault="402A2FAE" ns2:paraId="3E977E2E" ns2:textId="7CA90797">
      <w:pPr>
        <w:pStyle w:val="Normal"/>
      </w:pPr>
    </w:p>
    <w:p w:rsidR="668D8F44" w:rsidP="668D8F44" w:rsidRDefault="668D8F44" ns2:paraId="19410679" ns2:textId="6EFEBBE6"/>
    <w:p w:rsidR="7983A26E" w:rsidP="668D8F44" w:rsidRDefault="6531EE5E" ns2:paraId="40CDF0EC" ns2:textId="2148AE99">
      <w:r>
        <w:rPr/>
        <w:t>Pour la prochaine période, nous allons présenter le Sprint &lt;TODO_PROJ&gt; qui s’étale du &lt;DATE_DEBUT_TODO&gt; au &lt;DATE_FIN_TODO&gt;, pour une durée de &lt;DUREE_SEMAINES_TODO&gt; semaines.</w:t>
      </w:r>
    </w:p>
    <w:p w:rsidR="7983A26E" w:rsidP="38B6CBD5" w:rsidRDefault="7F5413B1" ns2:paraId="6F47FC12" ns2:textId="5EC73265">
      <w:r w:rsidR="7CAE1F5C">
        <w:rPr/>
        <w:t xml:space="preserve">Voilà les différents axes que l’on va </w:t>
      </w:r>
      <w:r w:rsidR="5EA5F202">
        <w:rPr/>
        <w:t>développer :</w:t>
      </w:r>
      <w:r w:rsidR="7CAE1F5C">
        <w:rPr/>
        <w:t xml:space="preserve"> </w:t>
      </w:r>
    </w:p>
    <w:p w:rsidR="05DC8ADB" w:rsidP="042EB0B5" w:rsidRDefault="05DC8ADB" ns2:paraId="77D97548" ns2:textId="4DAE22E9">
      <w:pPr>
        <w:pStyle w:val="mtitextenumr"/>
        <w:suppressLineNumbers w:val="0"/>
        <w:shd w:val="clear" w:color="auto" w:fill="FFFFFF" w:themeFill="background1"/>
        <w:bidi w:val="0"/>
        <w:spacing w:before="240" w:beforeAutospacing="off" w:after="240" w:afterAutospacing="off" w:line="240" w:lineRule="auto"/>
        <w:ind w:left="720" w:right="0" w:hanging="360"/>
        <w:jc w:val="left"/>
        <w:rPr>
          <w:lang w:val="fr-FR"/>
        </w:rPr>
      </w:pPr>
      <w:r>
        <w:rPr>
          <w:lang w:val="fr-FR"/>
        </w:rPr>
        <w:t>[TODO] Axe 1 de développement</w:t>
      </w:r>
    </w:p>
    <w:p w:rsidR="05F95A88" w:rsidP="402A2FAE" w:rsidRDefault="05F95A88" ns2:paraId="493C8D53" ns2:textId="73FF8861">
      <w:pPr>
        <w:pStyle w:val="mtitextenumr"/>
        <w:suppressLineNumbers w:val="0"/>
        <w:shd w:val="clear" w:color="auto" w:fill="FFFFFF" w:themeFill="background1"/>
        <w:bidi w:val="0"/>
        <w:spacing w:before="240" w:beforeAutospacing="off" w:after="240" w:afterAutospacing="off" w:line="240" w:lineRule="auto"/>
        <w:ind w:left="720" w:right="0" w:hanging="360"/>
        <w:jc w:val="left"/>
        <w:rPr/>
      </w:pPr>
      <w:r>
        <w:rPr>
          <w:lang w:val="fr-FR"/>
        </w:rPr>
        <w:t>[TODO] Axe 2 de développement</w:t>
      </w:r>
    </w:p>
    <w:p w:rsidR="163F6BEF" w:rsidP="0DEACE0B" w:rsidRDefault="163F6BEF" ns2:paraId="73A5F82C" ns2:textId="15400101">
      <w:pPr>
        <w:pStyle w:val="mtitextenumr"/>
        <w:suppressLineNumbers w:val="0"/>
        <w:shd w:val="clear" w:color="auto" w:fill="FFFFFF" w:themeFill="background1"/>
        <w:bidi w:val="0"/>
        <w:spacing w:before="240" w:beforeAutospacing="off" w:after="240" w:afterAutospacing="off" w:line="240" w:lineRule="auto"/>
        <w:ind w:left="720" w:right="0" w:hanging="360"/>
        <w:jc w:val="left"/>
        <w:rPr>
          <w:lang w:val="en-US"/>
        </w:rPr>
      </w:pPr>
      <w:r>
        <w:rPr>
          <w:lang w:val="en-US"/>
        </w:rPr>
        <w:t>[TODO] Axe 3 de développement</w:t>
      </w:r>
    </w:p>
    <w:p w:rsidR="3F452947" w:rsidP="1AB5E83A" w:rsidRDefault="3F452947" ns2:paraId="6AFB9AC5" ns2:textId="5C698B55">
      <w:pPr>
        <w:rPr>
          <w:u w:val="single"/>
        </w:rPr>
      </w:pPr>
      <w:r>
        <w:rPr>
          <w:u w:val="single"/>
        </w:rPr>
        <w:t>Vous trouverez via le lien ci-joint la page vers le backlog du Sprint &lt;TODO_PROJ&gt; :</w:t>
      </w:r>
    </w:p>
    <w:p w:rsidR="0ED68130" w:rsidRDefault="0ED68130" ns2:paraId="7056F9D0" ns2:textId="09191F74">
      <w:r>
        <w:t>https://zest-lycra-8c7.notion.site/2fd37561a84780a18c79cebcaa8100b7?v=3df37561a84780b9a831000c2f12e9e8&amp;pvs=74</w:t>
      </w:r>
    </w:p>
    <w:p w:rsidR="00C83071" w:rsidP="6BF2E735" w:rsidRDefault="00C83071" ns2:paraId="555F763B" ns2:textId="132BC040">
      <w:pPr>
        <w:pStyle w:val="Heading1"/>
      </w:pPr>
      <w:bookmarkStart w:name="_Toc228297617" w:id="4"/>
      <w:bookmarkStart w:name="_Toc1731799357" w:id="1934310681"/>
      <w:r w:rsidR="5D864AFC">
        <w:rPr/>
        <w:t>Découpage des actions</w:t>
      </w:r>
      <w:bookmarkEnd w:id="4"/>
      <w:bookmarkEnd w:id="1934310681"/>
    </w:p>
    <w:p w:rsidR="00C83071" w:rsidP="00C83071" w:rsidRDefault="66838F2B" ns2:paraId="41B335E6" ns2:textId="007B419B">
      <w:pPr>
        <w:pStyle w:val="Heading3"/>
      </w:pPr>
      <w:bookmarkStart w:name="_Toc714619430" w:id="1156638760"/>
      <w:r w:rsidR="4124A733">
        <w:rPr/>
        <w:t>Répartition des Tâches</w:t>
      </w:r>
      <w:bookmarkEnd w:id="1156638760"/>
    </w:p>
    <w:p w:rsidR="00C83071" w:rsidP="668D8F44" w:rsidRDefault="66838F2B" ns2:paraId="2D4EA02B" ns2:textId="169BA6FC">
      <w:r>
        <w:rPr/>
        <w:t>Comme mentionné plus haut, chaque tâche se voit associée à deux membres, qui joueront des rôles différents dans la réalisation de cette tâche. Pour ce Sprint &lt;TODO_PROJ&gt;, la répartition est la suivante :</w:t>
      </w:r>
    </w:p>
    <w:p w:rsidR="00C83071" w:rsidP="668D8F44" w:rsidRDefault="00C83071" ns2:paraId="2033685B" ns2:textId="6B458903"/>
    <w:tbl>
      <w:tblPr>
        <w:tblStyle w:val="GridTable5Dark-Accent1"/>
        <w:tblW w:w="0" w:type="auto"/>
        <w:tblLook w:val="06A0" w:firstRow="1" w:lastRow="0" w:firstColumn="1" w:lastColumn="0" w:noHBand="1" w:noVBand="1"/>
      </w:tblPr>
      <w:tblGrid>
        <w:gridCol w:w="3020"/>
        <w:gridCol w:w="3020"/>
        <w:gridCol w:w="3020"/>
      </w:tblGrid>
      <w:tr w:rsidR="668D8F44" w:rsidTr="11FE72FA" ns2:paraId="40307267" ns2: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266F0C4" w:rsidP="668D8F44" w:rsidRDefault="0266F0C4" ns2:paraId="05698D5F" ns2:textId="00E5F96D">
            <w:r>
              <w:t>Tâche</w:t>
            </w:r>
          </w:p>
        </w:tc>
        <w:tc>
          <w:tcPr>
            <w:cnfStyle w:val="000000000000" w:firstRow="0" w:lastRow="0" w:firstColumn="0" w:lastColumn="0" w:oddVBand="0" w:evenVBand="0" w:oddHBand="0" w:evenHBand="0" w:firstRowFirstColumn="0" w:firstRowLastColumn="0" w:lastRowFirstColumn="0" w:lastRowLastColumn="0"/>
            <w:tcW w:w="3020" w:type="dxa"/>
            <w:tcMar/>
          </w:tcPr>
          <w:p w:rsidR="0266F0C4" w:rsidP="668D8F44" w:rsidRDefault="0266F0C4" ns2:paraId="6D909A5B" ns2:textId="4C1F45B8">
            <w:pPr>
              <w:cnfStyle w:val="100000000000" w:firstRow="1" w:lastRow="0" w:firstColumn="0" w:lastColumn="0" w:oddVBand="0" w:evenVBand="0" w:oddHBand="0" w:evenHBand="0" w:firstRowFirstColumn="0" w:firstRowLastColumn="0" w:lastRowFirstColumn="0" w:lastRowLastColumn="0"/>
            </w:pPr>
            <w:r>
              <w:t>Assigné</w:t>
            </w:r>
          </w:p>
        </w:tc>
        <w:tc>
          <w:tcPr>
            <w:cnfStyle w:val="000000000000" w:firstRow="0" w:lastRow="0" w:firstColumn="0" w:lastColumn="0" w:oddVBand="0" w:evenVBand="0" w:oddHBand="0" w:evenHBand="0" w:firstRowFirstColumn="0" w:firstRowLastColumn="0" w:lastRowFirstColumn="0" w:lastRowLastColumn="0"/>
            <w:tcW w:w="3020" w:type="dxa"/>
            <w:tcMar/>
          </w:tcPr>
          <w:p w:rsidR="0266F0C4" w:rsidP="668D8F44" w:rsidRDefault="0266F0C4" ns2:paraId="1028772C" ns2:textId="588B0DC0">
            <w:pPr>
              <w:cnfStyle w:val="100000000000" w:firstRow="1" w:lastRow="0" w:firstColumn="0" w:lastColumn="0" w:oddVBand="0" w:evenVBand="0" w:oddHBand="0" w:evenHBand="0" w:firstRowFirstColumn="0" w:firstRowLastColumn="0" w:lastRowFirstColumn="0" w:lastRowLastColumn="0"/>
            </w:pPr>
            <w:r>
              <w:t>Lead</w:t>
            </w:r>
          </w:p>
        </w:tc>
      </w:tr>
      <w:tr w:rsidR="00CC3FC6" w:rsidTr="11FE72FA" ns2:paraId="21496885" ns2:textId="77777777">
        <w:trPr>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CC3FC6" w:rsidP="042EB0B5" w:rsidRDefault="161A514D" ns2:paraId="60A8138B" ns2:textId="3A800769">
            <w:pPr>
              <w:jc w:val="center"/>
            </w:pPr>
            <w:r>
              <w:rPr>
                <w:lang w:val="en-US"/>
              </w:rPr>
              <w:t>[TODO Tâche 1]</w:t>
            </w:r>
          </w:p>
        </w:tc>
        <w:tc>
          <w:tcPr>
            <w:cnfStyle w:val="000000000000" w:firstRow="0" w:lastRow="0" w:firstColumn="0" w:lastColumn="0" w:oddVBand="0" w:evenVBand="0" w:oddHBand="0" w:evenHBand="0" w:firstRowFirstColumn="0" w:firstRowLastColumn="0" w:lastRowFirstColumn="0" w:lastRowLastColumn="0"/>
            <w:tcW w:w="3020" w:type="dxa"/>
            <w:tcMar/>
          </w:tcPr>
          <w:p w:rsidR="00CC3FC6" w:rsidP="402A2FAE" w:rsidRDefault="6316FF76" ns2:paraId="2C801BC8" ns2:textId="79CA6894">
            <w:pPr>
              <w:pStyle w:val="Normal"/>
              <w:suppressLineNumbers w:val="0"/>
              <w:bidi w:val="0"/>
              <w:spacing w:before="200" w:beforeAutospacing="off" w:after="0" w:afterAutospacing="off" w:line="240" w:lineRule="auto"/>
              <w:ind w:left="0" w:right="0"/>
              <w:jc w:val="center"/>
            </w:pPr>
            <w:r>
              <w:rPr/>
              <w:t>[TODO Membres]</w:t>
            </w:r>
          </w:p>
        </w:tc>
        <w:tc>
          <w:tcPr>
            <w:cnfStyle w:val="000000000000" w:firstRow="0" w:lastRow="0" w:firstColumn="0" w:lastColumn="0" w:oddVBand="0" w:evenVBand="0" w:oddHBand="0" w:evenHBand="0" w:firstRowFirstColumn="0" w:firstRowLastColumn="0" w:lastRowFirstColumn="0" w:lastRowLastColumn="0"/>
            <w:tcW w:w="3020" w:type="dxa"/>
            <w:tcMar/>
          </w:tcPr>
          <w:p w:rsidR="00CC3FC6" w:rsidP="00CC3FC6" w:rsidRDefault="00CC3FC6" ns2:paraId="4172ACEB" ns2:textId="44D0D38F">
            <w:pPr>
              <w:jc w:val="center"/>
              <w:cnfStyle w:val="000000000000" w:firstRow="0" w:lastRow="0" w:firstColumn="0" w:lastColumn="0" w:oddVBand="0" w:evenVBand="0" w:oddHBand="0" w:evenHBand="0" w:firstRowFirstColumn="0" w:firstRowLastColumn="0" w:lastRowFirstColumn="0" w:lastRowLastColumn="0"/>
            </w:pPr>
            <w:r>
              <w:rPr/>
              <w:t>[TODO Lead]</w:t>
            </w:r>
          </w:p>
        </w:tc>
      </w:tr>
      <w:tr w:rsidR="00CC3FC6" w:rsidTr="11FE72FA" ns2:paraId="6A62E7F3" ns2:textId="77777777">
        <w:trPr>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CC3FC6" w:rsidP="424E146E" w:rsidRDefault="068222FE" ns2:paraId="794AAA3A" ns2:textId="6886193A">
            <w:pPr>
              <w:pStyle w:val="Normal"/>
              <w:suppressLineNumbers w:val="0"/>
              <w:bidi w:val="0"/>
              <w:spacing w:before="200" w:beforeAutospacing="off" w:after="0" w:afterAutospacing="off" w:line="240" w:lineRule="auto"/>
              <w:ind w:left="0" w:right="0"/>
              <w:jc w:val="center"/>
            </w:pPr>
            <w:r>
              <w:rPr/>
              <w:t>[TODO Tâche 2]</w:t>
            </w:r>
          </w:p>
        </w:tc>
        <w:tc>
          <w:tcPr>
            <w:cnfStyle w:val="000000000000" w:firstRow="0" w:lastRow="0" w:firstColumn="0" w:lastColumn="0" w:oddVBand="0" w:evenVBand="0" w:oddHBand="0" w:evenHBand="0" w:firstRowFirstColumn="0" w:firstRowLastColumn="0" w:lastRowFirstColumn="0" w:lastRowLastColumn="0"/>
            <w:tcW w:w="3020" w:type="dxa"/>
            <w:tcMar/>
          </w:tcPr>
          <w:p w:rsidR="00CC3FC6" w:rsidP="62AB6738" w:rsidRDefault="3FCA695E" ns2:paraId="19D29E44" ns2:textId="55293390">
            <w:pPr>
              <w:pStyle w:val="Normal"/>
              <w:suppressLineNumbers w:val="0"/>
              <w:bidi w:val="0"/>
              <w:spacing w:before="200" w:beforeAutospacing="off" w:after="0" w:afterAutospacing="off" w:line="240" w:lineRule="auto"/>
              <w:ind w:left="0" w:right="0"/>
              <w:jc w:val="center"/>
            </w:pPr>
            <w:r>
              <w:rPr/>
              <w:t>[TODO Membres]</w:t>
            </w:r>
          </w:p>
        </w:tc>
        <w:tc>
          <w:tcPr>
            <w:cnfStyle w:val="000000000000" w:firstRow="0" w:lastRow="0" w:firstColumn="0" w:lastColumn="0" w:oddVBand="0" w:evenVBand="0" w:oddHBand="0" w:evenHBand="0" w:firstRowFirstColumn="0" w:firstRowLastColumn="0" w:lastRowFirstColumn="0" w:lastRowLastColumn="0"/>
            <w:tcW w:w="3020" w:type="dxa"/>
            <w:tcMar/>
          </w:tcPr>
          <w:p w:rsidR="00CC3FC6" w:rsidP="62AB6738" w:rsidRDefault="3FCA695E" ns2:paraId="018298B0" ns2:textId="3B04CF38">
            <w:pPr>
              <w:pStyle w:val="Normal"/>
              <w:suppressLineNumbers w:val="0"/>
              <w:bidi w:val="0"/>
              <w:spacing w:before="200" w:beforeAutospacing="off" w:after="0" w:afterAutospacing="off" w:line="240" w:lineRule="auto"/>
              <w:ind w:left="0" w:right="0"/>
              <w:jc w:val="center"/>
            </w:pPr>
            <w:r>
              <w:rPr/>
              <w:t>[TODO Lead]</w:t>
            </w:r>
          </w:p>
        </w:tc>
      </w:tr>
      <w:tr w:rsidR="62AB6738" w:rsidTr="11FE72FA" ns2:paraId="6AB6465D">
        <w:trPr>
          <w:trHeight w:val="885"/>
        </w:trPr>
        <w:tc>
          <w:tcPr>
            <w:cnfStyle w:val="001000000000" w:firstRow="0" w:lastRow="0" w:firstColumn="1" w:lastColumn="0" w:oddVBand="0" w:evenVBand="0" w:oddHBand="0" w:evenHBand="0" w:firstRowFirstColumn="0" w:firstRowLastColumn="0" w:lastRowFirstColumn="0" w:lastRowLastColumn="0"/>
            <w:tcW w:w="3020" w:type="dxa"/>
            <w:tcMar/>
          </w:tcPr>
          <w:p w:rsidR="21300DF0" w:rsidP="11FE72FA" w:rsidRDefault="21300DF0" ns2:paraId="34FF0A3B" ns2:textId="47DC6204">
            <w:pPr>
              <w:pStyle w:val="Normal"/>
              <w:jc w:val="center"/>
              <w:rPr>
                <w:lang w:val="fr-FR"/>
              </w:rPr>
            </w:pPr>
            <w:r>
              <w:rPr>
                <w:lang w:val="fr-FR"/>
              </w:rPr>
              <w:t>[TODO Tâche 3]</w:t>
            </w:r>
          </w:p>
        </w:tc>
        <w:tc>
          <w:tcPr>
            <w:cnfStyle w:val="000000000000" w:firstRow="0" w:lastRow="0" w:firstColumn="0" w:lastColumn="0" w:oddVBand="0" w:evenVBand="0" w:oddHBand="0" w:evenHBand="0" w:firstRowFirstColumn="0" w:firstRowLastColumn="0" w:lastRowFirstColumn="0" w:lastRowLastColumn="0"/>
            <w:tcW w:w="3020" w:type="dxa"/>
            <w:tcMar/>
          </w:tcPr>
          <w:p w:rsidR="21300DF0" w:rsidP="62AB6738" w:rsidRDefault="21300DF0" ns2:paraId="0BF2BD22" ns2:textId="0507B93F">
            <w:pPr>
              <w:pStyle w:val="Normal"/>
              <w:jc w:val="center"/>
            </w:pPr>
            <w:r>
              <w:rPr/>
              <w:t>[TODO Membres]</w:t>
            </w:r>
          </w:p>
        </w:tc>
        <w:tc>
          <w:tcPr>
            <w:cnfStyle w:val="000000000000" w:firstRow="0" w:lastRow="0" w:firstColumn="0" w:lastColumn="0" w:oddVBand="0" w:evenVBand="0" w:oddHBand="0" w:evenHBand="0" w:firstRowFirstColumn="0" w:firstRowLastColumn="0" w:lastRowFirstColumn="0" w:lastRowLastColumn="0"/>
            <w:tcW w:w="3020" w:type="dxa"/>
            <w:tcMar/>
          </w:tcPr>
          <w:p w:rsidR="0D541673" w:rsidP="62AB6738" w:rsidRDefault="0D541673" ns2:paraId="33FB8043" ns2:textId="08A50191">
            <w:pPr>
              <w:pStyle w:val="Normal"/>
              <w:jc w:val="center"/>
            </w:pPr>
            <w:r>
              <w:rPr/>
              <w:t>[TODO Lead]</w:t>
            </w:r>
          </w:p>
        </w:tc>
      </w:tr>
    </w:tbl>
    <w:p w:rsidR="00C83071" w:rsidP="668D8F44" w:rsidRDefault="00C83071" ns2:paraId="516438BC" ns2:textId="4DBAFC05">
      <w:pPr>
        <w:pStyle w:val="Heading3"/>
        <w:spacing w:before="200" w:after="200"/>
      </w:pPr>
    </w:p>
    <w:p w:rsidRPr="00B74452" w:rsidR="00DA4581" w:rsidP="668D8F44" w:rsidRDefault="00DA4581" ns2:paraId="4417E627" ns2:textId="59EA8CFB">
      <w:pPr>
        <w:rPr>
          <w:lang w:val="nl-NL"/>
        </w:rPr>
      </w:pPr>
    </w:p>
    <w:p w:rsidRPr="00B74452" w:rsidR="00DA4581" w:rsidP="668D8F44" w:rsidRDefault="00DA4581" ns2:paraId="5BC4F266" ns2:textId="4A2E9E9E">
      <w:pPr>
        <w:rPr>
          <w:lang w:val="nl-NL"/>
        </w:rPr>
      </w:pPr>
      <w:r w:rsidRPr="00B74452">
        <w:rPr>
          <w:lang w:val="nl-NL"/>
        </w:rPr>
        <w:br w:type="page"/>
      </w:r>
    </w:p>
    <w:p w:rsidR="520B1050" w:rsidP="4F6E6630" w:rsidRDefault="520B1050" ns2:paraId="291BCEED" ns2:textId="55F24EE4">
      <w:pPr>
        <w:pStyle w:val="Heading2"/>
      </w:pPr>
      <w:bookmarkStart w:name="_Toc161572873" w:id="547873380"/>
      <w:r w:rsidR="616D9E4D">
        <w:rPr/>
        <w:t>Diagramme</w:t>
      </w:r>
      <w:r w:rsidR="70E89F3B">
        <w:rPr/>
        <w:t>s</w:t>
      </w:r>
      <w:r w:rsidR="616D9E4D">
        <w:rPr/>
        <w:t xml:space="preserve"> de </w:t>
      </w:r>
      <w:r w:rsidR="5CB0B4F0">
        <w:rPr/>
        <w:t>Gantt</w:t>
      </w:r>
      <w:bookmarkEnd w:id="547873380"/>
    </w:p>
    <w:p w:rsidR="520B1050" w:rsidP="0DEACE0B" w:rsidRDefault="520B1050" ns2:paraId="147AC723" ns2:textId="18CF7578">
      <w:pPr>
        <w:pStyle w:val="Heading3"/>
        <w:rPr>
          <w:lang w:val="fr-FR"/>
        </w:rPr>
      </w:pPr>
      <w:r>
        <w:rPr>
          <w:lang w:val="fr-FR"/>
        </w:rPr>
        <w:t>Victor Giroud : &lt;TODO&gt;</w:t>
      </w:r>
    </w:p>
    <w:p w:rsidR="0DEACE0B" w:rsidP="0DEACE0B" w:rsidRDefault="0DEACE0B" ns2:paraId="087993E9" ns2:textId="19A05558">
      <w:pPr>
        <w:pStyle w:val="Heading3"/>
      </w:pPr>
      <w:r>
        <w:t>[TODO - Diagramme de Gantt PNG]</w:t>
      </w:r>
    </w:p>
    <w:p w:rsidR="0DEACE0B" w:rsidP="0DEACE0B" w:rsidRDefault="0DEACE0B" ns2:paraId="23D2499B" ns2:textId="4FB1EFAA">
      <w:pPr>
        <w:pStyle w:val="Heading3"/>
      </w:pPr>
    </w:p>
    <w:p w:rsidR="0DEACE0B" w:rsidP="0DEACE0B" w:rsidRDefault="0DEACE0B" ns2:paraId="3CA66DAC" ns2:textId="4068ECF4">
      <w:pPr>
        <w:pStyle w:val="Heading3"/>
      </w:pPr>
    </w:p>
    <w:p w:rsidR="0DEACE0B" w:rsidP="0DEACE0B" w:rsidRDefault="0DEACE0B" ns2:paraId="63859C10" ns2:textId="6B9680D1">
      <w:pPr>
        <w:pStyle w:val="Heading3"/>
      </w:pPr>
    </w:p>
    <w:p w:rsidR="0DEACE0B" w:rsidP="0DEACE0B" w:rsidRDefault="0DEACE0B" ns2:paraId="18BE4056" ns2:textId="57A63A7A">
      <w:pPr>
        <w:pStyle w:val="Heading3"/>
      </w:pPr>
    </w:p>
    <w:p w:rsidR="0DEACE0B" w:rsidP="0DEACE0B" w:rsidRDefault="0DEACE0B" ns2:paraId="31C4B0CB" ns2:textId="586B93A8">
      <w:pPr>
        <w:pStyle w:val="Heading3"/>
      </w:pPr>
    </w:p>
    <w:p w:rsidR="0DEACE0B" w:rsidP="0DEACE0B" w:rsidRDefault="0DEACE0B" ns2:paraId="02D4E3CA" ns2:textId="654FA6FD">
      <w:pPr>
        <w:pStyle w:val="Heading3"/>
      </w:pPr>
    </w:p>
    <w:p w:rsidR="0DEACE0B" w:rsidP="0DEACE0B" w:rsidRDefault="0DEACE0B" ns2:paraId="602F76DA" ns2:textId="0845170B">
      <w:pPr>
        <w:pStyle w:val="Heading3"/>
      </w:pPr>
    </w:p>
    <w:p w:rsidR="0DEACE0B" w:rsidP="0DEACE0B" w:rsidRDefault="0DEACE0B" ns2:paraId="7B4C54A6" ns2:textId="07CA2A3F">
      <w:pPr>
        <w:pStyle w:val="Heading3"/>
      </w:pPr>
    </w:p>
    <w:p w:rsidR="0DEACE0B" w:rsidP="0DEACE0B" w:rsidRDefault="0DEACE0B" ns2:paraId="002287CE" ns2:textId="45877DCE">
      <w:pPr>
        <w:pStyle w:val="Heading3"/>
      </w:pPr>
    </w:p>
    <w:p w:rsidR="0DEACE0B" w:rsidP="0DEACE0B" w:rsidRDefault="0DEACE0B" ns2:paraId="06F13137" ns2:textId="68C79AAF">
      <w:pPr>
        <w:pStyle w:val="Heading3"/>
      </w:pPr>
    </w:p>
    <w:p w:rsidR="6DF2759D" w:rsidP="0DEACE0B" w:rsidRDefault="6DF2759D" ns2:paraId="759279B1" ns2:textId="7DF2EE97">
      <w:pPr>
        <w:pStyle w:val="Heading3"/>
      </w:pPr>
      <w:r>
        <w:rPr/>
        <w:t>Victor Agahi : &lt;TODO&gt;</w:t>
      </w:r>
    </w:p>
    <w:p>
      <w:r>
        <w:t>[TODO - Diagramme de Gantt PNG]</w:t>
      </w:r>
    </w:p>
    <w:p w:rsidRPr="005A05BE" w:rsidR="005A05BE" w:rsidP="488505A0" w:rsidRDefault="00270C7F" ns2:paraId="743E7DBE" ns2:textId="387A7FF8">
      <w:pPr>
        <w:pStyle w:val="Heading3"/>
      </w:pPr>
    </w:p>
    <w:p w:rsidRPr="005A05BE" w:rsidR="005A05BE" w:rsidP="0DEACE0B" w:rsidRDefault="00270C7F" ns2:paraId="3986BB14" ns2:textId="2B98FB88">
      <w:pPr>
        <w:pStyle w:val="Normal"/>
      </w:pPr>
    </w:p>
    <w:p w:rsidRPr="005A05BE" w:rsidR="005A05BE" w:rsidP="488505A0" w:rsidRDefault="00270C7F" ns2:paraId="4CEF0DD0" ns2:textId="1004443F">
      <w:pPr>
        <w:pStyle w:val="Heading3"/>
      </w:pPr>
    </w:p>
    <w:p w:rsidRPr="005A05BE" w:rsidR="005A05BE" w:rsidP="488505A0" w:rsidRDefault="00270C7F" ns2:paraId="47F87FA7" ns2:textId="5DDA5CD6">
      <w:pPr>
        <w:pStyle w:val="Heading3"/>
      </w:pPr>
    </w:p>
    <w:p w:rsidRPr="005A05BE" w:rsidR="005A05BE" w:rsidP="488505A0" w:rsidRDefault="00270C7F" ns2:paraId="3F94F95F" ns2:textId="78910190">
      <w:pPr>
        <w:pStyle w:val="Heading3"/>
      </w:pPr>
    </w:p>
    <w:p w:rsidRPr="005A05BE" w:rsidR="005A05BE" w:rsidP="488505A0" w:rsidRDefault="00270C7F" ns2:paraId="0610925A" ns2:textId="51AE6312">
      <w:pPr>
        <w:pStyle w:val="Heading3"/>
      </w:pPr>
    </w:p>
    <w:p w:rsidRPr="005A05BE" w:rsidR="005A05BE" w:rsidP="488505A0" w:rsidRDefault="00270C7F" ns2:paraId="3E02751B" ns2:textId="50E41152">
      <w:pPr>
        <w:pStyle w:val="Heading3"/>
      </w:pPr>
    </w:p>
    <w:p w:rsidRPr="005A05BE" w:rsidR="005A05BE" w:rsidP="488505A0" w:rsidRDefault="00270C7F" ns2:paraId="1E9C5ED4" ns2:textId="1FCE4BB2">
      <w:pPr>
        <w:pStyle w:val="Heading3"/>
      </w:pPr>
    </w:p>
    <w:p w:rsidRPr="005A05BE" w:rsidR="005A05BE" w:rsidP="488505A0" w:rsidRDefault="00270C7F" ns2:paraId="73B7855C" ns2:textId="4CD3ADCD">
      <w:pPr>
        <w:pStyle w:val="Heading3"/>
      </w:pPr>
      <w:r>
        <w:rPr/>
        <w:t>Clément PASTEAU : &lt;TODO&gt;</w:t>
      </w:r>
    </w:p>
    <w:p>
      <w:r>
        <w:t>[TODO - Diagramme de Gantt PNG]</w:t>
      </w:r>
    </w:p>
    <w:p w:rsidR="042EB0B5" w:rsidP="042EB0B5" w:rsidRDefault="042EB0B5" ns2:paraId="51BA9107" ns2:textId="16758E75">
      <w:pPr>
        <w:pStyle w:val="Normal"/>
      </w:pPr>
    </w:p>
    <w:p w:rsidR="668D8F44" w:rsidP="2CB96D59" w:rsidRDefault="7D08E332" ns2:paraId="53FF9D21" ns2:textId="5A915CF8">
      <w:pPr>
        <w:pStyle w:val="Normal"/>
      </w:pPr>
    </w:p>
    <w:p w:rsidR="5C0DDE5B" w:rsidP="4F6E6630" w:rsidRDefault="5C0DDE5B" ns2:paraId="2E65F484" ns2:textId="4EB24F7A">
      <w:pPr>
        <w:pStyle w:val="Heading1"/>
      </w:pPr>
      <w:bookmarkStart w:name="_Toc1517376593" w:id="213012533"/>
      <w:r w:rsidR="5C0DDE5B">
        <w:rPr/>
        <w:t>Conclusion</w:t>
      </w:r>
      <w:bookmarkEnd w:id="213012533"/>
    </w:p>
    <w:p w:rsidR="2215BB74" w:rsidP="402A2FAE" w:rsidRDefault="2215BB74" ns2:paraId="79B31D36" ns2:textId="780CFBB1">
      <w:pPr>
        <w:pStyle w:val="Normal"/>
        <w:suppressLineNumbers w:val="0"/>
        <w:spacing w:before="240" w:beforeAutospacing="off" w:after="240" w:afterAutospacing="off" w:line="276" w:lineRule="auto"/>
        <w:ind w:left="0" w:right="0"/>
        <w:jc w:val="left"/>
      </w:pPr>
      <w:r>
        <w:rPr>
          <w:rFonts w:ascii="Calibri" w:hAnsi="Calibri" w:eastAsia="Calibri" w:cs="Calibri"/>
          <w:noProof w:val="0"/>
          <w:sz w:val="20"/>
          <w:szCs w:val="20"/>
          <w:lang w:val="fr-FR"/>
        </w:rPr>
        <w:t>[TODO] Synthèse conclusive de l'avancement global de l'équipe, métriques consolidées et perspectives d'atterrissage pour le Sprint &lt;TODO_PROJ&gt;.</w:t>
      </w:r>
    </w:p>
    <w:sectPr w:rsidR="002471E5" w:rsidSect="0078323D">
      <w:headerReference w:type="default" r:id="rId25"/>
      <w:footerReference w:type="default" r:id="rId26"/>
      <w:pgSz w:w="11906" w:h="16838" w:orient="portrait"/>
      <w:pgMar w:top="2159" w:right="1418" w:bottom="1418" w:left="1418"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7340" w:rsidP="008E79FF" w:rsidRDefault="00717340" w14:paraId="79B0287D" w14:textId="77777777">
      <w:pPr>
        <w:spacing w:after="0" w:line="240" w:lineRule="auto"/>
      </w:pPr>
      <w:r>
        <w:separator/>
      </w:r>
    </w:p>
  </w:endnote>
  <w:endnote w:type="continuationSeparator" w:id="0">
    <w:p w:rsidR="00717340" w:rsidP="008E79FF" w:rsidRDefault="00717340" w14:paraId="1A61C5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93969" w:rsidP="00362860" w:rsidRDefault="00362860" w14:paraId="7A8E2C7D" w14:textId="77777777">
    <w:r w:rsidRPr="00E831CA">
      <w:rPr>
        <w:noProof/>
        <w:lang w:eastAsia="fr-FR"/>
      </w:rPr>
      <mc:AlternateContent>
        <mc:Choice Requires="wps">
          <w:drawing>
            <wp:anchor distT="0" distB="0" distL="114300" distR="114300" simplePos="0" relativeHeight="251658248" behindDoc="0" locked="0" layoutInCell="1" allowOverlap="1" wp14:anchorId="5519454F" wp14:editId="4584B8C6">
              <wp:simplePos x="0" y="0"/>
              <wp:positionH relativeFrom="column">
                <wp:posOffset>-2444115</wp:posOffset>
              </wp:positionH>
              <wp:positionV relativeFrom="paragraph">
                <wp:posOffset>487045</wp:posOffset>
              </wp:positionV>
              <wp:extent cx="7982585" cy="1224915"/>
              <wp:effectExtent l="0" t="1028700" r="37465" b="1022985"/>
              <wp:wrapNone/>
              <wp:docPr id="25" name="Rectangle 25"/>
              <wp:cNvGraphicFramePr/>
              <a:graphic xmlns:a="http://schemas.openxmlformats.org/drawingml/2006/main">
                <a:graphicData uri="http://schemas.microsoft.com/office/word/2010/wordprocessingShape">
                  <wps:wsp>
                    <wps:cNvSpPr/>
                    <wps:spPr>
                      <a:xfrm rot="900000">
                        <a:off x="0" y="0"/>
                        <a:ext cx="7982585" cy="1224915"/>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1B8EE9F">
            <v:rect id="Rectangle 25" style="position:absolute;margin-left:-192.45pt;margin-top:38.35pt;width:628.55pt;height:96.45pt;rotation:15;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07B825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"/>
          </w:pict>
        </mc:Fallback>
      </mc:AlternateContent>
    </w:r>
    <w:r w:rsidRPr="00E831CA">
      <w:rPr>
        <w:noProof/>
        <w:lang w:eastAsia="fr-FR"/>
      </w:rPr>
      <mc:AlternateContent>
        <mc:Choice Requires="wps">
          <w:drawing>
            <wp:anchor distT="0" distB="0" distL="114300" distR="114300" simplePos="0" relativeHeight="251658249" behindDoc="0" locked="0" layoutInCell="1" allowOverlap="1" wp14:anchorId="0FB14BF0" wp14:editId="1FBAFF05">
              <wp:simplePos x="0" y="0"/>
              <wp:positionH relativeFrom="column">
                <wp:posOffset>-1925955</wp:posOffset>
              </wp:positionH>
              <wp:positionV relativeFrom="paragraph">
                <wp:posOffset>693221</wp:posOffset>
              </wp:positionV>
              <wp:extent cx="9986645" cy="1060450"/>
              <wp:effectExtent l="38100" t="704850" r="33655" b="692150"/>
              <wp:wrapNone/>
              <wp:docPr id="26" name="Rectangle 26"/>
              <wp:cNvGraphicFramePr/>
              <a:graphic xmlns:a="http://schemas.openxmlformats.org/drawingml/2006/main">
                <a:graphicData uri="http://schemas.microsoft.com/office/word/2010/wordprocessingShape">
                  <wps:wsp>
                    <wps:cNvSpPr/>
                    <wps:spPr>
                      <a:xfrm rot="480000">
                        <a:off x="0" y="0"/>
                        <a:ext cx="9986645" cy="1060450"/>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2B5C2B4">
            <v:rect id="Rectangle 26" style="position:absolute;margin-left:-151.65pt;margin-top:54.6pt;width:786.35pt;height:83.5pt;rotation:8;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0E51D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"/>
          </w:pict>
        </mc:Fallback>
      </mc:AlternateContent>
    </w:r>
    <w:r w:rsidR="004423EE">
      <w:tab/>
    </w:r>
    <w:r w:rsidR="004B3DDC">
      <w:rPr>
        <w:rFonts w:ascii="Calibri" w:hAnsi="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C480B" w:rsidRDefault="00DC480B" w14:paraId="3FD2026A" w14:textId="77777777">
    <w:pPr>
      <w:pStyle w:val="Footer"/>
    </w:pPr>
    <w:r w:rsidRPr="008E79FF">
      <w:rPr>
        <w:noProof/>
        <w:lang w:eastAsia="fr-FR"/>
      </w:rPr>
      <mc:AlternateContent>
        <mc:Choice Requires="wps">
          <w:drawing>
            <wp:anchor distT="0" distB="0" distL="114300" distR="114300" simplePos="0" relativeHeight="251658245" behindDoc="0" locked="0" layoutInCell="1" allowOverlap="1" wp14:anchorId="36A0002D" wp14:editId="33339651">
              <wp:simplePos x="0" y="0"/>
              <wp:positionH relativeFrom="column">
                <wp:posOffset>-2598239</wp:posOffset>
              </wp:positionH>
              <wp:positionV relativeFrom="paragraph">
                <wp:posOffset>-8226</wp:posOffset>
              </wp:positionV>
              <wp:extent cx="7982712" cy="1225296"/>
              <wp:effectExtent l="0" t="1028700" r="37465" b="1022985"/>
              <wp:wrapNone/>
              <wp:docPr id="21" name="Rectangle 21"/>
              <wp:cNvGraphicFramePr/>
              <a:graphic xmlns:a="http://schemas.openxmlformats.org/drawingml/2006/main">
                <a:graphicData uri="http://schemas.microsoft.com/office/word/2010/wordprocessingShape">
                  <wps:wsp>
                    <wps:cNvSpPr/>
                    <wps:spPr>
                      <a:xfrm rot="900000">
                        <a:off x="0" y="0"/>
                        <a:ext cx="7982712" cy="1225296"/>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32F7593">
            <v:rect id="Rectangle 21" style="position:absolute;margin-left:-204.6pt;margin-top:-.65pt;width:628.55pt;height:96.5pt;rotation:15;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195140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"/>
          </w:pict>
        </mc:Fallback>
      </mc:AlternateContent>
    </w:r>
    <w:r w:rsidRPr="008E79FF">
      <w:rPr>
        <w:noProof/>
        <w:lang w:eastAsia="fr-FR"/>
      </w:rPr>
      <mc:AlternateContent>
        <mc:Choice Requires="wps">
          <w:drawing>
            <wp:anchor distT="0" distB="0" distL="114300" distR="114300" simplePos="0" relativeHeight="251658246" behindDoc="0" locked="0" layoutInCell="1" allowOverlap="1" wp14:anchorId="5D1A5E57" wp14:editId="57A2234B">
              <wp:simplePos x="0" y="0"/>
              <wp:positionH relativeFrom="column">
                <wp:posOffset>-2079699</wp:posOffset>
              </wp:positionH>
              <wp:positionV relativeFrom="paragraph">
                <wp:posOffset>198705</wp:posOffset>
              </wp:positionV>
              <wp:extent cx="9987058" cy="1060450"/>
              <wp:effectExtent l="38100" t="704850" r="33655" b="692150"/>
              <wp:wrapNone/>
              <wp:docPr id="20" name="Rectangle 20"/>
              <wp:cNvGraphicFramePr/>
              <a:graphic xmlns:a="http://schemas.openxmlformats.org/drawingml/2006/main">
                <a:graphicData uri="http://schemas.microsoft.com/office/word/2010/wordprocessingShape">
                  <wps:wsp>
                    <wps:cNvSpPr/>
                    <wps:spPr>
                      <a:xfrm rot="480000">
                        <a:off x="0" y="0"/>
                        <a:ext cx="9987058" cy="1060450"/>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E50C0EB">
            <v:rect id="Rectangle 20" style="position:absolute;margin-left:-163.75pt;margin-top:15.65pt;width:786.4pt;height:83.5pt;rotation:8;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3D128B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7D4201" w:rsidP="3FE0055F" w:rsidRDefault="007D4201" w14:paraId="5CADB310" w14:textId="29ADB27F">
    <w:pPr>
      <w:pStyle w:val="Normal"/>
      <w:spacing w:after="0"/>
      <w:ind w:right="-864"/>
      <w:jc w:val="right"/>
      <w:rPr>
        <w:rFonts w:ascii="Calibri" w:hAnsi="Calibri"/>
      </w:rPr>
    </w:pPr>
    <w:r w:rsidRPr="00E831CA">
      <w:rPr>
        <w:noProof/>
        <w:lang w:eastAsia="fr-FR"/>
      </w:rPr>
      <mc:AlternateContent>
        <mc:Choice Requires="wps">
          <w:drawing>
            <wp:anchor distT="0" distB="0" distL="114300" distR="114300" simplePos="0" relativeHeight="251658251" behindDoc="0" locked="0" layoutInCell="1" allowOverlap="1" wp14:anchorId="273DA79A" wp14:editId="03538741">
              <wp:simplePos x="0" y="0"/>
              <wp:positionH relativeFrom="column">
                <wp:posOffset>-2444115</wp:posOffset>
              </wp:positionH>
              <wp:positionV relativeFrom="paragraph">
                <wp:posOffset>487045</wp:posOffset>
              </wp:positionV>
              <wp:extent cx="7982585" cy="1224915"/>
              <wp:effectExtent l="0" t="1028700" r="37465" b="1022985"/>
              <wp:wrapNone/>
              <wp:docPr id="12" name="Rectangle 12"/>
              <wp:cNvGraphicFramePr/>
              <a:graphic xmlns:a="http://schemas.openxmlformats.org/drawingml/2006/main">
                <a:graphicData uri="http://schemas.microsoft.com/office/word/2010/wordprocessingShape">
                  <wps:wsp>
                    <wps:cNvSpPr/>
                    <wps:spPr>
                      <a:xfrm rot="900000">
                        <a:off x="0" y="0"/>
                        <a:ext cx="7982585" cy="1224915"/>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FA671FD">
            <v:rect id="Rectangle 12" style="position:absolute;margin-left:-192.45pt;margin-top:38.35pt;width:628.55pt;height:96.45pt;rotation:15;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3E3119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"/>
          </w:pict>
        </mc:Fallback>
      </mc:AlternateContent>
    </w:r>
    <w:r w:rsidRPr="00E831CA">
      <w:rPr>
        <w:noProof/>
        <w:lang w:eastAsia="fr-FR"/>
      </w:rPr>
      <mc:AlternateContent>
        <mc:Choice Requires="wps">
          <w:drawing>
            <wp:anchor distT="0" distB="0" distL="114300" distR="114300" simplePos="0" relativeHeight="251658252" behindDoc="0" locked="0" layoutInCell="1" allowOverlap="1" wp14:anchorId="367886F4" wp14:editId="48DE1D47">
              <wp:simplePos x="0" y="0"/>
              <wp:positionH relativeFrom="column">
                <wp:posOffset>-1925955</wp:posOffset>
              </wp:positionH>
              <wp:positionV relativeFrom="paragraph">
                <wp:posOffset>693221</wp:posOffset>
              </wp:positionV>
              <wp:extent cx="9986645" cy="1060450"/>
              <wp:effectExtent l="38100" t="704850" r="33655" b="692150"/>
              <wp:wrapNone/>
              <wp:docPr id="13" name="Rectangle 13"/>
              <wp:cNvGraphicFramePr/>
              <a:graphic xmlns:a="http://schemas.openxmlformats.org/drawingml/2006/main">
                <a:graphicData uri="http://schemas.microsoft.com/office/word/2010/wordprocessingShape">
                  <wps:wsp>
                    <wps:cNvSpPr/>
                    <wps:spPr>
                      <a:xfrm rot="480000">
                        <a:off x="0" y="0"/>
                        <a:ext cx="9986645" cy="1060450"/>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C552F68">
            <v:rect id="Rectangle 13" style="position:absolute;margin-left:-151.65pt;margin-top:54.6pt;width:786.35pt;height:83.5pt;rotation:8;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0F02DF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"/>
          </w:pict>
        </mc:Fallback>
      </mc:AlternateContent>
    </w:r>
    <w:r w:rsidR="3FE0055F">
      <w:rPr>
        <w:rFonts w:ascii="Calibri" w:hAnsi="Calibri"/>
      </w:rPr>
      <w:t xml:space="preserve"> </w:t>
    </w:r>
    <w:r w:rsidR="3FE0055F">
      <w:rPr/>
      <w:t xml:space="preserve">v</w:t>
    </w:r>
    <w:r w:rsidR="3FE0055F">
      <w:rPr/>
      <w:t xml:space="preserve"> </w:t>
    </w:r>
    <w:sdt>
      <w:sdtPr>
        <w:rPr>
          <w:rFonts w:ascii="Calibri" w:hAnsi="Calibri"/>
        </w:rPr>
        <w:alias w:val="Version"/>
        <w:tag w:val="Version"/>
        <w:id w:val="-573660938"/>
        <w:dataBinding w:prefixMappings="xmlns:ns0='http://purl.org/dc/elements/1.1/' xmlns:ns1='http://schemas.openxmlformats.org/package/2006/metadata/core-properties' " w:xpath="/ns1:coreProperties[1]/ns0:description[1]" w:storeItemID="{6C3C8BC8-F283-45AE-878A-BAB7291924A1}"/>
        <w:text w:multiLine="1"/>
        <w:placeholder>
          <w:docPart w:val="DefaultPlaceholder_1081868574"/>
        </w:placeholder>
      </w:sdtPr>
      <w:sdtContent>
        <w:r w:rsidR="3FE0055F">
          <w:rPr>
            <w:rFonts w:ascii="Calibri" w:hAnsi="Calibri"/>
          </w:rPr>
          <w:t>1.0</w:t>
        </w:r>
      </w:sdtContent>
      <w:sdtEndPr>
        <w:rPr>
          <w:rFonts w:ascii="Calibri" w:hAnsi="Calibri"/>
        </w:rPr>
      </w:sdtEndPr>
    </w:sdt>
    <w:r w:rsidR="3FE0055F">
      <w:rPr>
        <w:rFonts w:ascii="Calibri" w:hAnsi="Calibri"/>
      </w:rPr>
      <w:t xml:space="preserve"> | </w:t>
    </w:r>
    <w:sdt>
      <w:sdtPr>
        <w:rPr>
          <w:rFonts w:ascii="Calibri" w:hAnsi="Calibri"/>
        </w:rPr>
        <w:alias w:val="Date de publication"/>
        <w:tag w:val=""/>
        <w:id w:val="1493528011"/>
        <w:dataBinding w:prefixMappings="xmlns:ns0='http://schemas.microsoft.com/office/2006/coverPageProps' " w:xpath="/ns0:CoverPageProperties[1]/ns0:PublishDate[1]" w:storeItemID="{55AF091B-3C7A-41E3-B477-F2FDAA23CFDA}"/>
        <w:date w:fullDate="2026-05-19T00:00:00Z">
          <w:dateFormat w:val="dd/MM/yyyy"/>
          <w:lid w:val="fr-FR"/>
          <w:storeMappedDataAs w:val="dateTime"/>
          <w:calendar w:val="gregorian"/>
        </w:date>
        <w:placeholder>
          <w:docPart w:val="DefaultPlaceholder_1081868574"/>
        </w:placeholder>
      </w:sdtPr>
      <w:sdtContent>
        <w:r w:rsidR="3FE0055F">
          <w:rPr>
            <w:rFonts w:ascii="Calibri" w:hAnsi="Calibri"/>
          </w:rPr>
          <w:t>06/10/2026</w:t>
        </w:r>
      </w:sdtContent>
      <w:sdtEndPr>
        <w:rPr>
          <w:rFonts w:ascii="Calibri" w:hAnsi="Calibri"/>
        </w:rPr>
      </w:sdtEndPr>
    </w:sdt>
    <w:r w:rsidR="3FE0055F">
      <w:rPr>
        <w:rFonts w:ascii="Calibri" w:hAnsi="Calibri"/>
      </w:rPr>
      <w:t xml:space="preserve"> | Page </w:t>
    </w:r>
    <w:r w:rsidRPr="3FE0055F">
      <w:rPr>
        <w:rFonts w:ascii="Calibri" w:hAnsi="Calibri"/>
        <w:b w:val="1"/>
        <w:bCs w:val="1"/>
        <w:noProof/>
      </w:rPr>
      <w:fldChar w:fldCharType="begin"/>
    </w:r>
    <w:r w:rsidRPr="668D8F44">
      <w:rPr>
        <w:rFonts w:ascii="Calibri" w:hAnsi="Calibri"/>
        <w:b w:val="1"/>
        <w:bCs w:val="1"/>
      </w:rPr>
      <w:instrText xml:space="preserve"> PAGE   \* MERGEFORMAT </w:instrText>
    </w:r>
    <w:r w:rsidRPr="668D8F44">
      <w:rPr>
        <w:rFonts w:ascii="Calibri" w:hAnsi="Calibri"/>
        <w:b w:val="1"/>
        <w:bCs w:val="1"/>
      </w:rPr>
      <w:fldChar w:fldCharType="separate"/>
    </w:r>
    <w:r w:rsidRPr="668D8F44" w:rsidR="3FE0055F">
      <w:rPr>
        <w:rFonts w:ascii="Calibri" w:hAnsi="Calibri"/>
        <w:b w:val="1"/>
        <w:bCs w:val="1"/>
        <w:noProof/>
      </w:rPr>
      <w:t>5</w:t>
    </w:r>
    <w:r w:rsidRPr="3FE0055F">
      <w:rPr>
        <w:rFonts w:ascii="Calibri" w:hAnsi="Calibri"/>
        <w:b w:val="1"/>
        <w:bCs w:val="1"/>
        <w:noProof/>
      </w:rPr>
      <w:fldChar w:fldCharType="end"/>
    </w:r>
    <w:r w:rsidRPr="668D8F44" w:rsidR="3FE0055F">
      <w:rPr>
        <w:rFonts w:ascii="Calibri" w:hAnsi="Calibri"/>
        <w:b w:val="1"/>
        <w:bCs w:val="1"/>
      </w:rPr>
      <w:t xml:space="preserve"> </w:t>
    </w:r>
    <w:r w:rsidR="3FE0055F">
      <w:rPr>
        <w:rFonts w:ascii="Calibri" w:hAnsi="Calibri"/>
      </w:rPr>
      <w:t xml:space="preserve">s</w:t>
    </w:r>
    <w:r w:rsidR="3FE0055F">
      <w:rPr>
        <w:rFonts w:ascii="Calibri" w:hAnsi="Calibri"/>
      </w:rPr>
      <w:t xml:space="preserve">u</w:t>
    </w:r>
    <w:r w:rsidR="3FE0055F">
      <w:rPr>
        <w:rFonts w:ascii="Calibri" w:hAnsi="Calibri"/>
      </w:rPr>
      <w:t xml:space="preserve">r </w:t>
    </w:r>
    <w:r w:rsidRPr="3FE0055F">
      <w:rPr>
        <w:rFonts w:ascii="Calibri" w:hAnsi="Calibri"/>
        <w:i w:val="1"/>
        <w:iCs w:val="1"/>
        <w:noProof/>
      </w:rPr>
      <w:fldChar w:fldCharType="begin"/>
    </w:r>
    <w:r w:rsidRPr="3FE0055F">
      <w:rPr>
        <w:rFonts w:ascii="Calibri" w:hAnsi="Calibri"/>
        <w:i w:val="1"/>
        <w:iCs w:val="1"/>
      </w:rPr>
      <w:instrText xml:space="preserve"> SECTIONPAGES  \* Arabic  \* MERGEFORMAT </w:instrText>
    </w:r>
    <w:r w:rsidRPr="3FE0055F">
      <w:rPr>
        <w:rFonts w:ascii="Calibri" w:hAnsi="Calibri"/>
        <w:i w:val="1"/>
        <w:iCs w:val="1"/>
      </w:rPr>
      <w:fldChar w:fldCharType="separate"/>
    </w:r>
    <w:r w:rsidRPr="3FE0055F" w:rsidR="3FE0055F">
      <w:rPr>
        <w:rFonts w:ascii="Calibri" w:hAnsi="Calibri"/>
        <w:i w:val="1"/>
        <w:iCs w:val="1"/>
        <w:noProof/>
      </w:rPr>
      <w:t>12</w:t>
    </w:r>
    <w:r w:rsidRPr="3FE0055F">
      <w:rPr>
        <w:rFonts w:ascii="Calibri" w:hAnsi="Calibri"/>
        <w:i w:val="1"/>
        <w:iCs w:val="1"/>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7340" w:rsidP="008E79FF" w:rsidRDefault="00717340" w14:paraId="3767870D" w14:textId="77777777">
      <w:pPr>
        <w:spacing w:after="0" w:line="240" w:lineRule="auto"/>
      </w:pPr>
      <w:r>
        <w:separator/>
      </w:r>
    </w:p>
  </w:footnote>
  <w:footnote w:type="continuationSeparator" w:id="0">
    <w:p w:rsidR="00717340" w:rsidP="008E79FF" w:rsidRDefault="00717340" w14:paraId="494006A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79FF" w:rsidRDefault="0078323D" w14:paraId="166DA559" w14:textId="77777777">
    <w:pPr>
      <w:pStyle w:val="Header"/>
    </w:pPr>
    <w:r>
      <w:rPr>
        <w:noProof/>
        <w:lang w:eastAsia="fr-FR"/>
      </w:rPr>
      <w:drawing>
        <wp:anchor distT="0" distB="0" distL="114300" distR="114300" simplePos="0" relativeHeight="251658253" behindDoc="0" locked="0" layoutInCell="1" allowOverlap="1" wp14:anchorId="62887D68" wp14:editId="293FFCD0">
          <wp:simplePos x="0" y="0"/>
          <wp:positionH relativeFrom="page">
            <wp:posOffset>182880</wp:posOffset>
          </wp:positionH>
          <wp:positionV relativeFrom="page">
            <wp:posOffset>182880</wp:posOffset>
          </wp:positionV>
          <wp:extent cx="950976" cy="621792"/>
          <wp:effectExtent l="0" t="0" r="1905" b="6985"/>
          <wp:wrapNone/>
          <wp:docPr id="292" name="Image 292" descr="C:\Users\Antoine\Dropbox\MTI\template\logom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toine\Dropbox\MTI\template\logomti.png"/>
                  <pic:cNvPicPr>
                    <a:picLocks noChangeAspect="1" noChangeArrowheads="1"/>
                  </pic:cNvPicPr>
                </pic:nvPicPr>
                <pic:blipFill>
                  <a:blip r:embed="rId1" cstate="print">
                    <a:lum bright="70000" contrast="-70000"/>
                    <a:extLst>
                      <a:ext uri="{28A0092B-C50C-407E-A947-70E740481C1C}">
                        <a14:useLocalDpi xmlns:a14="http://schemas.microsoft.com/office/drawing/2010/main" val="0"/>
                      </a:ext>
                    </a:extLst>
                  </a:blip>
                  <a:srcRect/>
                  <a:stretch>
                    <a:fillRect/>
                  </a:stretch>
                </pic:blipFill>
                <pic:spPr bwMode="auto">
                  <a:xfrm>
                    <a:off x="0" y="0"/>
                    <a:ext cx="950976" cy="6217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0EDC">
      <w:rPr>
        <w:noProof/>
        <w:lang w:eastAsia="fr-FR"/>
      </w:rPr>
      <mc:AlternateContent>
        <mc:Choice Requires="wps">
          <w:drawing>
            <wp:anchor distT="0" distB="0" distL="114300" distR="114300" simplePos="0" relativeHeight="251658250" behindDoc="0" locked="0" layoutInCell="1" allowOverlap="1" wp14:anchorId="16D27EF9" wp14:editId="245DCDE8">
              <wp:simplePos x="0" y="0"/>
              <wp:positionH relativeFrom="margin">
                <wp:posOffset>3941921</wp:posOffset>
              </wp:positionH>
              <wp:positionV relativeFrom="margin">
                <wp:posOffset>-809204</wp:posOffset>
              </wp:positionV>
              <wp:extent cx="2635860" cy="541669"/>
              <wp:effectExtent l="0" t="0" r="0" b="0"/>
              <wp:wrapNone/>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860" cy="541669"/>
                      </a:xfrm>
                      <a:prstGeom prst="rect">
                        <a:avLst/>
                      </a:prstGeom>
                      <a:noFill/>
                      <a:ln w="9525">
                        <a:noFill/>
                        <a:miter lim="800000"/>
                        <a:headEnd/>
                        <a:tailEnd/>
                      </a:ln>
                    </wps:spPr>
                    <wps:txbx>
                      <w:txbxContent>
                        <w:p w:rsidR="00570EDC" w:rsidP="00570EDC" w:rsidRDefault="00847E9E" w14:paraId="30224102" w14:textId="48CC969E">
                          <w:pPr>
                            <w:jc w:val="center"/>
                          </w:pPr>
                          <w:sdt>
                            <w:sdtPr>
                              <w:alias w:val="Titre "/>
                              <w:tag w:val=""/>
                              <w:id w:val="565378854"/>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p>
                        <w:p w:rsidR="00570EDC" w:rsidP="00570EDC" w:rsidRDefault="00570EDC" w14:paraId="2D24A3B9"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16D27EF9">
              <v:stroke joinstyle="miter"/>
              <v:path gradientshapeok="t" o:connecttype="rect"/>
            </v:shapetype>
            <v:shape id="_x0000_s1030" style="position:absolute;margin-left:310.4pt;margin-top:-63.7pt;width:207.55pt;height:42.6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">
              <v:textbox>
                <w:txbxContent>
                  <w:p w:rsidR="00570EDC" w:rsidP="00570EDC" w:rsidRDefault="00000000" w14:paraId="30224102" w14:textId="48CC969E">
                    <w:pPr>
                      <w:jc w:val="center"/>
                    </w:pPr>
                    <w:sdt>
                      <w:sdtPr>
                        <w:alias w:val="Titre "/>
                        <w:tag w:val=""/>
                        <w:id w:val="565378854"/>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p>
                  <w:p w:rsidR="00570EDC" w:rsidP="00570EDC" w:rsidRDefault="00570EDC" w14:paraId="2D24A3B9" w14:textId="77777777">
                    <w:pPr>
                      <w:jc w:val="center"/>
                    </w:pPr>
                  </w:p>
                </w:txbxContent>
              </v:textbox>
              <w10:wrap anchorx="margin" anchory="margin"/>
            </v:shape>
          </w:pict>
        </mc:Fallback>
      </mc:AlternateContent>
    </w:r>
    <w:r w:rsidRPr="008E79FF" w:rsidR="00DC480B">
      <w:rPr>
        <w:noProof/>
        <w:lang w:eastAsia="fr-FR"/>
      </w:rPr>
      <mc:AlternateContent>
        <mc:Choice Requires="wps">
          <w:drawing>
            <wp:anchor distT="0" distB="0" distL="114300" distR="114300" simplePos="0" relativeHeight="251658244" behindDoc="0" locked="0" layoutInCell="1" allowOverlap="1" wp14:anchorId="3DB100A4" wp14:editId="4A7278BB">
              <wp:simplePos x="0" y="0"/>
              <wp:positionH relativeFrom="column">
                <wp:posOffset>-1185285</wp:posOffset>
              </wp:positionH>
              <wp:positionV relativeFrom="paragraph">
                <wp:posOffset>-1141094</wp:posOffset>
              </wp:positionV>
              <wp:extent cx="7726680" cy="1060704"/>
              <wp:effectExtent l="38100" t="476250" r="45720" b="482600"/>
              <wp:wrapNone/>
              <wp:docPr id="15" name="Rectangle 15"/>
              <wp:cNvGraphicFramePr/>
              <a:graphic xmlns:a="http://schemas.openxmlformats.org/drawingml/2006/main">
                <a:graphicData uri="http://schemas.microsoft.com/office/word/2010/wordprocessingShape">
                  <wps:wsp>
                    <wps:cNvSpPr/>
                    <wps:spPr>
                      <a:xfrm rot="21180000">
                        <a:off x="0" y="0"/>
                        <a:ext cx="7726680" cy="1060704"/>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457FF57">
            <v:rect id="Rectangle 15" style="position:absolute;margin-left:-93.35pt;margin-top:-89.85pt;width:608.4pt;height:83.5pt;rotation:-7;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4120DE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"/>
          </w:pict>
        </mc:Fallback>
      </mc:AlternateContent>
    </w:r>
    <w:r w:rsidRPr="008E79FF" w:rsidR="008E79FF">
      <w:rPr>
        <w:noProof/>
        <w:lang w:eastAsia="fr-FR"/>
      </w:rPr>
      <mc:AlternateContent>
        <mc:Choice Requires="wps">
          <w:drawing>
            <wp:anchor distT="0" distB="0" distL="114300" distR="114300" simplePos="0" relativeHeight="251658240" behindDoc="0" locked="0" layoutInCell="1" allowOverlap="1" wp14:anchorId="248E8004" wp14:editId="09D1EA61">
              <wp:simplePos x="0" y="0"/>
              <wp:positionH relativeFrom="column">
                <wp:posOffset>-1433195</wp:posOffset>
              </wp:positionH>
              <wp:positionV relativeFrom="paragraph">
                <wp:posOffset>-1472565</wp:posOffset>
              </wp:positionV>
              <wp:extent cx="7982585" cy="1226820"/>
              <wp:effectExtent l="38100" t="1028700" r="0" b="1021080"/>
              <wp:wrapNone/>
              <wp:docPr id="7" name="Rectangle 7"/>
              <wp:cNvGraphicFramePr/>
              <a:graphic xmlns:a="http://schemas.openxmlformats.org/drawingml/2006/main">
                <a:graphicData uri="http://schemas.microsoft.com/office/word/2010/wordprocessingShape">
                  <wps:wsp>
                    <wps:cNvSpPr/>
                    <wps:spPr>
                      <a:xfrm rot="20700000">
                        <a:off x="0" y="0"/>
                        <a:ext cx="7982585" cy="1226820"/>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402F477">
            <v:rect id="Rectangle 7" style="position:absolute;margin-left:-112.85pt;margin-top:-115.95pt;width:628.55pt;height:96.6pt;rotation:-15;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5F26AA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79FF" w:rsidRDefault="00377CD8" w14:paraId="2F84140B" w14:textId="77777777">
    <w:pPr>
      <w:pStyle w:val="Header"/>
    </w:pPr>
    <w:r>
      <w:rPr>
        <w:noProof/>
        <w:lang w:eastAsia="fr-FR"/>
      </w:rPr>
      <w:drawing>
        <wp:anchor distT="0" distB="0" distL="114300" distR="114300" simplePos="0" relativeHeight="251658243" behindDoc="0" locked="0" layoutInCell="1" allowOverlap="1" wp14:anchorId="27047983" wp14:editId="71B665A3">
          <wp:simplePos x="0" y="0"/>
          <wp:positionH relativeFrom="margin">
            <wp:posOffset>-517855</wp:posOffset>
          </wp:positionH>
          <wp:positionV relativeFrom="margin">
            <wp:posOffset>-852170</wp:posOffset>
          </wp:positionV>
          <wp:extent cx="1044575" cy="685800"/>
          <wp:effectExtent l="0" t="0" r="3175" b="0"/>
          <wp:wrapNone/>
          <wp:docPr id="293" name="Image 293" descr="C:\Users\Antoine\Dropbox\MTI\template\logom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toine\Dropbox\MTI\template\logomti.png"/>
                  <pic:cNvPicPr>
                    <a:picLocks noChangeAspect="1" noChangeArrowheads="1"/>
                  </pic:cNvPicPr>
                </pic:nvPicPr>
                <pic:blipFill>
                  <a:blip r:embed="rId1" cstate="print">
                    <a:lum bright="70000" contrast="-70000"/>
                    <a:extLst>
                      <a:ext uri="{28A0092B-C50C-407E-A947-70E740481C1C}">
                        <a14:useLocalDpi xmlns:a14="http://schemas.microsoft.com/office/drawing/2010/main" val="0"/>
                      </a:ext>
                    </a:extLst>
                  </a:blip>
                  <a:srcRect/>
                  <a:stretch>
                    <a:fillRect/>
                  </a:stretch>
                </pic:blipFill>
                <pic:spPr bwMode="auto">
                  <a:xfrm>
                    <a:off x="0" y="0"/>
                    <a:ext cx="10445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52D8">
      <w:rPr>
        <w:noProof/>
        <w:lang w:eastAsia="fr-FR"/>
      </w:rPr>
      <mc:AlternateContent>
        <mc:Choice Requires="wps">
          <w:drawing>
            <wp:anchor distT="0" distB="0" distL="114300" distR="114300" simplePos="0" relativeHeight="251658247" behindDoc="0" locked="0" layoutInCell="1" allowOverlap="1" wp14:anchorId="7ABB476A" wp14:editId="7DAFAD8F">
              <wp:simplePos x="0" y="0"/>
              <wp:positionH relativeFrom="margin">
                <wp:posOffset>2922905</wp:posOffset>
              </wp:positionH>
              <wp:positionV relativeFrom="margin">
                <wp:posOffset>-596944</wp:posOffset>
              </wp:positionV>
              <wp:extent cx="3563199" cy="541669"/>
              <wp:effectExtent l="0" t="0" r="0" b="0"/>
              <wp:wrapNone/>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3199" cy="541669"/>
                      </a:xfrm>
                      <a:prstGeom prst="rect">
                        <a:avLst/>
                      </a:prstGeom>
                      <a:noFill/>
                      <a:ln w="9525">
                        <a:noFill/>
                        <a:miter lim="800000"/>
                        <a:headEnd/>
                        <a:tailEnd/>
                      </a:ln>
                    </wps:spPr>
                    <wps:txbx>
                      <w:txbxContent>
                        <w:p w:rsidR="00C652D8" w:rsidP="00570EDC" w:rsidRDefault="00847E9E" w14:paraId="175D5B31" w14:textId="5DB0F747">
                          <w:pPr>
                            <w:jc w:val="center"/>
                          </w:pPr>
                          <w:sdt>
                            <w:sdtPr>
                              <w:alias w:val="Titre "/>
                              <w:tag w:val=""/>
                              <w:id w:val="-803074489"/>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r w:rsidR="00570EDC">
                            <w:t xml:space="preserve"> p</w:t>
                          </w:r>
                          <w:r w:rsidR="00C652D8">
                            <w:t xml:space="preserve">ar </w:t>
                          </w:r>
                          <w:sdt>
                            <w:sdtPr>
                              <w:alias w:val="Auteur "/>
                              <w:tag w:val=""/>
                              <w:id w:val="33556223"/>
                              <w:dataBinding w:prefixMappings="xmlns:ns0='http://purl.org/dc/elements/1.1/' xmlns:ns1='http://schemas.openxmlformats.org/package/2006/metadata/core-properties' " w:xpath="/ns1:coreProperties[1]/ns0:creator[1]" w:storeItemID="{6C3C8BC8-F283-45AE-878A-BAB7291924A1}"/>
                              <w:text/>
                            </w:sdtPr>
                            <w:sdtContent>
                              <w:r w:rsidR="005712B2">
                                <w:t>Victor Agahi, Clément Pasteau, Victor Giroud, Damien Lugagne</w:t>
                              </w:r>
                            </w:sdtContent>
                          </w:sdt>
                        </w:p>
                        <w:p w:rsidR="00C652D8" w:rsidP="00C652D8" w:rsidRDefault="00C652D8" w14:paraId="73802F41" w14:textId="7777777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7ABB476A">
              <v:stroke joinstyle="miter"/>
              <v:path gradientshapeok="t" o:connecttype="rect"/>
            </v:shapetype>
            <v:shape id="_x0000_s1031" style="position:absolute;margin-left:230.15pt;margin-top:-47pt;width:280.55pt;height:42.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">
              <v:textbox>
                <w:txbxContent>
                  <w:p w:rsidR="00C652D8" w:rsidP="00570EDC" w:rsidRDefault="00000000" w14:paraId="175D5B31" w14:textId="5DB0F747">
                    <w:pPr>
                      <w:jc w:val="center"/>
                    </w:pPr>
                    <w:sdt>
                      <w:sdtPr>
                        <w:alias w:val="Titre "/>
                        <w:tag w:val=""/>
                        <w:id w:val="-803074489"/>
                        <w:dataBinding w:prefixMappings="xmlns:ns0='http://purl.org/dc/elements/1.1/' xmlns:ns1='http://schemas.openxmlformats.org/package/2006/metadata/core-properties' " w:xpath="/ns1:coreProperties[1]/ns0:title[1]" w:storeItemID="{6C3C8BC8-F283-45AE-878A-BAB7291924A1}"/>
                        <w:text/>
                      </w:sdtPr>
                      <w:sdtContent>
                        <w:r w:rsidR="005712B2">
                          <w:t>Rapport de suivi</w:t>
                        </w:r>
                      </w:sdtContent>
                    </w:sdt>
                    <w:r w:rsidR="00570EDC">
                      <w:t xml:space="preserve"> p</w:t>
                    </w:r>
                    <w:r w:rsidR="00C652D8">
                      <w:t xml:space="preserve">ar </w:t>
                    </w:r>
                    <w:sdt>
                      <w:sdtPr>
                        <w:alias w:val="Auteur "/>
                        <w:tag w:val=""/>
                        <w:id w:val="33556223"/>
                        <w:dataBinding w:prefixMappings="xmlns:ns0='http://purl.org/dc/elements/1.1/' xmlns:ns1='http://schemas.openxmlformats.org/package/2006/metadata/core-properties' " w:xpath="/ns1:coreProperties[1]/ns0:creator[1]" w:storeItemID="{6C3C8BC8-F283-45AE-878A-BAB7291924A1}"/>
                        <w:text/>
                      </w:sdtPr>
                      <w:sdtContent>
                        <w:r w:rsidR="005712B2">
                          <w:t>Victor Agahi, Clément Pasteau, Victor Giroud, Damien Lugagne</w:t>
                        </w:r>
                      </w:sdtContent>
                    </w:sdt>
                  </w:p>
                  <w:p w:rsidR="00C652D8" w:rsidP="00C652D8" w:rsidRDefault="00C652D8" w14:paraId="73802F41" w14:textId="77777777">
                    <w:pPr>
                      <w:jc w:val="center"/>
                    </w:pPr>
                  </w:p>
                </w:txbxContent>
              </v:textbox>
              <w10:wrap anchorx="margin" anchory="margin"/>
            </v:shape>
          </w:pict>
        </mc:Fallback>
      </mc:AlternateContent>
    </w:r>
    <w:r w:rsidRPr="008E79FF" w:rsidR="00DC480B">
      <w:rPr>
        <w:noProof/>
        <w:lang w:eastAsia="fr-FR"/>
      </w:rPr>
      <mc:AlternateContent>
        <mc:Choice Requires="wps">
          <w:drawing>
            <wp:anchor distT="0" distB="0" distL="114300" distR="114300" simplePos="0" relativeHeight="251658242" behindDoc="0" locked="0" layoutInCell="1" allowOverlap="1" wp14:anchorId="57A2311F" wp14:editId="04435AF1">
              <wp:simplePos x="0" y="0"/>
              <wp:positionH relativeFrom="column">
                <wp:posOffset>-1034042</wp:posOffset>
              </wp:positionH>
              <wp:positionV relativeFrom="paragraph">
                <wp:posOffset>-1104341</wp:posOffset>
              </wp:positionV>
              <wp:extent cx="7726680" cy="1060704"/>
              <wp:effectExtent l="38100" t="476250" r="45720" b="482600"/>
              <wp:wrapNone/>
              <wp:docPr id="11" name="Rectangle 11"/>
              <wp:cNvGraphicFramePr/>
              <a:graphic xmlns:a="http://schemas.openxmlformats.org/drawingml/2006/main">
                <a:graphicData uri="http://schemas.microsoft.com/office/word/2010/wordprocessingShape">
                  <wps:wsp>
                    <wps:cNvSpPr/>
                    <wps:spPr>
                      <a:xfrm rot="21180000">
                        <a:off x="0" y="0"/>
                        <a:ext cx="7726680" cy="1060704"/>
                      </a:xfrm>
                      <a:prstGeom prst="rect">
                        <a:avLst/>
                      </a:prstGeom>
                      <a:solidFill>
                        <a:srgbClr val="002A3F"/>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387C730">
            <v:rect id="Rectangle 11" style="position:absolute;margin-left:-81.4pt;margin-top:-86.95pt;width:608.4pt;height:83.5pt;rotation:-7;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2a3f" stroked="f" strokeweight="2pt" w14:anchorId="795CF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"/>
          </w:pict>
        </mc:Fallback>
      </mc:AlternateContent>
    </w:r>
    <w:r w:rsidRPr="008E79FF" w:rsidR="008E79FF">
      <w:rPr>
        <w:noProof/>
        <w:lang w:eastAsia="fr-FR"/>
      </w:rPr>
      <mc:AlternateContent>
        <mc:Choice Requires="wps">
          <w:drawing>
            <wp:anchor distT="0" distB="0" distL="114300" distR="114300" simplePos="0" relativeHeight="251658241" behindDoc="0" locked="0" layoutInCell="1" allowOverlap="1" wp14:anchorId="11BF9FEE" wp14:editId="7F673996">
              <wp:simplePos x="0" y="0"/>
              <wp:positionH relativeFrom="column">
                <wp:posOffset>-1280795</wp:posOffset>
              </wp:positionH>
              <wp:positionV relativeFrom="paragraph">
                <wp:posOffset>-1379220</wp:posOffset>
              </wp:positionV>
              <wp:extent cx="7982585" cy="1226820"/>
              <wp:effectExtent l="38100" t="1028700" r="0" b="1021080"/>
              <wp:wrapNone/>
              <wp:docPr id="10" name="Rectangle 10"/>
              <wp:cNvGraphicFramePr/>
              <a:graphic xmlns:a="http://schemas.openxmlformats.org/drawingml/2006/main">
                <a:graphicData uri="http://schemas.microsoft.com/office/word/2010/wordprocessingShape">
                  <wps:wsp>
                    <wps:cNvSpPr/>
                    <wps:spPr>
                      <a:xfrm rot="20700000">
                        <a:off x="0" y="0"/>
                        <a:ext cx="7982585" cy="1226820"/>
                      </a:xfrm>
                      <a:prstGeom prst="rect">
                        <a:avLst/>
                      </a:prstGeom>
                      <a:solidFill>
                        <a:schemeClr val="accent5"/>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3C0FFEA">
            <v:rect id="Rectangle 10" style="position:absolute;margin-left:-100.85pt;margin-top:-108.6pt;width:628.55pt;height:96.6pt;rotation:-15;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bacc6 [3208]" stroked="f" strokeweight="2pt" w14:anchorId="523C92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"/>
          </w:pict>
        </mc:Fallback>
      </mc:AlternateContent>
    </w:r>
  </w:p>
  <w:p w:rsidR="008E79FF" w:rsidRDefault="008E79FF" w14:paraId="7901AC3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8E06408" w:rsidTr="68E06408" w14:paraId="003557E5" w14:textId="77777777">
      <w:trPr>
        <w:trHeight w:val="300"/>
      </w:trPr>
      <w:tc>
        <w:tcPr>
          <w:tcW w:w="3020" w:type="dxa"/>
        </w:tcPr>
        <w:p w:rsidR="68E06408" w:rsidP="68E06408" w:rsidRDefault="68E06408" w14:paraId="49BB2468" w14:textId="33A94153">
          <w:pPr>
            <w:pStyle w:val="Header"/>
            <w:ind w:left="-115"/>
          </w:pPr>
        </w:p>
      </w:tc>
      <w:tc>
        <w:tcPr>
          <w:tcW w:w="3020" w:type="dxa"/>
        </w:tcPr>
        <w:p w:rsidR="68E06408" w:rsidP="68E06408" w:rsidRDefault="68E06408" w14:paraId="5B9596FB" w14:textId="7DBCA327">
          <w:pPr>
            <w:pStyle w:val="Header"/>
            <w:jc w:val="center"/>
          </w:pPr>
        </w:p>
      </w:tc>
      <w:tc>
        <w:tcPr>
          <w:tcW w:w="3020" w:type="dxa"/>
        </w:tcPr>
        <w:p w:rsidR="68E06408" w:rsidP="68E06408" w:rsidRDefault="68E06408" w14:paraId="5A857EA0" w14:textId="62AE416A">
          <w:pPr>
            <w:pStyle w:val="Header"/>
            <w:ind w:right="-115"/>
            <w:jc w:val="right"/>
          </w:pPr>
        </w:p>
      </w:tc>
    </w:tr>
  </w:tbl>
  <w:p w:rsidR="007411A8" w:rsidRDefault="007411A8" w14:paraId="291B456D" w14:textId="5C3B9F5A">
    <w:pPr>
      <w:pStyle w:val="Header"/>
    </w:pPr>
  </w:p>
</w:hdr>
</file>

<file path=word/intelligence2.xml><?xml version="1.0" encoding="utf-8"?>
<int2:intelligence xmlns:int2="http://schemas.microsoft.com/office/intelligence/2020/intelligence" xmlns:oel="http://schemas.microsoft.com/office/2019/extlst">
  <int2:observations>
    <int2:textHash int2:hashCode="UfDf8rBZwhzimC" int2:id="R60eBARS">
      <int2:state int2:type="spell" int2:value="Rejected"/>
    </int2:textHash>
    <int2:textHash int2:hashCode="9odgSugBvDkP8r" int2:id="7cMheEMR">
      <int2:state int2:type="spell" int2:value="Rejected"/>
    </int2:textHash>
    <int2:textHash int2:hashCode="lLaLqVOFgXpfLx" int2:id="A8yd3Xm7">
      <int2:state int2:type="spell" int2:value="Rejected"/>
    </int2:textHash>
    <int2:textHash int2:hashCode="qtjyPC+gbUbFKu" int2:id="KrUp7tHH">
      <int2:state int2:type="spell" int2:value="Rejected"/>
    </int2:textHash>
    <int2:textHash int2:hashCode="9Hjaty099k0wbM" int2:id="MAEipHt3">
      <int2:state int2:type="spell" int2:value="Rejected"/>
    </int2:textHash>
    <int2:textHash int2:hashCode="gIyKc+3vBY+E5L" int2:id="MZ5zUaov">
      <int2:state int2:type="spell" int2:value="Rejected"/>
    </int2:textHash>
    <int2:textHash int2:hashCode="ZgBR0VrGTOxwTP" int2:id="NZASiMMd">
      <int2:state int2:type="spell" int2:value="Rejected"/>
    </int2:textHash>
    <int2:textHash int2:hashCode="0oNLC8xvlL1n8y" int2:id="NanAeO47">
      <int2:state int2:type="spell" int2:value="Rejected"/>
    </int2:textHash>
    <int2:textHash int2:hashCode="zF/EWHcuvLAd5X" int2:id="RxHsYEgS">
      <int2:state int2:type="spell" int2:value="Rejected"/>
    </int2:textHash>
    <int2:textHash int2:hashCode="uuqYXVeLSgrD9c" int2:id="ZU6BqzU8">
      <int2:state int2:type="spell" int2:value="Rejected"/>
    </int2:textHash>
    <int2:textHash int2:hashCode="SKNmHYRkePqZGo" int2:id="mC1xCNXQ">
      <int2:state int2:type="spell" int2:value="Rejected"/>
    </int2:textHash>
    <int2:textHash int2:hashCode="AoTGrFjLR7tS5C" int2:id="mMI58Acl">
      <int2:state int2:type="spell" int2:value="Rejected"/>
    </int2:textHash>
    <int2:textHash int2:hashCode="5gttxHNmldZEdp" int2:id="yHpPDIV1">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3bfb0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fed6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efafec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38">
    <w:nsid w:val="264a312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37">
    <w:nsid w:val="15879b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6">
    <w:nsid w:val="4a9cd90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35">
    <w:nsid w:val="28985b3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34">
    <w:nsid w:val="35f513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3">
    <w:nsid w:val="6159422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3"/>
      <w:numFmt w:val="lowerRoman"/>
      <w:lvlText w:val="%3."/>
      <w:lvlJc w:val="left"/>
      <w:pPr>
        <w:ind w:left="2160" w:hanging="360"/>
      </w:pPr>
    </w:lvl>
    <w:lvl xmlns:w="http://schemas.openxmlformats.org/wordprocessingml/2006/main" w:ilvl="3">
      <w:start w:val="3"/>
      <w:numFmt w:val="decimal"/>
      <w:lvlText w:val="%4."/>
      <w:lvlJc w:val="left"/>
      <w:pPr>
        <w:ind w:left="2880" w:hanging="360"/>
      </w:pPr>
    </w:lvl>
    <w:lvl xmlns:w="http://schemas.openxmlformats.org/wordprocessingml/2006/main" w:ilvl="4">
      <w:start w:val="3"/>
      <w:numFmt w:val="lowerLetter"/>
      <w:lvlText w:val="%5."/>
      <w:lvlJc w:val="left"/>
      <w:pPr>
        <w:ind w:left="3600" w:hanging="360"/>
      </w:pPr>
    </w:lvl>
    <w:lvl xmlns:w="http://schemas.openxmlformats.org/wordprocessingml/2006/main" w:ilvl="5">
      <w:start w:val="3"/>
      <w:numFmt w:val="lowerRoman"/>
      <w:lvlText w:val="%6."/>
      <w:lvlJc w:val="left"/>
      <w:pPr>
        <w:ind w:left="4320" w:hanging="360"/>
      </w:pPr>
    </w:lvl>
    <w:lvl xmlns:w="http://schemas.openxmlformats.org/wordprocessingml/2006/main" w:ilvl="6">
      <w:start w:val="3"/>
      <w:numFmt w:val="decimal"/>
      <w:lvlText w:val="%7."/>
      <w:lvlJc w:val="left"/>
      <w:pPr>
        <w:ind w:left="5040" w:hanging="360"/>
      </w:pPr>
    </w:lvl>
    <w:lvl xmlns:w="http://schemas.openxmlformats.org/wordprocessingml/2006/main" w:ilvl="7">
      <w:start w:val="3"/>
      <w:numFmt w:val="lowerLetter"/>
      <w:lvlText w:val="%8."/>
      <w:lvlJc w:val="left"/>
      <w:pPr>
        <w:ind w:left="5760" w:hanging="360"/>
      </w:pPr>
    </w:lvl>
    <w:lvl xmlns:w="http://schemas.openxmlformats.org/wordprocessingml/2006/main" w:ilvl="8">
      <w:start w:val="3"/>
      <w:numFmt w:val="lowerRoman"/>
      <w:lvlText w:val="%9."/>
      <w:lvlJc w:val="left"/>
      <w:pPr>
        <w:ind w:left="6480" w:hanging="360"/>
      </w:pPr>
    </w:lvl>
  </w:abstractNum>
  <w:abstractNum xmlns:w="http://schemas.openxmlformats.org/wordprocessingml/2006/main" w:abstractNumId="32">
    <w:nsid w:val="1b46da5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2"/>
      <w:numFmt w:val="lowerRoman"/>
      <w:lvlText w:val="%3."/>
      <w:lvlJc w:val="left"/>
      <w:pPr>
        <w:ind w:left="2160" w:hanging="360"/>
      </w:pPr>
    </w:lvl>
    <w:lvl xmlns:w="http://schemas.openxmlformats.org/wordprocessingml/2006/main" w:ilvl="3">
      <w:start w:val="2"/>
      <w:numFmt w:val="decimal"/>
      <w:lvlText w:val="%4."/>
      <w:lvlJc w:val="left"/>
      <w:pPr>
        <w:ind w:left="2880" w:hanging="360"/>
      </w:pPr>
    </w:lvl>
    <w:lvl xmlns:w="http://schemas.openxmlformats.org/wordprocessingml/2006/main" w:ilvl="4">
      <w:start w:val="2"/>
      <w:numFmt w:val="lowerLetter"/>
      <w:lvlText w:val="%5."/>
      <w:lvlJc w:val="left"/>
      <w:pPr>
        <w:ind w:left="3600" w:hanging="360"/>
      </w:pPr>
    </w:lvl>
    <w:lvl xmlns:w="http://schemas.openxmlformats.org/wordprocessingml/2006/main" w:ilvl="5">
      <w:start w:val="2"/>
      <w:numFmt w:val="lowerRoman"/>
      <w:lvlText w:val="%6."/>
      <w:lvlJc w:val="left"/>
      <w:pPr>
        <w:ind w:left="4320" w:hanging="360"/>
      </w:pPr>
    </w:lvl>
    <w:lvl xmlns:w="http://schemas.openxmlformats.org/wordprocessingml/2006/main" w:ilvl="6">
      <w:start w:val="2"/>
      <w:numFmt w:val="decimal"/>
      <w:lvlText w:val="%7."/>
      <w:lvlJc w:val="left"/>
      <w:pPr>
        <w:ind w:left="5040" w:hanging="360"/>
      </w:pPr>
    </w:lvl>
    <w:lvl xmlns:w="http://schemas.openxmlformats.org/wordprocessingml/2006/main" w:ilvl="7">
      <w:start w:val="2"/>
      <w:numFmt w:val="lowerLetter"/>
      <w:lvlText w:val="%8."/>
      <w:lvlJc w:val="left"/>
      <w:pPr>
        <w:ind w:left="5760" w:hanging="360"/>
      </w:pPr>
    </w:lvl>
    <w:lvl xmlns:w="http://schemas.openxmlformats.org/wordprocessingml/2006/main" w:ilvl="8">
      <w:start w:val="2"/>
      <w:numFmt w:val="lowerRoman"/>
      <w:lvlText w:val="%9."/>
      <w:lvlJc w:val="left"/>
      <w:pPr>
        <w:ind w:left="6480" w:hanging="360"/>
      </w:pPr>
    </w:lvl>
  </w:abstractNum>
  <w:abstractNum xmlns:w="http://schemas.openxmlformats.org/wordprocessingml/2006/main" w:abstractNumId="31">
    <w:nsid w:val="4993b2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0">
    <w:nsid w:val="2ac22b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9e4d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94b0f7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7">
    <w:nsid w:val="e312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804b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145f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b48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0b6fa97"/>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9ef854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cbb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c94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45305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0D6FE9"/>
    <w:multiLevelType w:val="hybridMultilevel"/>
    <w:tmpl w:val="0E4831D8"/>
    <w:lvl w:ilvl="0" w:tplc="83749866">
      <w:start w:val="1"/>
      <w:numFmt w:val="bullet"/>
      <w:lvlText w:val=""/>
      <w:lvlJc w:val="left"/>
      <w:pPr>
        <w:ind w:left="720" w:hanging="360"/>
      </w:pPr>
      <w:rPr>
        <w:rFonts w:hint="default" w:ascii="Wingdings" w:hAnsi="Wingdings"/>
        <w:color w:val="E46C0A"/>
        <w:sz w:val="24"/>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0D1B771D"/>
    <w:multiLevelType w:val="hybridMultilevel"/>
    <w:tmpl w:val="532C2558"/>
    <w:lvl w:ilvl="0" w:tplc="382C6FC8">
      <w:start w:val="1"/>
      <w:numFmt w:val="bullet"/>
      <w:lvlText w:val=""/>
      <w:lvlJc w:val="left"/>
      <w:pPr>
        <w:ind w:left="720" w:hanging="360"/>
      </w:pPr>
      <w:rPr>
        <w:rFonts w:hint="default" w:ascii="Wingdings" w:hAnsi="Wingdings"/>
        <w:color w:val="4F81BD"/>
        <w:sz w:val="20"/>
      </w:rPr>
    </w:lvl>
    <w:lvl w:ilvl="1" w:tplc="145C6122">
      <w:start w:val="1"/>
      <w:numFmt w:val="bullet"/>
      <w:pStyle w:val="mtitextenumrniveau2"/>
      <w:lvlText w:val=""/>
      <w:lvlJc w:val="left"/>
      <w:pPr>
        <w:ind w:left="1440" w:hanging="360"/>
      </w:pPr>
      <w:rPr>
        <w:rFonts w:hint="default" w:ascii="Wingdings" w:hAnsi="Wingdings"/>
        <w:color w:val="4F81BD"/>
        <w:sz w:val="20"/>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0E8C5694"/>
    <w:multiLevelType w:val="hybridMultilevel"/>
    <w:tmpl w:val="04D8326E"/>
    <w:lvl w:ilvl="0" w:tplc="A34ABA20">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12AF6F43"/>
    <w:multiLevelType w:val="hybridMultilevel"/>
    <w:tmpl w:val="0D3E6DB0"/>
    <w:lvl w:ilvl="0" w:tplc="91200CC4">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1EAAD5B3"/>
    <w:multiLevelType w:val="hybridMultilevel"/>
    <w:tmpl w:val="EB444EDA"/>
    <w:lvl w:ilvl="0" w:tplc="909C2F34">
      <w:start w:val="1"/>
      <w:numFmt w:val="bullet"/>
      <w:lvlText w:val=""/>
      <w:lvlJc w:val="left"/>
      <w:pPr>
        <w:ind w:left="720" w:hanging="360"/>
      </w:pPr>
      <w:rPr>
        <w:rFonts w:hint="default" w:ascii="Symbol" w:hAnsi="Symbol"/>
      </w:rPr>
    </w:lvl>
    <w:lvl w:ilvl="1" w:tplc="463E20DC">
      <w:start w:val="1"/>
      <w:numFmt w:val="bullet"/>
      <w:lvlText w:val="o"/>
      <w:lvlJc w:val="left"/>
      <w:pPr>
        <w:ind w:left="1440" w:hanging="360"/>
      </w:pPr>
      <w:rPr>
        <w:rFonts w:hint="default" w:ascii="Courier New" w:hAnsi="Courier New"/>
      </w:rPr>
    </w:lvl>
    <w:lvl w:ilvl="2" w:tplc="119AA298">
      <w:start w:val="1"/>
      <w:numFmt w:val="bullet"/>
      <w:lvlText w:val=""/>
      <w:lvlJc w:val="left"/>
      <w:pPr>
        <w:ind w:left="2160" w:hanging="360"/>
      </w:pPr>
      <w:rPr>
        <w:rFonts w:hint="default" w:ascii="Wingdings" w:hAnsi="Wingdings"/>
      </w:rPr>
    </w:lvl>
    <w:lvl w:ilvl="3" w:tplc="4C361C62">
      <w:start w:val="1"/>
      <w:numFmt w:val="bullet"/>
      <w:lvlText w:val=""/>
      <w:lvlJc w:val="left"/>
      <w:pPr>
        <w:ind w:left="2880" w:hanging="360"/>
      </w:pPr>
      <w:rPr>
        <w:rFonts w:hint="default" w:ascii="Symbol" w:hAnsi="Symbol"/>
      </w:rPr>
    </w:lvl>
    <w:lvl w:ilvl="4" w:tplc="42202760">
      <w:start w:val="1"/>
      <w:numFmt w:val="bullet"/>
      <w:lvlText w:val="o"/>
      <w:lvlJc w:val="left"/>
      <w:pPr>
        <w:ind w:left="3600" w:hanging="360"/>
      </w:pPr>
      <w:rPr>
        <w:rFonts w:hint="default" w:ascii="Courier New" w:hAnsi="Courier New"/>
      </w:rPr>
    </w:lvl>
    <w:lvl w:ilvl="5" w:tplc="D0666170">
      <w:start w:val="1"/>
      <w:numFmt w:val="bullet"/>
      <w:lvlText w:val=""/>
      <w:lvlJc w:val="left"/>
      <w:pPr>
        <w:ind w:left="4320" w:hanging="360"/>
      </w:pPr>
      <w:rPr>
        <w:rFonts w:hint="default" w:ascii="Wingdings" w:hAnsi="Wingdings"/>
      </w:rPr>
    </w:lvl>
    <w:lvl w:ilvl="6" w:tplc="5CB899C6">
      <w:start w:val="1"/>
      <w:numFmt w:val="bullet"/>
      <w:lvlText w:val=""/>
      <w:lvlJc w:val="left"/>
      <w:pPr>
        <w:ind w:left="5040" w:hanging="360"/>
      </w:pPr>
      <w:rPr>
        <w:rFonts w:hint="default" w:ascii="Symbol" w:hAnsi="Symbol"/>
      </w:rPr>
    </w:lvl>
    <w:lvl w:ilvl="7" w:tplc="C59C9CBA">
      <w:start w:val="1"/>
      <w:numFmt w:val="bullet"/>
      <w:lvlText w:val="o"/>
      <w:lvlJc w:val="left"/>
      <w:pPr>
        <w:ind w:left="5760" w:hanging="360"/>
      </w:pPr>
      <w:rPr>
        <w:rFonts w:hint="default" w:ascii="Courier New" w:hAnsi="Courier New"/>
      </w:rPr>
    </w:lvl>
    <w:lvl w:ilvl="8" w:tplc="2EAE5670">
      <w:start w:val="1"/>
      <w:numFmt w:val="bullet"/>
      <w:lvlText w:val=""/>
      <w:lvlJc w:val="left"/>
      <w:pPr>
        <w:ind w:left="6480" w:hanging="360"/>
      </w:pPr>
      <w:rPr>
        <w:rFonts w:hint="default" w:ascii="Wingdings" w:hAnsi="Wingdings"/>
      </w:rPr>
    </w:lvl>
  </w:abstractNum>
  <w:abstractNum w:abstractNumId="5" w15:restartNumberingAfterBreak="0">
    <w:nsid w:val="28FC01E0"/>
    <w:multiLevelType w:val="hybridMultilevel"/>
    <w:tmpl w:val="5D60B924"/>
    <w:lvl w:ilvl="0" w:tplc="E8AEECFE">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327B5BC5"/>
    <w:multiLevelType w:val="hybridMultilevel"/>
    <w:tmpl w:val="586A4DC2"/>
    <w:lvl w:ilvl="0" w:tplc="9BC684EA">
      <w:start w:val="1"/>
      <w:numFmt w:val="bullet"/>
      <w:pStyle w:val="mtitextenumr"/>
      <w:lvlText w:val=""/>
      <w:lvlJc w:val="left"/>
      <w:pPr>
        <w:ind w:left="720" w:hanging="360"/>
      </w:pPr>
      <w:rPr>
        <w:rFonts w:hint="default" w:ascii="Wingdings" w:hAnsi="Wingdings"/>
        <w:color w:val="E46C0A"/>
        <w:sz w:val="24"/>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3FA59D4B"/>
    <w:multiLevelType w:val="hybridMultilevel"/>
    <w:tmpl w:val="A5343E4A"/>
    <w:lvl w:ilvl="0" w:tplc="02C82960">
      <w:start w:val="1"/>
      <w:numFmt w:val="bullet"/>
      <w:lvlText w:val=""/>
      <w:lvlJc w:val="left"/>
      <w:pPr>
        <w:ind w:left="720" w:hanging="360"/>
      </w:pPr>
      <w:rPr>
        <w:rFonts w:hint="default" w:ascii="Symbol" w:hAnsi="Symbol"/>
      </w:rPr>
    </w:lvl>
    <w:lvl w:ilvl="1" w:tplc="CC36CB30">
      <w:start w:val="1"/>
      <w:numFmt w:val="bullet"/>
      <w:lvlText w:val="o"/>
      <w:lvlJc w:val="left"/>
      <w:pPr>
        <w:ind w:left="1440" w:hanging="360"/>
      </w:pPr>
      <w:rPr>
        <w:rFonts w:hint="default" w:ascii="Courier New" w:hAnsi="Courier New"/>
      </w:rPr>
    </w:lvl>
    <w:lvl w:ilvl="2" w:tplc="A120F3B6">
      <w:start w:val="1"/>
      <w:numFmt w:val="bullet"/>
      <w:lvlText w:val=""/>
      <w:lvlJc w:val="left"/>
      <w:pPr>
        <w:ind w:left="2160" w:hanging="360"/>
      </w:pPr>
      <w:rPr>
        <w:rFonts w:hint="default" w:ascii="Wingdings" w:hAnsi="Wingdings"/>
      </w:rPr>
    </w:lvl>
    <w:lvl w:ilvl="3" w:tplc="10FCF492">
      <w:start w:val="1"/>
      <w:numFmt w:val="bullet"/>
      <w:lvlText w:val=""/>
      <w:lvlJc w:val="left"/>
      <w:pPr>
        <w:ind w:left="2880" w:hanging="360"/>
      </w:pPr>
      <w:rPr>
        <w:rFonts w:hint="default" w:ascii="Symbol" w:hAnsi="Symbol"/>
      </w:rPr>
    </w:lvl>
    <w:lvl w:ilvl="4" w:tplc="2B84E734">
      <w:start w:val="1"/>
      <w:numFmt w:val="bullet"/>
      <w:lvlText w:val="o"/>
      <w:lvlJc w:val="left"/>
      <w:pPr>
        <w:ind w:left="3600" w:hanging="360"/>
      </w:pPr>
      <w:rPr>
        <w:rFonts w:hint="default" w:ascii="Courier New" w:hAnsi="Courier New"/>
      </w:rPr>
    </w:lvl>
    <w:lvl w:ilvl="5" w:tplc="53D8FD2A">
      <w:start w:val="1"/>
      <w:numFmt w:val="bullet"/>
      <w:lvlText w:val=""/>
      <w:lvlJc w:val="left"/>
      <w:pPr>
        <w:ind w:left="4320" w:hanging="360"/>
      </w:pPr>
      <w:rPr>
        <w:rFonts w:hint="default" w:ascii="Wingdings" w:hAnsi="Wingdings"/>
      </w:rPr>
    </w:lvl>
    <w:lvl w:ilvl="6" w:tplc="BF48E92E">
      <w:start w:val="1"/>
      <w:numFmt w:val="bullet"/>
      <w:lvlText w:val=""/>
      <w:lvlJc w:val="left"/>
      <w:pPr>
        <w:ind w:left="5040" w:hanging="360"/>
      </w:pPr>
      <w:rPr>
        <w:rFonts w:hint="default" w:ascii="Symbol" w:hAnsi="Symbol"/>
      </w:rPr>
    </w:lvl>
    <w:lvl w:ilvl="7" w:tplc="188C1760">
      <w:start w:val="1"/>
      <w:numFmt w:val="bullet"/>
      <w:lvlText w:val="o"/>
      <w:lvlJc w:val="left"/>
      <w:pPr>
        <w:ind w:left="5760" w:hanging="360"/>
      </w:pPr>
      <w:rPr>
        <w:rFonts w:hint="default" w:ascii="Courier New" w:hAnsi="Courier New"/>
      </w:rPr>
    </w:lvl>
    <w:lvl w:ilvl="8" w:tplc="0E06501A">
      <w:start w:val="1"/>
      <w:numFmt w:val="bullet"/>
      <w:lvlText w:val=""/>
      <w:lvlJc w:val="left"/>
      <w:pPr>
        <w:ind w:left="6480" w:hanging="360"/>
      </w:pPr>
      <w:rPr>
        <w:rFonts w:hint="default" w:ascii="Wingdings" w:hAnsi="Wingdings"/>
      </w:rPr>
    </w:lvl>
  </w:abstractNum>
  <w:abstractNum w:abstractNumId="8" w15:restartNumberingAfterBreak="0">
    <w:nsid w:val="50E22A70"/>
    <w:multiLevelType w:val="hybridMultilevel"/>
    <w:tmpl w:val="6A9408EE"/>
    <w:lvl w:ilvl="0" w:tplc="040C0007">
      <w:start w:val="1"/>
      <w:numFmt w:val="bullet"/>
      <w:lvlText w:val=""/>
      <w:lvlJc w:val="left"/>
      <w:pPr>
        <w:ind w:left="720" w:hanging="360"/>
      </w:pPr>
      <w:rPr>
        <w:rFonts w:hint="default" w:ascii="Wingdings" w:hAnsi="Wingdings"/>
        <w:sz w:val="16"/>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536E67C3"/>
    <w:multiLevelType w:val="hybridMultilevel"/>
    <w:tmpl w:val="D2E078FA"/>
    <w:lvl w:ilvl="0" w:tplc="382C6FC8">
      <w:start w:val="1"/>
      <w:numFmt w:val="bullet"/>
      <w:lvlText w:val=""/>
      <w:lvlJc w:val="left"/>
      <w:pPr>
        <w:ind w:left="720" w:hanging="360"/>
      </w:pPr>
      <w:rPr>
        <w:rFonts w:hint="default" w:ascii="Wingdings" w:hAnsi="Wingdings"/>
        <w:color w:val="4F81BD"/>
        <w:sz w:val="20"/>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5B6D358A"/>
    <w:multiLevelType w:val="hybridMultilevel"/>
    <w:tmpl w:val="553EBD74"/>
    <w:lvl w:ilvl="0" w:tplc="382C6FC8">
      <w:start w:val="1"/>
      <w:numFmt w:val="bullet"/>
      <w:lvlText w:val=""/>
      <w:lvlJc w:val="left"/>
      <w:pPr>
        <w:ind w:left="720" w:hanging="360"/>
      </w:pPr>
      <w:rPr>
        <w:rFonts w:hint="default" w:ascii="Wingdings" w:hAnsi="Wingdings"/>
        <w:color w:val="4F81BD"/>
        <w:sz w:val="20"/>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5BE1C4EF"/>
    <w:multiLevelType w:val="hybridMultilevel"/>
    <w:tmpl w:val="89D4F516"/>
    <w:lvl w:ilvl="0" w:tplc="0B0E527E">
      <w:start w:val="1"/>
      <w:numFmt w:val="bullet"/>
      <w:lvlText w:val=""/>
      <w:lvlJc w:val="left"/>
      <w:pPr>
        <w:ind w:left="720" w:hanging="360"/>
      </w:pPr>
      <w:rPr>
        <w:rFonts w:hint="default" w:ascii="Symbol" w:hAnsi="Symbol"/>
      </w:rPr>
    </w:lvl>
    <w:lvl w:ilvl="1" w:tplc="0024BA84">
      <w:start w:val="1"/>
      <w:numFmt w:val="bullet"/>
      <w:lvlText w:val="o"/>
      <w:lvlJc w:val="left"/>
      <w:pPr>
        <w:ind w:left="1440" w:hanging="360"/>
      </w:pPr>
      <w:rPr>
        <w:rFonts w:hint="default" w:ascii="Courier New" w:hAnsi="Courier New"/>
      </w:rPr>
    </w:lvl>
    <w:lvl w:ilvl="2" w:tplc="0534E5F4">
      <w:start w:val="1"/>
      <w:numFmt w:val="bullet"/>
      <w:lvlText w:val=""/>
      <w:lvlJc w:val="left"/>
      <w:pPr>
        <w:ind w:left="2160" w:hanging="360"/>
      </w:pPr>
      <w:rPr>
        <w:rFonts w:hint="default" w:ascii="Wingdings" w:hAnsi="Wingdings"/>
      </w:rPr>
    </w:lvl>
    <w:lvl w:ilvl="3" w:tplc="813C523E">
      <w:start w:val="1"/>
      <w:numFmt w:val="bullet"/>
      <w:lvlText w:val=""/>
      <w:lvlJc w:val="left"/>
      <w:pPr>
        <w:ind w:left="2880" w:hanging="360"/>
      </w:pPr>
      <w:rPr>
        <w:rFonts w:hint="default" w:ascii="Symbol" w:hAnsi="Symbol"/>
      </w:rPr>
    </w:lvl>
    <w:lvl w:ilvl="4" w:tplc="AF9CA5C4">
      <w:start w:val="1"/>
      <w:numFmt w:val="bullet"/>
      <w:lvlText w:val="o"/>
      <w:lvlJc w:val="left"/>
      <w:pPr>
        <w:ind w:left="3600" w:hanging="360"/>
      </w:pPr>
      <w:rPr>
        <w:rFonts w:hint="default" w:ascii="Courier New" w:hAnsi="Courier New"/>
      </w:rPr>
    </w:lvl>
    <w:lvl w:ilvl="5" w:tplc="BE8A4FF8">
      <w:start w:val="1"/>
      <w:numFmt w:val="bullet"/>
      <w:lvlText w:val=""/>
      <w:lvlJc w:val="left"/>
      <w:pPr>
        <w:ind w:left="4320" w:hanging="360"/>
      </w:pPr>
      <w:rPr>
        <w:rFonts w:hint="default" w:ascii="Wingdings" w:hAnsi="Wingdings"/>
      </w:rPr>
    </w:lvl>
    <w:lvl w:ilvl="6" w:tplc="38661982">
      <w:start w:val="1"/>
      <w:numFmt w:val="bullet"/>
      <w:lvlText w:val=""/>
      <w:lvlJc w:val="left"/>
      <w:pPr>
        <w:ind w:left="5040" w:hanging="360"/>
      </w:pPr>
      <w:rPr>
        <w:rFonts w:hint="default" w:ascii="Symbol" w:hAnsi="Symbol"/>
      </w:rPr>
    </w:lvl>
    <w:lvl w:ilvl="7" w:tplc="F0F0D25A">
      <w:start w:val="1"/>
      <w:numFmt w:val="bullet"/>
      <w:lvlText w:val="o"/>
      <w:lvlJc w:val="left"/>
      <w:pPr>
        <w:ind w:left="5760" w:hanging="360"/>
      </w:pPr>
      <w:rPr>
        <w:rFonts w:hint="default" w:ascii="Courier New" w:hAnsi="Courier New"/>
      </w:rPr>
    </w:lvl>
    <w:lvl w:ilvl="8" w:tplc="850A3F14">
      <w:start w:val="1"/>
      <w:numFmt w:val="bullet"/>
      <w:lvlText w:val=""/>
      <w:lvlJc w:val="left"/>
      <w:pPr>
        <w:ind w:left="6480" w:hanging="360"/>
      </w:pPr>
      <w:rPr>
        <w:rFonts w:hint="default" w:ascii="Wingdings" w:hAnsi="Wingdings"/>
      </w:rPr>
    </w:lvl>
  </w:abstractNum>
  <w:abstractNum w:abstractNumId="12" w15:restartNumberingAfterBreak="0">
    <w:nsid w:val="636979AB"/>
    <w:multiLevelType w:val="hybridMultilevel"/>
    <w:tmpl w:val="BAF624A6"/>
    <w:lvl w:ilvl="0" w:tplc="80327F64">
      <w:numFmt w:val="bullet"/>
      <w:lvlText w:val="-"/>
      <w:lvlJc w:val="left"/>
      <w:pPr>
        <w:ind w:left="720" w:hanging="360"/>
      </w:pPr>
      <w:rPr>
        <w:rFonts w:hint="default" w:ascii="Calibri" w:hAnsi="Calibri" w:cs="Calibri"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68F7DA3F"/>
    <w:multiLevelType w:val="hybridMultilevel"/>
    <w:tmpl w:val="0C8A85DC"/>
    <w:lvl w:ilvl="0" w:tplc="DD0CC28E">
      <w:start w:val="1"/>
      <w:numFmt w:val="bullet"/>
      <w:lvlText w:val="-"/>
      <w:lvlJc w:val="left"/>
      <w:pPr>
        <w:ind w:left="720" w:hanging="360"/>
      </w:pPr>
      <w:rPr>
        <w:rFonts w:hint="default" w:ascii="Aptos" w:hAnsi="Aptos"/>
      </w:rPr>
    </w:lvl>
    <w:lvl w:ilvl="1" w:tplc="375E92A2">
      <w:start w:val="1"/>
      <w:numFmt w:val="bullet"/>
      <w:lvlText w:val="o"/>
      <w:lvlJc w:val="left"/>
      <w:pPr>
        <w:ind w:left="1440" w:hanging="360"/>
      </w:pPr>
      <w:rPr>
        <w:rFonts w:hint="default" w:ascii="Courier New" w:hAnsi="Courier New"/>
      </w:rPr>
    </w:lvl>
    <w:lvl w:ilvl="2" w:tplc="ECEA8E5E">
      <w:start w:val="1"/>
      <w:numFmt w:val="bullet"/>
      <w:lvlText w:val=""/>
      <w:lvlJc w:val="left"/>
      <w:pPr>
        <w:ind w:left="2160" w:hanging="360"/>
      </w:pPr>
      <w:rPr>
        <w:rFonts w:hint="default" w:ascii="Wingdings" w:hAnsi="Wingdings"/>
      </w:rPr>
    </w:lvl>
    <w:lvl w:ilvl="3" w:tplc="4350D21A">
      <w:start w:val="1"/>
      <w:numFmt w:val="bullet"/>
      <w:lvlText w:val=""/>
      <w:lvlJc w:val="left"/>
      <w:pPr>
        <w:ind w:left="2880" w:hanging="360"/>
      </w:pPr>
      <w:rPr>
        <w:rFonts w:hint="default" w:ascii="Symbol" w:hAnsi="Symbol"/>
      </w:rPr>
    </w:lvl>
    <w:lvl w:ilvl="4" w:tplc="EA28BFEE">
      <w:start w:val="1"/>
      <w:numFmt w:val="bullet"/>
      <w:lvlText w:val="o"/>
      <w:lvlJc w:val="left"/>
      <w:pPr>
        <w:ind w:left="3600" w:hanging="360"/>
      </w:pPr>
      <w:rPr>
        <w:rFonts w:hint="default" w:ascii="Courier New" w:hAnsi="Courier New"/>
      </w:rPr>
    </w:lvl>
    <w:lvl w:ilvl="5" w:tplc="C8420424">
      <w:start w:val="1"/>
      <w:numFmt w:val="bullet"/>
      <w:lvlText w:val=""/>
      <w:lvlJc w:val="left"/>
      <w:pPr>
        <w:ind w:left="4320" w:hanging="360"/>
      </w:pPr>
      <w:rPr>
        <w:rFonts w:hint="default" w:ascii="Wingdings" w:hAnsi="Wingdings"/>
      </w:rPr>
    </w:lvl>
    <w:lvl w:ilvl="6" w:tplc="16901960">
      <w:start w:val="1"/>
      <w:numFmt w:val="bullet"/>
      <w:lvlText w:val=""/>
      <w:lvlJc w:val="left"/>
      <w:pPr>
        <w:ind w:left="5040" w:hanging="360"/>
      </w:pPr>
      <w:rPr>
        <w:rFonts w:hint="default" w:ascii="Symbol" w:hAnsi="Symbol"/>
      </w:rPr>
    </w:lvl>
    <w:lvl w:ilvl="7" w:tplc="D27C9CB2">
      <w:start w:val="1"/>
      <w:numFmt w:val="bullet"/>
      <w:lvlText w:val="o"/>
      <w:lvlJc w:val="left"/>
      <w:pPr>
        <w:ind w:left="5760" w:hanging="360"/>
      </w:pPr>
      <w:rPr>
        <w:rFonts w:hint="default" w:ascii="Courier New" w:hAnsi="Courier New"/>
      </w:rPr>
    </w:lvl>
    <w:lvl w:ilvl="8" w:tplc="C88AE25A">
      <w:start w:val="1"/>
      <w:numFmt w:val="bullet"/>
      <w:lvlText w:val=""/>
      <w:lvlJc w:val="left"/>
      <w:pPr>
        <w:ind w:left="6480" w:hanging="360"/>
      </w:pPr>
      <w:rPr>
        <w:rFonts w:hint="default" w:ascii="Wingdings" w:hAnsi="Wingdings"/>
      </w:rPr>
    </w:lvl>
  </w:abstractNum>
  <w:abstractNum w:abstractNumId="14" w15:restartNumberingAfterBreak="0">
    <w:nsid w:val="6CBA7E3B"/>
    <w:multiLevelType w:val="hybridMultilevel"/>
    <w:tmpl w:val="3F446FDA"/>
    <w:lvl w:ilvl="0" w:tplc="629EC830">
      <w:start w:val="1"/>
      <w:numFmt w:val="bullet"/>
      <w:lvlText w:val=""/>
      <w:lvlJc w:val="left"/>
      <w:pPr>
        <w:ind w:left="720" w:hanging="360"/>
      </w:pPr>
      <w:rPr>
        <w:rFonts w:hint="default" w:ascii="Symbol" w:hAnsi="Symbol"/>
      </w:rPr>
    </w:lvl>
    <w:lvl w:ilvl="1" w:tplc="66566C02">
      <w:start w:val="1"/>
      <w:numFmt w:val="bullet"/>
      <w:lvlText w:val="o"/>
      <w:lvlJc w:val="left"/>
      <w:pPr>
        <w:ind w:left="1440" w:hanging="360"/>
      </w:pPr>
      <w:rPr>
        <w:rFonts w:hint="default" w:ascii="Courier New" w:hAnsi="Courier New"/>
      </w:rPr>
    </w:lvl>
    <w:lvl w:ilvl="2" w:tplc="EF8EB01A">
      <w:start w:val="1"/>
      <w:numFmt w:val="bullet"/>
      <w:lvlText w:val=""/>
      <w:lvlJc w:val="left"/>
      <w:pPr>
        <w:ind w:left="2160" w:hanging="360"/>
      </w:pPr>
      <w:rPr>
        <w:rFonts w:hint="default" w:ascii="Wingdings" w:hAnsi="Wingdings"/>
      </w:rPr>
    </w:lvl>
    <w:lvl w:ilvl="3" w:tplc="831E7974">
      <w:start w:val="1"/>
      <w:numFmt w:val="bullet"/>
      <w:lvlText w:val=""/>
      <w:lvlJc w:val="left"/>
      <w:pPr>
        <w:ind w:left="2880" w:hanging="360"/>
      </w:pPr>
      <w:rPr>
        <w:rFonts w:hint="default" w:ascii="Symbol" w:hAnsi="Symbol"/>
      </w:rPr>
    </w:lvl>
    <w:lvl w:ilvl="4" w:tplc="D892FE90">
      <w:start w:val="1"/>
      <w:numFmt w:val="bullet"/>
      <w:lvlText w:val="o"/>
      <w:lvlJc w:val="left"/>
      <w:pPr>
        <w:ind w:left="3600" w:hanging="360"/>
      </w:pPr>
      <w:rPr>
        <w:rFonts w:hint="default" w:ascii="Courier New" w:hAnsi="Courier New"/>
      </w:rPr>
    </w:lvl>
    <w:lvl w:ilvl="5" w:tplc="880CAFA8">
      <w:start w:val="1"/>
      <w:numFmt w:val="bullet"/>
      <w:lvlText w:val=""/>
      <w:lvlJc w:val="left"/>
      <w:pPr>
        <w:ind w:left="4320" w:hanging="360"/>
      </w:pPr>
      <w:rPr>
        <w:rFonts w:hint="default" w:ascii="Wingdings" w:hAnsi="Wingdings"/>
      </w:rPr>
    </w:lvl>
    <w:lvl w:ilvl="6" w:tplc="3A6EE580">
      <w:start w:val="1"/>
      <w:numFmt w:val="bullet"/>
      <w:lvlText w:val=""/>
      <w:lvlJc w:val="left"/>
      <w:pPr>
        <w:ind w:left="5040" w:hanging="360"/>
      </w:pPr>
      <w:rPr>
        <w:rFonts w:hint="default" w:ascii="Symbol" w:hAnsi="Symbol"/>
      </w:rPr>
    </w:lvl>
    <w:lvl w:ilvl="7" w:tplc="FBFA3FA4">
      <w:start w:val="1"/>
      <w:numFmt w:val="bullet"/>
      <w:lvlText w:val="o"/>
      <w:lvlJc w:val="left"/>
      <w:pPr>
        <w:ind w:left="5760" w:hanging="360"/>
      </w:pPr>
      <w:rPr>
        <w:rFonts w:hint="default" w:ascii="Courier New" w:hAnsi="Courier New"/>
      </w:rPr>
    </w:lvl>
    <w:lvl w:ilvl="8" w:tplc="EA3232EE">
      <w:start w:val="1"/>
      <w:numFmt w:val="bullet"/>
      <w:lvlText w:val=""/>
      <w:lvlJc w:val="left"/>
      <w:pPr>
        <w:ind w:left="6480" w:hanging="360"/>
      </w:pPr>
      <w:rPr>
        <w:rFonts w:hint="default" w:ascii="Wingdings" w:hAnsi="Wingdings"/>
      </w:rPr>
    </w:lvl>
  </w:abstractNum>
  <w:abstractNum w:abstractNumId="15" w15:restartNumberingAfterBreak="0">
    <w:nsid w:val="7021D02E"/>
    <w:multiLevelType w:val="hybridMultilevel"/>
    <w:tmpl w:val="E540852A"/>
    <w:lvl w:ilvl="0" w:tplc="3EBC10B2">
      <w:start w:val="1"/>
      <w:numFmt w:val="bullet"/>
      <w:lvlText w:val="-"/>
      <w:lvlJc w:val="left"/>
      <w:pPr>
        <w:ind w:left="720" w:hanging="360"/>
      </w:pPr>
      <w:rPr>
        <w:rFonts w:hint="default" w:ascii="Aptos" w:hAnsi="Aptos"/>
      </w:rPr>
    </w:lvl>
    <w:lvl w:ilvl="1" w:tplc="E8687B3C">
      <w:start w:val="1"/>
      <w:numFmt w:val="bullet"/>
      <w:lvlText w:val="o"/>
      <w:lvlJc w:val="left"/>
      <w:pPr>
        <w:ind w:left="1440" w:hanging="360"/>
      </w:pPr>
      <w:rPr>
        <w:rFonts w:hint="default" w:ascii="Courier New" w:hAnsi="Courier New"/>
      </w:rPr>
    </w:lvl>
    <w:lvl w:ilvl="2" w:tplc="4AC6E73E">
      <w:start w:val="1"/>
      <w:numFmt w:val="bullet"/>
      <w:lvlText w:val=""/>
      <w:lvlJc w:val="left"/>
      <w:pPr>
        <w:ind w:left="2160" w:hanging="360"/>
      </w:pPr>
      <w:rPr>
        <w:rFonts w:hint="default" w:ascii="Wingdings" w:hAnsi="Wingdings"/>
      </w:rPr>
    </w:lvl>
    <w:lvl w:ilvl="3" w:tplc="DDB280FC">
      <w:start w:val="1"/>
      <w:numFmt w:val="bullet"/>
      <w:lvlText w:val=""/>
      <w:lvlJc w:val="left"/>
      <w:pPr>
        <w:ind w:left="2880" w:hanging="360"/>
      </w:pPr>
      <w:rPr>
        <w:rFonts w:hint="default" w:ascii="Symbol" w:hAnsi="Symbol"/>
      </w:rPr>
    </w:lvl>
    <w:lvl w:ilvl="4" w:tplc="AE766912">
      <w:start w:val="1"/>
      <w:numFmt w:val="bullet"/>
      <w:lvlText w:val="o"/>
      <w:lvlJc w:val="left"/>
      <w:pPr>
        <w:ind w:left="3600" w:hanging="360"/>
      </w:pPr>
      <w:rPr>
        <w:rFonts w:hint="default" w:ascii="Courier New" w:hAnsi="Courier New"/>
      </w:rPr>
    </w:lvl>
    <w:lvl w:ilvl="5" w:tplc="7750D49C">
      <w:start w:val="1"/>
      <w:numFmt w:val="bullet"/>
      <w:lvlText w:val=""/>
      <w:lvlJc w:val="left"/>
      <w:pPr>
        <w:ind w:left="4320" w:hanging="360"/>
      </w:pPr>
      <w:rPr>
        <w:rFonts w:hint="default" w:ascii="Wingdings" w:hAnsi="Wingdings"/>
      </w:rPr>
    </w:lvl>
    <w:lvl w:ilvl="6" w:tplc="0D829E82">
      <w:start w:val="1"/>
      <w:numFmt w:val="bullet"/>
      <w:lvlText w:val=""/>
      <w:lvlJc w:val="left"/>
      <w:pPr>
        <w:ind w:left="5040" w:hanging="360"/>
      </w:pPr>
      <w:rPr>
        <w:rFonts w:hint="default" w:ascii="Symbol" w:hAnsi="Symbol"/>
      </w:rPr>
    </w:lvl>
    <w:lvl w:ilvl="7" w:tplc="750E1994">
      <w:start w:val="1"/>
      <w:numFmt w:val="bullet"/>
      <w:lvlText w:val="o"/>
      <w:lvlJc w:val="left"/>
      <w:pPr>
        <w:ind w:left="5760" w:hanging="360"/>
      </w:pPr>
      <w:rPr>
        <w:rFonts w:hint="default" w:ascii="Courier New" w:hAnsi="Courier New"/>
      </w:rPr>
    </w:lvl>
    <w:lvl w:ilvl="8" w:tplc="AE42C5F6">
      <w:start w:val="1"/>
      <w:numFmt w:val="bullet"/>
      <w:lvlText w:val=""/>
      <w:lvlJc w:val="left"/>
      <w:pPr>
        <w:ind w:left="6480" w:hanging="360"/>
      </w:pPr>
      <w:rPr>
        <w:rFonts w:hint="default" w:ascii="Wingdings" w:hAnsi="Wingdings"/>
      </w:rPr>
    </w:lvl>
  </w:abstractNum>
  <w:abstractNum w:abstractNumId="16" w15:restartNumberingAfterBreak="0">
    <w:nsid w:val="76460D25"/>
    <w:multiLevelType w:val="hybridMultilevel"/>
    <w:tmpl w:val="C39A63DA"/>
    <w:lvl w:ilvl="0" w:tplc="1D640DB6">
      <w:start w:val="1"/>
      <w:numFmt w:val="bullet"/>
      <w:lvlText w:val="-"/>
      <w:lvlJc w:val="left"/>
      <w:pPr>
        <w:ind w:left="720" w:hanging="360"/>
      </w:pPr>
      <w:rPr>
        <w:rFonts w:hint="default" w:ascii="Aptos" w:hAnsi="Aptos"/>
      </w:rPr>
    </w:lvl>
    <w:lvl w:ilvl="1" w:tplc="69B6EDE0">
      <w:start w:val="1"/>
      <w:numFmt w:val="bullet"/>
      <w:lvlText w:val="o"/>
      <w:lvlJc w:val="left"/>
      <w:pPr>
        <w:ind w:left="1440" w:hanging="360"/>
      </w:pPr>
      <w:rPr>
        <w:rFonts w:hint="default" w:ascii="Courier New" w:hAnsi="Courier New"/>
      </w:rPr>
    </w:lvl>
    <w:lvl w:ilvl="2" w:tplc="4446865A">
      <w:start w:val="1"/>
      <w:numFmt w:val="bullet"/>
      <w:lvlText w:val=""/>
      <w:lvlJc w:val="left"/>
      <w:pPr>
        <w:ind w:left="2160" w:hanging="360"/>
      </w:pPr>
      <w:rPr>
        <w:rFonts w:hint="default" w:ascii="Wingdings" w:hAnsi="Wingdings"/>
      </w:rPr>
    </w:lvl>
    <w:lvl w:ilvl="3" w:tplc="BB624994">
      <w:start w:val="1"/>
      <w:numFmt w:val="bullet"/>
      <w:lvlText w:val=""/>
      <w:lvlJc w:val="left"/>
      <w:pPr>
        <w:ind w:left="2880" w:hanging="360"/>
      </w:pPr>
      <w:rPr>
        <w:rFonts w:hint="default" w:ascii="Symbol" w:hAnsi="Symbol"/>
      </w:rPr>
    </w:lvl>
    <w:lvl w:ilvl="4" w:tplc="1E086440">
      <w:start w:val="1"/>
      <w:numFmt w:val="bullet"/>
      <w:lvlText w:val="o"/>
      <w:lvlJc w:val="left"/>
      <w:pPr>
        <w:ind w:left="3600" w:hanging="360"/>
      </w:pPr>
      <w:rPr>
        <w:rFonts w:hint="default" w:ascii="Courier New" w:hAnsi="Courier New"/>
      </w:rPr>
    </w:lvl>
    <w:lvl w:ilvl="5" w:tplc="76A404BA">
      <w:start w:val="1"/>
      <w:numFmt w:val="bullet"/>
      <w:lvlText w:val=""/>
      <w:lvlJc w:val="left"/>
      <w:pPr>
        <w:ind w:left="4320" w:hanging="360"/>
      </w:pPr>
      <w:rPr>
        <w:rFonts w:hint="default" w:ascii="Wingdings" w:hAnsi="Wingdings"/>
      </w:rPr>
    </w:lvl>
    <w:lvl w:ilvl="6" w:tplc="D2D60D90">
      <w:start w:val="1"/>
      <w:numFmt w:val="bullet"/>
      <w:lvlText w:val=""/>
      <w:lvlJc w:val="left"/>
      <w:pPr>
        <w:ind w:left="5040" w:hanging="360"/>
      </w:pPr>
      <w:rPr>
        <w:rFonts w:hint="default" w:ascii="Symbol" w:hAnsi="Symbol"/>
      </w:rPr>
    </w:lvl>
    <w:lvl w:ilvl="7" w:tplc="BD9A6890">
      <w:start w:val="1"/>
      <w:numFmt w:val="bullet"/>
      <w:lvlText w:val="o"/>
      <w:lvlJc w:val="left"/>
      <w:pPr>
        <w:ind w:left="5760" w:hanging="360"/>
      </w:pPr>
      <w:rPr>
        <w:rFonts w:hint="default" w:ascii="Courier New" w:hAnsi="Courier New"/>
      </w:rPr>
    </w:lvl>
    <w:lvl w:ilvl="8" w:tplc="DF98665A">
      <w:start w:val="1"/>
      <w:numFmt w:val="bullet"/>
      <w:lvlText w:val=""/>
      <w:lvlJc w:val="left"/>
      <w:pPr>
        <w:ind w:left="6480" w:hanging="360"/>
      </w:pPr>
      <w:rPr>
        <w:rFonts w:hint="default" w:ascii="Wingdings" w:hAnsi="Wingdings"/>
      </w:rPr>
    </w:lvl>
  </w:abstractNum>
  <w:abstractNum w:abstractNumId="17" w15:restartNumberingAfterBreak="0">
    <w:nsid w:val="7A9B225B"/>
    <w:multiLevelType w:val="hybridMultilevel"/>
    <w:tmpl w:val="FFFFFFFF"/>
    <w:lvl w:ilvl="0" w:tplc="9D7E6496">
      <w:start w:val="1"/>
      <w:numFmt w:val="bullet"/>
      <w:lvlText w:val=""/>
      <w:lvlJc w:val="left"/>
      <w:pPr>
        <w:ind w:left="720" w:hanging="360"/>
      </w:pPr>
      <w:rPr>
        <w:rFonts w:hint="default" w:ascii="Symbol" w:hAnsi="Symbol"/>
      </w:rPr>
    </w:lvl>
    <w:lvl w:ilvl="1" w:tplc="5EB24308">
      <w:start w:val="1"/>
      <w:numFmt w:val="bullet"/>
      <w:lvlText w:val="o"/>
      <w:lvlJc w:val="left"/>
      <w:pPr>
        <w:ind w:left="1440" w:hanging="360"/>
      </w:pPr>
      <w:rPr>
        <w:rFonts w:hint="default" w:ascii="Courier New" w:hAnsi="Courier New"/>
      </w:rPr>
    </w:lvl>
    <w:lvl w:ilvl="2" w:tplc="04E8A538">
      <w:start w:val="1"/>
      <w:numFmt w:val="bullet"/>
      <w:lvlText w:val=""/>
      <w:lvlJc w:val="left"/>
      <w:pPr>
        <w:ind w:left="2160" w:hanging="360"/>
      </w:pPr>
      <w:rPr>
        <w:rFonts w:hint="default" w:ascii="Wingdings" w:hAnsi="Wingdings"/>
      </w:rPr>
    </w:lvl>
    <w:lvl w:ilvl="3" w:tplc="DE0851AA">
      <w:start w:val="1"/>
      <w:numFmt w:val="bullet"/>
      <w:lvlText w:val=""/>
      <w:lvlJc w:val="left"/>
      <w:pPr>
        <w:ind w:left="2880" w:hanging="360"/>
      </w:pPr>
      <w:rPr>
        <w:rFonts w:hint="default" w:ascii="Symbol" w:hAnsi="Symbol"/>
      </w:rPr>
    </w:lvl>
    <w:lvl w:ilvl="4" w:tplc="53147EFE">
      <w:start w:val="1"/>
      <w:numFmt w:val="bullet"/>
      <w:lvlText w:val="o"/>
      <w:lvlJc w:val="left"/>
      <w:pPr>
        <w:ind w:left="3600" w:hanging="360"/>
      </w:pPr>
      <w:rPr>
        <w:rFonts w:hint="default" w:ascii="Courier New" w:hAnsi="Courier New"/>
      </w:rPr>
    </w:lvl>
    <w:lvl w:ilvl="5" w:tplc="669E58CC">
      <w:start w:val="1"/>
      <w:numFmt w:val="bullet"/>
      <w:lvlText w:val=""/>
      <w:lvlJc w:val="left"/>
      <w:pPr>
        <w:ind w:left="4320" w:hanging="360"/>
      </w:pPr>
      <w:rPr>
        <w:rFonts w:hint="default" w:ascii="Wingdings" w:hAnsi="Wingdings"/>
      </w:rPr>
    </w:lvl>
    <w:lvl w:ilvl="6" w:tplc="FEE65110">
      <w:start w:val="1"/>
      <w:numFmt w:val="bullet"/>
      <w:lvlText w:val=""/>
      <w:lvlJc w:val="left"/>
      <w:pPr>
        <w:ind w:left="5040" w:hanging="360"/>
      </w:pPr>
      <w:rPr>
        <w:rFonts w:hint="default" w:ascii="Symbol" w:hAnsi="Symbol"/>
      </w:rPr>
    </w:lvl>
    <w:lvl w:ilvl="7" w:tplc="25B2943C">
      <w:start w:val="1"/>
      <w:numFmt w:val="bullet"/>
      <w:lvlText w:val="o"/>
      <w:lvlJc w:val="left"/>
      <w:pPr>
        <w:ind w:left="5760" w:hanging="360"/>
      </w:pPr>
      <w:rPr>
        <w:rFonts w:hint="default" w:ascii="Courier New" w:hAnsi="Courier New"/>
      </w:rPr>
    </w:lvl>
    <w:lvl w:ilvl="8" w:tplc="259C1E7E">
      <w:start w:val="1"/>
      <w:numFmt w:val="bullet"/>
      <w:lvlText w:val=""/>
      <w:lvlJc w:val="left"/>
      <w:pPr>
        <w:ind w:left="6480" w:hanging="360"/>
      </w:pPr>
      <w:rPr>
        <w:rFonts w:hint="default" w:ascii="Wingdings" w:hAnsi="Wingdings"/>
      </w:rPr>
    </w:lvl>
  </w:abstractNum>
  <w:abstractNum w:abstractNumId="18" w15:restartNumberingAfterBreak="0">
    <w:nsid w:val="7C2328F1"/>
    <w:multiLevelType w:val="hybridMultilevel"/>
    <w:tmpl w:val="FFFFFFFF"/>
    <w:lvl w:ilvl="0" w:tplc="84D2FF06">
      <w:start w:val="1"/>
      <w:numFmt w:val="bullet"/>
      <w:lvlText w:val="-"/>
      <w:lvlJc w:val="left"/>
      <w:pPr>
        <w:ind w:left="720" w:hanging="360"/>
      </w:pPr>
      <w:rPr>
        <w:rFonts w:hint="default" w:ascii="Aptos" w:hAnsi="Aptos"/>
      </w:rPr>
    </w:lvl>
    <w:lvl w:ilvl="1" w:tplc="4EFC930E">
      <w:start w:val="1"/>
      <w:numFmt w:val="bullet"/>
      <w:lvlText w:val="o"/>
      <w:lvlJc w:val="left"/>
      <w:pPr>
        <w:ind w:left="1440" w:hanging="360"/>
      </w:pPr>
      <w:rPr>
        <w:rFonts w:hint="default" w:ascii="Courier New" w:hAnsi="Courier New"/>
      </w:rPr>
    </w:lvl>
    <w:lvl w:ilvl="2" w:tplc="FA60D98A">
      <w:start w:val="1"/>
      <w:numFmt w:val="bullet"/>
      <w:lvlText w:val=""/>
      <w:lvlJc w:val="left"/>
      <w:pPr>
        <w:ind w:left="2160" w:hanging="360"/>
      </w:pPr>
      <w:rPr>
        <w:rFonts w:hint="default" w:ascii="Wingdings" w:hAnsi="Wingdings"/>
      </w:rPr>
    </w:lvl>
    <w:lvl w:ilvl="3" w:tplc="2D58F5F4">
      <w:start w:val="1"/>
      <w:numFmt w:val="bullet"/>
      <w:lvlText w:val=""/>
      <w:lvlJc w:val="left"/>
      <w:pPr>
        <w:ind w:left="2880" w:hanging="360"/>
      </w:pPr>
      <w:rPr>
        <w:rFonts w:hint="default" w:ascii="Symbol" w:hAnsi="Symbol"/>
      </w:rPr>
    </w:lvl>
    <w:lvl w:ilvl="4" w:tplc="1EE6BCB4">
      <w:start w:val="1"/>
      <w:numFmt w:val="bullet"/>
      <w:lvlText w:val="o"/>
      <w:lvlJc w:val="left"/>
      <w:pPr>
        <w:ind w:left="3600" w:hanging="360"/>
      </w:pPr>
      <w:rPr>
        <w:rFonts w:hint="default" w:ascii="Courier New" w:hAnsi="Courier New"/>
      </w:rPr>
    </w:lvl>
    <w:lvl w:ilvl="5" w:tplc="D0BE7DB2">
      <w:start w:val="1"/>
      <w:numFmt w:val="bullet"/>
      <w:lvlText w:val=""/>
      <w:lvlJc w:val="left"/>
      <w:pPr>
        <w:ind w:left="4320" w:hanging="360"/>
      </w:pPr>
      <w:rPr>
        <w:rFonts w:hint="default" w:ascii="Wingdings" w:hAnsi="Wingdings"/>
      </w:rPr>
    </w:lvl>
    <w:lvl w:ilvl="6" w:tplc="AD24CE60">
      <w:start w:val="1"/>
      <w:numFmt w:val="bullet"/>
      <w:lvlText w:val=""/>
      <w:lvlJc w:val="left"/>
      <w:pPr>
        <w:ind w:left="5040" w:hanging="360"/>
      </w:pPr>
      <w:rPr>
        <w:rFonts w:hint="default" w:ascii="Symbol" w:hAnsi="Symbol"/>
      </w:rPr>
    </w:lvl>
    <w:lvl w:ilvl="7" w:tplc="EDCC38F8">
      <w:start w:val="1"/>
      <w:numFmt w:val="bullet"/>
      <w:lvlText w:val="o"/>
      <w:lvlJc w:val="left"/>
      <w:pPr>
        <w:ind w:left="5760" w:hanging="360"/>
      </w:pPr>
      <w:rPr>
        <w:rFonts w:hint="default" w:ascii="Courier New" w:hAnsi="Courier New"/>
      </w:rPr>
    </w:lvl>
    <w:lvl w:ilvl="8" w:tplc="12DA7C0C">
      <w:start w:val="1"/>
      <w:numFmt w:val="bullet"/>
      <w:lvlText w:val=""/>
      <w:lvlJc w:val="left"/>
      <w:pPr>
        <w:ind w:left="6480" w:hanging="360"/>
      </w:pPr>
      <w:rPr>
        <w:rFonts w:hint="default" w:ascii="Wingdings" w:hAnsi="Wingdings"/>
      </w:rPr>
    </w:lvl>
  </w:abstractNum>
  <w:num w:numId="46">
    <w:abstractNumId w:val="41"/>
  </w:num>
  <w:num w:numId="45">
    <w:abstractNumId w:val="40"/>
  </w:num>
  <w:num w:numId="44">
    <w:abstractNumId w:val="39"/>
  </w:num>
  <w:num w:numId="43">
    <w:abstractNumId w:val="38"/>
  </w:num>
  <w:num w:numId="42">
    <w:abstractNumId w:val="37"/>
  </w:num>
  <w:num w:numId="41">
    <w:abstractNumId w:val="36"/>
  </w:num>
  <w:num w:numId="40">
    <w:abstractNumId w:val="35"/>
  </w:num>
  <w:num w:numId="39">
    <w:abstractNumId w:val="34"/>
  </w:num>
  <w:num w:numId="38">
    <w:abstractNumId w:val="33"/>
  </w:num>
  <w:num w:numId="37">
    <w:abstractNumId w:val="32"/>
  </w:num>
  <w:num w:numId="36">
    <w:abstractNumId w:val="31"/>
  </w:num>
  <w:num w:numId="35">
    <w:abstractNumId w:val="30"/>
  </w:num>
  <w:num w:numId="34">
    <w:abstractNumId w:val="29"/>
  </w:num>
  <w:num w:numId="33">
    <w:abstractNumId w:val="28"/>
  </w:num>
  <w:num w:numId="32">
    <w:abstractNumId w:val="27"/>
  </w:num>
  <w:num w:numId="31">
    <w:abstractNumId w:val="26"/>
  </w:num>
  <w:num w:numId="30">
    <w:abstractNumId w:val="25"/>
  </w:num>
  <w:num w:numId="29">
    <w:abstractNumId w:val="24"/>
  </w:num>
  <w:num w:numId="28">
    <w:abstractNumId w:val="23"/>
  </w:num>
  <w:num w:numId="27">
    <w:abstractNumId w:val="22"/>
  </w:num>
  <w:num w:numId="26">
    <w:abstractNumId w:val="21"/>
  </w:num>
  <w:num w:numId="25">
    <w:abstractNumId w:val="20"/>
  </w:num>
  <w:num w:numId="24">
    <w:abstractNumId w:val="19"/>
  </w:num>
  <w:num w:numId="1" w16cid:durableId="716516504">
    <w:abstractNumId w:val="15"/>
  </w:num>
  <w:num w:numId="2" w16cid:durableId="126511150">
    <w:abstractNumId w:val="4"/>
  </w:num>
  <w:num w:numId="3" w16cid:durableId="1025136976">
    <w:abstractNumId w:val="7"/>
  </w:num>
  <w:num w:numId="4" w16cid:durableId="1004475331">
    <w:abstractNumId w:val="11"/>
  </w:num>
  <w:num w:numId="5" w16cid:durableId="1447115950">
    <w:abstractNumId w:val="13"/>
  </w:num>
  <w:num w:numId="6" w16cid:durableId="198399162">
    <w:abstractNumId w:val="14"/>
  </w:num>
  <w:num w:numId="7" w16cid:durableId="682586577">
    <w:abstractNumId w:val="16"/>
  </w:num>
  <w:num w:numId="8" w16cid:durableId="1425877939">
    <w:abstractNumId w:val="18"/>
  </w:num>
  <w:num w:numId="9" w16cid:durableId="1023432816">
    <w:abstractNumId w:val="8"/>
  </w:num>
  <w:num w:numId="10" w16cid:durableId="660235290">
    <w:abstractNumId w:val="0"/>
  </w:num>
  <w:num w:numId="11" w16cid:durableId="1991012851">
    <w:abstractNumId w:val="9"/>
  </w:num>
  <w:num w:numId="12" w16cid:durableId="984510547">
    <w:abstractNumId w:val="6"/>
  </w:num>
  <w:num w:numId="13" w16cid:durableId="1264605772">
    <w:abstractNumId w:val="10"/>
  </w:num>
  <w:num w:numId="14" w16cid:durableId="1189029020">
    <w:abstractNumId w:val="1"/>
  </w:num>
  <w:num w:numId="15" w16cid:durableId="856235314">
    <w:abstractNumId w:val="17"/>
  </w:num>
  <w:num w:numId="16" w16cid:durableId="672806096">
    <w:abstractNumId w:val="12"/>
  </w:num>
  <w:num w:numId="17" w16cid:durableId="1803038121">
    <w:abstractNumId w:val="5"/>
  </w:num>
  <w:num w:numId="18" w16cid:durableId="454446280">
    <w:abstractNumId w:val="3"/>
  </w:num>
  <w:num w:numId="19" w16cid:durableId="559563605">
    <w:abstractNumId w:val="2"/>
  </w:num>
  <w:num w:numId="20" w16cid:durableId="555435288">
    <w:abstractNumId w:val="6"/>
  </w:num>
  <w:num w:numId="21" w16cid:durableId="2066563782">
    <w:abstractNumId w:val="1"/>
  </w:num>
  <w:num w:numId="22" w16cid:durableId="841120440">
    <w:abstractNumId w:val="6"/>
  </w:num>
  <w:num w:numId="23" w16cid:durableId="1125658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B2"/>
    <w:rsid w:val="00002C8A"/>
    <w:rsid w:val="00004E24"/>
    <w:rsid w:val="00004EA9"/>
    <w:rsid w:val="000118C6"/>
    <w:rsid w:val="00012981"/>
    <w:rsid w:val="000129AC"/>
    <w:rsid w:val="00014636"/>
    <w:rsid w:val="00014A5D"/>
    <w:rsid w:val="00016C0A"/>
    <w:rsid w:val="00016C2D"/>
    <w:rsid w:val="00021F2B"/>
    <w:rsid w:val="00022C89"/>
    <w:rsid w:val="0002330D"/>
    <w:rsid w:val="00023720"/>
    <w:rsid w:val="00024340"/>
    <w:rsid w:val="00024A6D"/>
    <w:rsid w:val="00025AA1"/>
    <w:rsid w:val="00026AB3"/>
    <w:rsid w:val="000273B0"/>
    <w:rsid w:val="00027870"/>
    <w:rsid w:val="0003320B"/>
    <w:rsid w:val="00033F6D"/>
    <w:rsid w:val="00034109"/>
    <w:rsid w:val="0003465A"/>
    <w:rsid w:val="00034A52"/>
    <w:rsid w:val="0003613B"/>
    <w:rsid w:val="0003650C"/>
    <w:rsid w:val="00037538"/>
    <w:rsid w:val="00040B09"/>
    <w:rsid w:val="00041976"/>
    <w:rsid w:val="00041ABD"/>
    <w:rsid w:val="00042156"/>
    <w:rsid w:val="0004226A"/>
    <w:rsid w:val="00044343"/>
    <w:rsid w:val="0004645B"/>
    <w:rsid w:val="00046573"/>
    <w:rsid w:val="00046C76"/>
    <w:rsid w:val="00050AEF"/>
    <w:rsid w:val="000511A8"/>
    <w:rsid w:val="00051C43"/>
    <w:rsid w:val="00052A22"/>
    <w:rsid w:val="000559D7"/>
    <w:rsid w:val="00055C9A"/>
    <w:rsid w:val="00056E3C"/>
    <w:rsid w:val="00057A5B"/>
    <w:rsid w:val="00057E8A"/>
    <w:rsid w:val="00061650"/>
    <w:rsid w:val="00061B49"/>
    <w:rsid w:val="00061BE0"/>
    <w:rsid w:val="00062757"/>
    <w:rsid w:val="00066154"/>
    <w:rsid w:val="00066EDC"/>
    <w:rsid w:val="000702E3"/>
    <w:rsid w:val="00070B3C"/>
    <w:rsid w:val="00072070"/>
    <w:rsid w:val="000721E8"/>
    <w:rsid w:val="0007302D"/>
    <w:rsid w:val="000742D1"/>
    <w:rsid w:val="0007538A"/>
    <w:rsid w:val="0007602C"/>
    <w:rsid w:val="00080E74"/>
    <w:rsid w:val="000816C1"/>
    <w:rsid w:val="00082347"/>
    <w:rsid w:val="0008286A"/>
    <w:rsid w:val="00083DBF"/>
    <w:rsid w:val="00084C73"/>
    <w:rsid w:val="00085EF7"/>
    <w:rsid w:val="0008653A"/>
    <w:rsid w:val="00087407"/>
    <w:rsid w:val="00087E0E"/>
    <w:rsid w:val="0009045E"/>
    <w:rsid w:val="00090C09"/>
    <w:rsid w:val="00091738"/>
    <w:rsid w:val="00092371"/>
    <w:rsid w:val="00093CFA"/>
    <w:rsid w:val="000961A8"/>
    <w:rsid w:val="00096CE3"/>
    <w:rsid w:val="00097BF5"/>
    <w:rsid w:val="00097D38"/>
    <w:rsid w:val="00097DA5"/>
    <w:rsid w:val="000A0541"/>
    <w:rsid w:val="000A1133"/>
    <w:rsid w:val="000A12A2"/>
    <w:rsid w:val="000A1CC7"/>
    <w:rsid w:val="000A2BF9"/>
    <w:rsid w:val="000A2D4B"/>
    <w:rsid w:val="000A2F61"/>
    <w:rsid w:val="000A4117"/>
    <w:rsid w:val="000A496E"/>
    <w:rsid w:val="000A6481"/>
    <w:rsid w:val="000B343C"/>
    <w:rsid w:val="000B3FBB"/>
    <w:rsid w:val="000B4990"/>
    <w:rsid w:val="000B506E"/>
    <w:rsid w:val="000B5692"/>
    <w:rsid w:val="000B65EF"/>
    <w:rsid w:val="000B66E9"/>
    <w:rsid w:val="000C01F9"/>
    <w:rsid w:val="000C05FE"/>
    <w:rsid w:val="000C16B9"/>
    <w:rsid w:val="000C2942"/>
    <w:rsid w:val="000C69CE"/>
    <w:rsid w:val="000C69D6"/>
    <w:rsid w:val="000C7165"/>
    <w:rsid w:val="000C796A"/>
    <w:rsid w:val="000D081F"/>
    <w:rsid w:val="000D1BB7"/>
    <w:rsid w:val="000D1E05"/>
    <w:rsid w:val="000D293E"/>
    <w:rsid w:val="000D2FC9"/>
    <w:rsid w:val="000D343D"/>
    <w:rsid w:val="000D4930"/>
    <w:rsid w:val="000D5A9C"/>
    <w:rsid w:val="000D60A7"/>
    <w:rsid w:val="000D768B"/>
    <w:rsid w:val="000E26C2"/>
    <w:rsid w:val="000E2E7A"/>
    <w:rsid w:val="000E6E25"/>
    <w:rsid w:val="000F062A"/>
    <w:rsid w:val="000F223B"/>
    <w:rsid w:val="000F246F"/>
    <w:rsid w:val="000F25D3"/>
    <w:rsid w:val="000F3A7B"/>
    <w:rsid w:val="000F48E9"/>
    <w:rsid w:val="000F4F7E"/>
    <w:rsid w:val="000F5106"/>
    <w:rsid w:val="000F7212"/>
    <w:rsid w:val="00100950"/>
    <w:rsid w:val="00100A0A"/>
    <w:rsid w:val="00100EFE"/>
    <w:rsid w:val="00103966"/>
    <w:rsid w:val="00106B5A"/>
    <w:rsid w:val="00106BAC"/>
    <w:rsid w:val="00110C34"/>
    <w:rsid w:val="00111D0A"/>
    <w:rsid w:val="001134F2"/>
    <w:rsid w:val="001135FF"/>
    <w:rsid w:val="001137D0"/>
    <w:rsid w:val="00114946"/>
    <w:rsid w:val="001156FA"/>
    <w:rsid w:val="00115A05"/>
    <w:rsid w:val="001165D5"/>
    <w:rsid w:val="00116FD8"/>
    <w:rsid w:val="001173FB"/>
    <w:rsid w:val="0012039A"/>
    <w:rsid w:val="00121739"/>
    <w:rsid w:val="00123356"/>
    <w:rsid w:val="00123F1C"/>
    <w:rsid w:val="001268C6"/>
    <w:rsid w:val="00130442"/>
    <w:rsid w:val="00130B18"/>
    <w:rsid w:val="001314C1"/>
    <w:rsid w:val="001326CE"/>
    <w:rsid w:val="001330CC"/>
    <w:rsid w:val="0013378B"/>
    <w:rsid w:val="00134D9C"/>
    <w:rsid w:val="00135AE6"/>
    <w:rsid w:val="0013676B"/>
    <w:rsid w:val="001370AF"/>
    <w:rsid w:val="00140E18"/>
    <w:rsid w:val="00141A1D"/>
    <w:rsid w:val="0014216F"/>
    <w:rsid w:val="00142686"/>
    <w:rsid w:val="00142B9C"/>
    <w:rsid w:val="00143D27"/>
    <w:rsid w:val="0014490D"/>
    <w:rsid w:val="00144ACE"/>
    <w:rsid w:val="0014585F"/>
    <w:rsid w:val="00145B7E"/>
    <w:rsid w:val="00145E3C"/>
    <w:rsid w:val="00146B6A"/>
    <w:rsid w:val="0014BFE9"/>
    <w:rsid w:val="00151312"/>
    <w:rsid w:val="00151ACC"/>
    <w:rsid w:val="00151B29"/>
    <w:rsid w:val="00153D82"/>
    <w:rsid w:val="0015414B"/>
    <w:rsid w:val="001549C8"/>
    <w:rsid w:val="001553DA"/>
    <w:rsid w:val="00157815"/>
    <w:rsid w:val="00157C23"/>
    <w:rsid w:val="001610E2"/>
    <w:rsid w:val="0016117D"/>
    <w:rsid w:val="00161526"/>
    <w:rsid w:val="00161546"/>
    <w:rsid w:val="00161742"/>
    <w:rsid w:val="001640E2"/>
    <w:rsid w:val="00165F08"/>
    <w:rsid w:val="00166C0D"/>
    <w:rsid w:val="00166F01"/>
    <w:rsid w:val="00171D40"/>
    <w:rsid w:val="00171D60"/>
    <w:rsid w:val="00172A31"/>
    <w:rsid w:val="001734FC"/>
    <w:rsid w:val="00173570"/>
    <w:rsid w:val="00173857"/>
    <w:rsid w:val="00173F27"/>
    <w:rsid w:val="00175C08"/>
    <w:rsid w:val="00176CAA"/>
    <w:rsid w:val="0018438F"/>
    <w:rsid w:val="00187CAB"/>
    <w:rsid w:val="001908C5"/>
    <w:rsid w:val="00190B49"/>
    <w:rsid w:val="00191483"/>
    <w:rsid w:val="00191CEA"/>
    <w:rsid w:val="0019541E"/>
    <w:rsid w:val="00195CFD"/>
    <w:rsid w:val="00196D77"/>
    <w:rsid w:val="00196F83"/>
    <w:rsid w:val="001A133C"/>
    <w:rsid w:val="001A3240"/>
    <w:rsid w:val="001A3E60"/>
    <w:rsid w:val="001A4135"/>
    <w:rsid w:val="001A4325"/>
    <w:rsid w:val="001A68EF"/>
    <w:rsid w:val="001B080A"/>
    <w:rsid w:val="001B0F46"/>
    <w:rsid w:val="001B1E14"/>
    <w:rsid w:val="001B31E4"/>
    <w:rsid w:val="001B343A"/>
    <w:rsid w:val="001B3D9F"/>
    <w:rsid w:val="001B4B31"/>
    <w:rsid w:val="001B62DA"/>
    <w:rsid w:val="001B7AC0"/>
    <w:rsid w:val="001C0376"/>
    <w:rsid w:val="001C1187"/>
    <w:rsid w:val="001C1C63"/>
    <w:rsid w:val="001C27C6"/>
    <w:rsid w:val="001C4BFA"/>
    <w:rsid w:val="001C62C2"/>
    <w:rsid w:val="001C671F"/>
    <w:rsid w:val="001C6E38"/>
    <w:rsid w:val="001C7ADA"/>
    <w:rsid w:val="001D057C"/>
    <w:rsid w:val="001D06C7"/>
    <w:rsid w:val="001D31A0"/>
    <w:rsid w:val="001D32FC"/>
    <w:rsid w:val="001D3F52"/>
    <w:rsid w:val="001D4423"/>
    <w:rsid w:val="001D452E"/>
    <w:rsid w:val="001D60D9"/>
    <w:rsid w:val="001E0A1D"/>
    <w:rsid w:val="001E25E0"/>
    <w:rsid w:val="001E2D4E"/>
    <w:rsid w:val="001E31EF"/>
    <w:rsid w:val="001E33D5"/>
    <w:rsid w:val="001E38ED"/>
    <w:rsid w:val="001E3F60"/>
    <w:rsid w:val="001E4211"/>
    <w:rsid w:val="001E6B76"/>
    <w:rsid w:val="001E6FF3"/>
    <w:rsid w:val="001E701D"/>
    <w:rsid w:val="001F044F"/>
    <w:rsid w:val="001F04D4"/>
    <w:rsid w:val="001F0507"/>
    <w:rsid w:val="001F1485"/>
    <w:rsid w:val="001F1CFA"/>
    <w:rsid w:val="001F26F3"/>
    <w:rsid w:val="001F31D4"/>
    <w:rsid w:val="001F44DE"/>
    <w:rsid w:val="001F61E1"/>
    <w:rsid w:val="001F62B2"/>
    <w:rsid w:val="001F681F"/>
    <w:rsid w:val="001F68BA"/>
    <w:rsid w:val="001F7AB9"/>
    <w:rsid w:val="00200B89"/>
    <w:rsid w:val="00200BCF"/>
    <w:rsid w:val="00201670"/>
    <w:rsid w:val="00202366"/>
    <w:rsid w:val="002028BC"/>
    <w:rsid w:val="0020376C"/>
    <w:rsid w:val="002045BC"/>
    <w:rsid w:val="0020539F"/>
    <w:rsid w:val="0020555A"/>
    <w:rsid w:val="00205841"/>
    <w:rsid w:val="00205B52"/>
    <w:rsid w:val="0020600E"/>
    <w:rsid w:val="002071A7"/>
    <w:rsid w:val="00207D37"/>
    <w:rsid w:val="00210B02"/>
    <w:rsid w:val="00211C0B"/>
    <w:rsid w:val="00212520"/>
    <w:rsid w:val="002156A4"/>
    <w:rsid w:val="00216C21"/>
    <w:rsid w:val="00216CE3"/>
    <w:rsid w:val="00217C20"/>
    <w:rsid w:val="00220352"/>
    <w:rsid w:val="002213C8"/>
    <w:rsid w:val="00222C4C"/>
    <w:rsid w:val="00222D4E"/>
    <w:rsid w:val="00222E5E"/>
    <w:rsid w:val="00223657"/>
    <w:rsid w:val="00224514"/>
    <w:rsid w:val="00224861"/>
    <w:rsid w:val="002269AD"/>
    <w:rsid w:val="00226DAE"/>
    <w:rsid w:val="0023181B"/>
    <w:rsid w:val="002327C6"/>
    <w:rsid w:val="00232BE2"/>
    <w:rsid w:val="0023525B"/>
    <w:rsid w:val="00237D67"/>
    <w:rsid w:val="00242D92"/>
    <w:rsid w:val="00244336"/>
    <w:rsid w:val="00245564"/>
    <w:rsid w:val="00245B71"/>
    <w:rsid w:val="00246091"/>
    <w:rsid w:val="002471E5"/>
    <w:rsid w:val="00247D10"/>
    <w:rsid w:val="0025038C"/>
    <w:rsid w:val="0025053C"/>
    <w:rsid w:val="002506FA"/>
    <w:rsid w:val="00252D62"/>
    <w:rsid w:val="0025388F"/>
    <w:rsid w:val="00254BAE"/>
    <w:rsid w:val="00254F48"/>
    <w:rsid w:val="002550D3"/>
    <w:rsid w:val="00256CEB"/>
    <w:rsid w:val="002572E7"/>
    <w:rsid w:val="0026007D"/>
    <w:rsid w:val="00261025"/>
    <w:rsid w:val="00262701"/>
    <w:rsid w:val="00262BB9"/>
    <w:rsid w:val="0026671F"/>
    <w:rsid w:val="00267206"/>
    <w:rsid w:val="00270407"/>
    <w:rsid w:val="00270C7F"/>
    <w:rsid w:val="00272254"/>
    <w:rsid w:val="00273C9A"/>
    <w:rsid w:val="002745B0"/>
    <w:rsid w:val="00276A51"/>
    <w:rsid w:val="00277694"/>
    <w:rsid w:val="00277DA9"/>
    <w:rsid w:val="00280323"/>
    <w:rsid w:val="00280719"/>
    <w:rsid w:val="00280F27"/>
    <w:rsid w:val="002841B4"/>
    <w:rsid w:val="0028604F"/>
    <w:rsid w:val="00286A2F"/>
    <w:rsid w:val="00286AF8"/>
    <w:rsid w:val="002945EE"/>
    <w:rsid w:val="002946F4"/>
    <w:rsid w:val="0029477B"/>
    <w:rsid w:val="00294E3A"/>
    <w:rsid w:val="00295D73"/>
    <w:rsid w:val="00297653"/>
    <w:rsid w:val="00297886"/>
    <w:rsid w:val="002A13AD"/>
    <w:rsid w:val="002A166C"/>
    <w:rsid w:val="002A1F26"/>
    <w:rsid w:val="002A2766"/>
    <w:rsid w:val="002A2DAA"/>
    <w:rsid w:val="002A5C61"/>
    <w:rsid w:val="002A5F6E"/>
    <w:rsid w:val="002B0D4A"/>
    <w:rsid w:val="002B2670"/>
    <w:rsid w:val="002B38EE"/>
    <w:rsid w:val="002B3EF0"/>
    <w:rsid w:val="002B6127"/>
    <w:rsid w:val="002C1CCB"/>
    <w:rsid w:val="002C1D37"/>
    <w:rsid w:val="002C263D"/>
    <w:rsid w:val="002C4E37"/>
    <w:rsid w:val="002C7263"/>
    <w:rsid w:val="002D034B"/>
    <w:rsid w:val="002D045F"/>
    <w:rsid w:val="002D2298"/>
    <w:rsid w:val="002D3CAE"/>
    <w:rsid w:val="002D60AA"/>
    <w:rsid w:val="002D63B2"/>
    <w:rsid w:val="002E015D"/>
    <w:rsid w:val="002E12DE"/>
    <w:rsid w:val="002E2340"/>
    <w:rsid w:val="002E2E88"/>
    <w:rsid w:val="002E4E64"/>
    <w:rsid w:val="002E646E"/>
    <w:rsid w:val="002E6516"/>
    <w:rsid w:val="002F028C"/>
    <w:rsid w:val="002F24DD"/>
    <w:rsid w:val="002F4B7D"/>
    <w:rsid w:val="002F50CA"/>
    <w:rsid w:val="002F622E"/>
    <w:rsid w:val="002F6F3C"/>
    <w:rsid w:val="002F701E"/>
    <w:rsid w:val="002F7FDB"/>
    <w:rsid w:val="00300F9B"/>
    <w:rsid w:val="00301771"/>
    <w:rsid w:val="003030F9"/>
    <w:rsid w:val="00303C99"/>
    <w:rsid w:val="00304091"/>
    <w:rsid w:val="0030562C"/>
    <w:rsid w:val="00305BFA"/>
    <w:rsid w:val="003101AC"/>
    <w:rsid w:val="0031172B"/>
    <w:rsid w:val="0031326F"/>
    <w:rsid w:val="00314447"/>
    <w:rsid w:val="00315646"/>
    <w:rsid w:val="00316E28"/>
    <w:rsid w:val="0032060E"/>
    <w:rsid w:val="00322710"/>
    <w:rsid w:val="00325308"/>
    <w:rsid w:val="00325C1C"/>
    <w:rsid w:val="003271D1"/>
    <w:rsid w:val="00327904"/>
    <w:rsid w:val="00331657"/>
    <w:rsid w:val="00332664"/>
    <w:rsid w:val="00333436"/>
    <w:rsid w:val="00333B9D"/>
    <w:rsid w:val="00334E0D"/>
    <w:rsid w:val="00335CB6"/>
    <w:rsid w:val="003365B9"/>
    <w:rsid w:val="00340099"/>
    <w:rsid w:val="0034100E"/>
    <w:rsid w:val="00341A78"/>
    <w:rsid w:val="00342C44"/>
    <w:rsid w:val="00343710"/>
    <w:rsid w:val="00343DF1"/>
    <w:rsid w:val="00345513"/>
    <w:rsid w:val="00345DAE"/>
    <w:rsid w:val="00346AC8"/>
    <w:rsid w:val="00347585"/>
    <w:rsid w:val="00350F18"/>
    <w:rsid w:val="003516FD"/>
    <w:rsid w:val="0035185D"/>
    <w:rsid w:val="00353B6C"/>
    <w:rsid w:val="00355DC8"/>
    <w:rsid w:val="00356AC4"/>
    <w:rsid w:val="00357B2E"/>
    <w:rsid w:val="00361858"/>
    <w:rsid w:val="00362860"/>
    <w:rsid w:val="003635C1"/>
    <w:rsid w:val="00363A1B"/>
    <w:rsid w:val="00363D0F"/>
    <w:rsid w:val="003676D9"/>
    <w:rsid w:val="00367DC4"/>
    <w:rsid w:val="00367E48"/>
    <w:rsid w:val="003714A9"/>
    <w:rsid w:val="00371918"/>
    <w:rsid w:val="00377094"/>
    <w:rsid w:val="003774E3"/>
    <w:rsid w:val="00377CD8"/>
    <w:rsid w:val="00381284"/>
    <w:rsid w:val="003815E8"/>
    <w:rsid w:val="00382444"/>
    <w:rsid w:val="00383680"/>
    <w:rsid w:val="00383962"/>
    <w:rsid w:val="00383D65"/>
    <w:rsid w:val="00383EC6"/>
    <w:rsid w:val="00384138"/>
    <w:rsid w:val="00384733"/>
    <w:rsid w:val="003861F7"/>
    <w:rsid w:val="00387C9E"/>
    <w:rsid w:val="00387EDC"/>
    <w:rsid w:val="00390620"/>
    <w:rsid w:val="0039096B"/>
    <w:rsid w:val="00392F18"/>
    <w:rsid w:val="00393469"/>
    <w:rsid w:val="00395DC0"/>
    <w:rsid w:val="003A012B"/>
    <w:rsid w:val="003A0CE1"/>
    <w:rsid w:val="003A13A3"/>
    <w:rsid w:val="003A2777"/>
    <w:rsid w:val="003A27AE"/>
    <w:rsid w:val="003A4E2E"/>
    <w:rsid w:val="003A661A"/>
    <w:rsid w:val="003A6722"/>
    <w:rsid w:val="003A6782"/>
    <w:rsid w:val="003A6856"/>
    <w:rsid w:val="003A6A7C"/>
    <w:rsid w:val="003B51EF"/>
    <w:rsid w:val="003B55DF"/>
    <w:rsid w:val="003B5E3F"/>
    <w:rsid w:val="003B686D"/>
    <w:rsid w:val="003B6ACC"/>
    <w:rsid w:val="003B7162"/>
    <w:rsid w:val="003C0685"/>
    <w:rsid w:val="003C08C1"/>
    <w:rsid w:val="003C0CB5"/>
    <w:rsid w:val="003C12F8"/>
    <w:rsid w:val="003C133B"/>
    <w:rsid w:val="003C2A86"/>
    <w:rsid w:val="003C6E22"/>
    <w:rsid w:val="003D1DEA"/>
    <w:rsid w:val="003D35C6"/>
    <w:rsid w:val="003D4418"/>
    <w:rsid w:val="003D59A1"/>
    <w:rsid w:val="003D7E41"/>
    <w:rsid w:val="003D7F0E"/>
    <w:rsid w:val="003E1D31"/>
    <w:rsid w:val="003E2CD2"/>
    <w:rsid w:val="003E2F58"/>
    <w:rsid w:val="003E3B88"/>
    <w:rsid w:val="003E416F"/>
    <w:rsid w:val="003E498E"/>
    <w:rsid w:val="003E4E3D"/>
    <w:rsid w:val="003E4ECE"/>
    <w:rsid w:val="003E6D1E"/>
    <w:rsid w:val="003E78F2"/>
    <w:rsid w:val="003F0CD2"/>
    <w:rsid w:val="003F18C2"/>
    <w:rsid w:val="003F309A"/>
    <w:rsid w:val="003F337E"/>
    <w:rsid w:val="003F3394"/>
    <w:rsid w:val="003F47DA"/>
    <w:rsid w:val="003F506C"/>
    <w:rsid w:val="003F61C4"/>
    <w:rsid w:val="00400EF5"/>
    <w:rsid w:val="0040126E"/>
    <w:rsid w:val="00401813"/>
    <w:rsid w:val="004026D8"/>
    <w:rsid w:val="00402791"/>
    <w:rsid w:val="00402DF2"/>
    <w:rsid w:val="00407564"/>
    <w:rsid w:val="00407BA3"/>
    <w:rsid w:val="0041186E"/>
    <w:rsid w:val="00411D02"/>
    <w:rsid w:val="0041454C"/>
    <w:rsid w:val="0041553F"/>
    <w:rsid w:val="00415F3A"/>
    <w:rsid w:val="004174F3"/>
    <w:rsid w:val="00420392"/>
    <w:rsid w:val="00420795"/>
    <w:rsid w:val="004215AA"/>
    <w:rsid w:val="00421FAB"/>
    <w:rsid w:val="00423851"/>
    <w:rsid w:val="00425141"/>
    <w:rsid w:val="004262F7"/>
    <w:rsid w:val="00426B52"/>
    <w:rsid w:val="00427D9E"/>
    <w:rsid w:val="00427EDD"/>
    <w:rsid w:val="004303D0"/>
    <w:rsid w:val="00430F9E"/>
    <w:rsid w:val="0043134F"/>
    <w:rsid w:val="00431737"/>
    <w:rsid w:val="00431B12"/>
    <w:rsid w:val="00431B24"/>
    <w:rsid w:val="0043440C"/>
    <w:rsid w:val="00434D90"/>
    <w:rsid w:val="004362C8"/>
    <w:rsid w:val="004366F1"/>
    <w:rsid w:val="00440915"/>
    <w:rsid w:val="00441EFC"/>
    <w:rsid w:val="004423EE"/>
    <w:rsid w:val="00442BC9"/>
    <w:rsid w:val="00447703"/>
    <w:rsid w:val="004479B2"/>
    <w:rsid w:val="0045222F"/>
    <w:rsid w:val="004522F0"/>
    <w:rsid w:val="00452E81"/>
    <w:rsid w:val="00453EC1"/>
    <w:rsid w:val="004553BA"/>
    <w:rsid w:val="00455986"/>
    <w:rsid w:val="00455AF4"/>
    <w:rsid w:val="00456F79"/>
    <w:rsid w:val="0046249E"/>
    <w:rsid w:val="00465E98"/>
    <w:rsid w:val="00473737"/>
    <w:rsid w:val="00473C2B"/>
    <w:rsid w:val="00477002"/>
    <w:rsid w:val="0047771A"/>
    <w:rsid w:val="004824F7"/>
    <w:rsid w:val="00484981"/>
    <w:rsid w:val="004849FE"/>
    <w:rsid w:val="004850B1"/>
    <w:rsid w:val="00485A41"/>
    <w:rsid w:val="00485EE1"/>
    <w:rsid w:val="00485F82"/>
    <w:rsid w:val="004867B1"/>
    <w:rsid w:val="0048705C"/>
    <w:rsid w:val="00487201"/>
    <w:rsid w:val="0048727B"/>
    <w:rsid w:val="004906CD"/>
    <w:rsid w:val="00490893"/>
    <w:rsid w:val="0049114F"/>
    <w:rsid w:val="00493536"/>
    <w:rsid w:val="00497C1B"/>
    <w:rsid w:val="004A1ED2"/>
    <w:rsid w:val="004A2D1B"/>
    <w:rsid w:val="004A327E"/>
    <w:rsid w:val="004A37F4"/>
    <w:rsid w:val="004A483F"/>
    <w:rsid w:val="004A5012"/>
    <w:rsid w:val="004A659A"/>
    <w:rsid w:val="004A681C"/>
    <w:rsid w:val="004B1906"/>
    <w:rsid w:val="004B2672"/>
    <w:rsid w:val="004B3DDC"/>
    <w:rsid w:val="004B4E5E"/>
    <w:rsid w:val="004B50E4"/>
    <w:rsid w:val="004B6245"/>
    <w:rsid w:val="004C3041"/>
    <w:rsid w:val="004C49FE"/>
    <w:rsid w:val="004C501D"/>
    <w:rsid w:val="004C641F"/>
    <w:rsid w:val="004C747C"/>
    <w:rsid w:val="004D0D64"/>
    <w:rsid w:val="004D145D"/>
    <w:rsid w:val="004D2044"/>
    <w:rsid w:val="004D24C0"/>
    <w:rsid w:val="004D24DF"/>
    <w:rsid w:val="004D3C1F"/>
    <w:rsid w:val="004D5128"/>
    <w:rsid w:val="004D6A6E"/>
    <w:rsid w:val="004D76A9"/>
    <w:rsid w:val="004D782B"/>
    <w:rsid w:val="004D7BE9"/>
    <w:rsid w:val="004D7E02"/>
    <w:rsid w:val="004E02D1"/>
    <w:rsid w:val="004E21F6"/>
    <w:rsid w:val="004E222F"/>
    <w:rsid w:val="004E26D1"/>
    <w:rsid w:val="004E3374"/>
    <w:rsid w:val="004E3E22"/>
    <w:rsid w:val="004E5891"/>
    <w:rsid w:val="004E59A4"/>
    <w:rsid w:val="004E5B9E"/>
    <w:rsid w:val="004E5D8A"/>
    <w:rsid w:val="004E5DE2"/>
    <w:rsid w:val="004F0BE6"/>
    <w:rsid w:val="004F0C00"/>
    <w:rsid w:val="004F1FD0"/>
    <w:rsid w:val="004F2387"/>
    <w:rsid w:val="004F4A06"/>
    <w:rsid w:val="004F7E3C"/>
    <w:rsid w:val="00501587"/>
    <w:rsid w:val="00501F7E"/>
    <w:rsid w:val="005032C6"/>
    <w:rsid w:val="00504B44"/>
    <w:rsid w:val="0050585E"/>
    <w:rsid w:val="00506792"/>
    <w:rsid w:val="00512111"/>
    <w:rsid w:val="0051261E"/>
    <w:rsid w:val="005149C3"/>
    <w:rsid w:val="00514F7C"/>
    <w:rsid w:val="00515FF2"/>
    <w:rsid w:val="00516668"/>
    <w:rsid w:val="00516C69"/>
    <w:rsid w:val="005170C5"/>
    <w:rsid w:val="00520F6D"/>
    <w:rsid w:val="00521BF7"/>
    <w:rsid w:val="00521F36"/>
    <w:rsid w:val="00521F69"/>
    <w:rsid w:val="00522969"/>
    <w:rsid w:val="00522F80"/>
    <w:rsid w:val="0052390C"/>
    <w:rsid w:val="00523CD9"/>
    <w:rsid w:val="00524A74"/>
    <w:rsid w:val="00524CF1"/>
    <w:rsid w:val="005310CC"/>
    <w:rsid w:val="0053292A"/>
    <w:rsid w:val="005330EC"/>
    <w:rsid w:val="00533CAC"/>
    <w:rsid w:val="00534A39"/>
    <w:rsid w:val="00535598"/>
    <w:rsid w:val="005355C3"/>
    <w:rsid w:val="00536AE0"/>
    <w:rsid w:val="00537D95"/>
    <w:rsid w:val="00540CAE"/>
    <w:rsid w:val="00542872"/>
    <w:rsid w:val="00542A02"/>
    <w:rsid w:val="00543070"/>
    <w:rsid w:val="00543EB5"/>
    <w:rsid w:val="00546279"/>
    <w:rsid w:val="00550262"/>
    <w:rsid w:val="00551538"/>
    <w:rsid w:val="00551AD2"/>
    <w:rsid w:val="005532D6"/>
    <w:rsid w:val="00555F17"/>
    <w:rsid w:val="005569D4"/>
    <w:rsid w:val="00556D94"/>
    <w:rsid w:val="00561C42"/>
    <w:rsid w:val="00562119"/>
    <w:rsid w:val="00562D1F"/>
    <w:rsid w:val="0056558E"/>
    <w:rsid w:val="0056624B"/>
    <w:rsid w:val="00570115"/>
    <w:rsid w:val="00570ADE"/>
    <w:rsid w:val="00570D51"/>
    <w:rsid w:val="00570D5C"/>
    <w:rsid w:val="00570EDC"/>
    <w:rsid w:val="005712B2"/>
    <w:rsid w:val="00572AD4"/>
    <w:rsid w:val="00572EB3"/>
    <w:rsid w:val="0057436C"/>
    <w:rsid w:val="00577423"/>
    <w:rsid w:val="005776DA"/>
    <w:rsid w:val="00577B57"/>
    <w:rsid w:val="00580B28"/>
    <w:rsid w:val="00581CB2"/>
    <w:rsid w:val="005835C6"/>
    <w:rsid w:val="00583747"/>
    <w:rsid w:val="00585948"/>
    <w:rsid w:val="0058793E"/>
    <w:rsid w:val="00587F0F"/>
    <w:rsid w:val="005900F7"/>
    <w:rsid w:val="00590352"/>
    <w:rsid w:val="005912D2"/>
    <w:rsid w:val="00591C5C"/>
    <w:rsid w:val="00592301"/>
    <w:rsid w:val="005950BB"/>
    <w:rsid w:val="00595614"/>
    <w:rsid w:val="0059631B"/>
    <w:rsid w:val="00596680"/>
    <w:rsid w:val="00597EBF"/>
    <w:rsid w:val="00597F94"/>
    <w:rsid w:val="005A05BE"/>
    <w:rsid w:val="005A111C"/>
    <w:rsid w:val="005A1381"/>
    <w:rsid w:val="005A1D3F"/>
    <w:rsid w:val="005A1DA7"/>
    <w:rsid w:val="005A21A0"/>
    <w:rsid w:val="005A3868"/>
    <w:rsid w:val="005A461E"/>
    <w:rsid w:val="005A4CBC"/>
    <w:rsid w:val="005A5843"/>
    <w:rsid w:val="005A6B5C"/>
    <w:rsid w:val="005A6E42"/>
    <w:rsid w:val="005A7851"/>
    <w:rsid w:val="005A7D41"/>
    <w:rsid w:val="005B1450"/>
    <w:rsid w:val="005B3484"/>
    <w:rsid w:val="005B3B79"/>
    <w:rsid w:val="005B4C6B"/>
    <w:rsid w:val="005B51F1"/>
    <w:rsid w:val="005B5724"/>
    <w:rsid w:val="005B632D"/>
    <w:rsid w:val="005B6814"/>
    <w:rsid w:val="005B6ABE"/>
    <w:rsid w:val="005B729D"/>
    <w:rsid w:val="005B7BD7"/>
    <w:rsid w:val="005C03B7"/>
    <w:rsid w:val="005C0D9A"/>
    <w:rsid w:val="005C1E0F"/>
    <w:rsid w:val="005C3556"/>
    <w:rsid w:val="005C6C83"/>
    <w:rsid w:val="005C72CA"/>
    <w:rsid w:val="005C7862"/>
    <w:rsid w:val="005C7F5D"/>
    <w:rsid w:val="005D1293"/>
    <w:rsid w:val="005D19F0"/>
    <w:rsid w:val="005D1C32"/>
    <w:rsid w:val="005D2846"/>
    <w:rsid w:val="005D4441"/>
    <w:rsid w:val="005D4A9F"/>
    <w:rsid w:val="005D4DEA"/>
    <w:rsid w:val="005D5BB0"/>
    <w:rsid w:val="005D6BBB"/>
    <w:rsid w:val="005D6C75"/>
    <w:rsid w:val="005D7773"/>
    <w:rsid w:val="005D7EAD"/>
    <w:rsid w:val="005E107B"/>
    <w:rsid w:val="005E1952"/>
    <w:rsid w:val="005E1BCD"/>
    <w:rsid w:val="005E1C29"/>
    <w:rsid w:val="005E31F8"/>
    <w:rsid w:val="005E39DF"/>
    <w:rsid w:val="005E4393"/>
    <w:rsid w:val="005E43A3"/>
    <w:rsid w:val="005E57EB"/>
    <w:rsid w:val="005E74B1"/>
    <w:rsid w:val="005F2139"/>
    <w:rsid w:val="005F49BF"/>
    <w:rsid w:val="005F4D19"/>
    <w:rsid w:val="005F5265"/>
    <w:rsid w:val="005F531D"/>
    <w:rsid w:val="005F5562"/>
    <w:rsid w:val="005F5C19"/>
    <w:rsid w:val="005F6AD9"/>
    <w:rsid w:val="005F7A50"/>
    <w:rsid w:val="005FAD4C"/>
    <w:rsid w:val="00600E2F"/>
    <w:rsid w:val="00601B4B"/>
    <w:rsid w:val="00604746"/>
    <w:rsid w:val="00605F0A"/>
    <w:rsid w:val="0060657B"/>
    <w:rsid w:val="00606626"/>
    <w:rsid w:val="0061016C"/>
    <w:rsid w:val="0061017C"/>
    <w:rsid w:val="00610B56"/>
    <w:rsid w:val="00610FEC"/>
    <w:rsid w:val="0061186B"/>
    <w:rsid w:val="00613288"/>
    <w:rsid w:val="0061540F"/>
    <w:rsid w:val="00615C67"/>
    <w:rsid w:val="0061695C"/>
    <w:rsid w:val="00616BC8"/>
    <w:rsid w:val="00617563"/>
    <w:rsid w:val="00617DB0"/>
    <w:rsid w:val="006208BB"/>
    <w:rsid w:val="00621017"/>
    <w:rsid w:val="00623EB2"/>
    <w:rsid w:val="00624712"/>
    <w:rsid w:val="00624C0C"/>
    <w:rsid w:val="00625255"/>
    <w:rsid w:val="00625540"/>
    <w:rsid w:val="006258AE"/>
    <w:rsid w:val="0063041C"/>
    <w:rsid w:val="00632FF4"/>
    <w:rsid w:val="006334CD"/>
    <w:rsid w:val="00634D28"/>
    <w:rsid w:val="006350B2"/>
    <w:rsid w:val="00635B49"/>
    <w:rsid w:val="00636C91"/>
    <w:rsid w:val="00636DE4"/>
    <w:rsid w:val="00637173"/>
    <w:rsid w:val="00637CF8"/>
    <w:rsid w:val="00640BD9"/>
    <w:rsid w:val="00641D24"/>
    <w:rsid w:val="0064366A"/>
    <w:rsid w:val="006436A0"/>
    <w:rsid w:val="00647482"/>
    <w:rsid w:val="00647B27"/>
    <w:rsid w:val="006510EA"/>
    <w:rsid w:val="006511E8"/>
    <w:rsid w:val="00651D9F"/>
    <w:rsid w:val="0065264E"/>
    <w:rsid w:val="006529E1"/>
    <w:rsid w:val="006531DF"/>
    <w:rsid w:val="00654343"/>
    <w:rsid w:val="00654449"/>
    <w:rsid w:val="00655793"/>
    <w:rsid w:val="00656334"/>
    <w:rsid w:val="00656879"/>
    <w:rsid w:val="00656B33"/>
    <w:rsid w:val="00660007"/>
    <w:rsid w:val="00660AB2"/>
    <w:rsid w:val="00661159"/>
    <w:rsid w:val="00662F34"/>
    <w:rsid w:val="006631AA"/>
    <w:rsid w:val="00663CBE"/>
    <w:rsid w:val="00664A2F"/>
    <w:rsid w:val="00665655"/>
    <w:rsid w:val="00665BFF"/>
    <w:rsid w:val="00667252"/>
    <w:rsid w:val="00667713"/>
    <w:rsid w:val="00670063"/>
    <w:rsid w:val="006738AA"/>
    <w:rsid w:val="00675A46"/>
    <w:rsid w:val="00676CD1"/>
    <w:rsid w:val="00680FED"/>
    <w:rsid w:val="00681809"/>
    <w:rsid w:val="0068334D"/>
    <w:rsid w:val="006841A0"/>
    <w:rsid w:val="0068479C"/>
    <w:rsid w:val="0068579B"/>
    <w:rsid w:val="00685F73"/>
    <w:rsid w:val="00687652"/>
    <w:rsid w:val="00690CA3"/>
    <w:rsid w:val="00691FB6"/>
    <w:rsid w:val="006922D3"/>
    <w:rsid w:val="0069247A"/>
    <w:rsid w:val="006A0292"/>
    <w:rsid w:val="006A262C"/>
    <w:rsid w:val="006A3413"/>
    <w:rsid w:val="006A3BCA"/>
    <w:rsid w:val="006A3CB3"/>
    <w:rsid w:val="006A41AE"/>
    <w:rsid w:val="006A67CD"/>
    <w:rsid w:val="006A751A"/>
    <w:rsid w:val="006A776A"/>
    <w:rsid w:val="006A7DC1"/>
    <w:rsid w:val="006B0235"/>
    <w:rsid w:val="006B09B8"/>
    <w:rsid w:val="006B11AD"/>
    <w:rsid w:val="006B181B"/>
    <w:rsid w:val="006B2500"/>
    <w:rsid w:val="006B4213"/>
    <w:rsid w:val="006B6154"/>
    <w:rsid w:val="006B7977"/>
    <w:rsid w:val="006B79BC"/>
    <w:rsid w:val="006C0123"/>
    <w:rsid w:val="006C030B"/>
    <w:rsid w:val="006C05DB"/>
    <w:rsid w:val="006C1DB9"/>
    <w:rsid w:val="006C22F4"/>
    <w:rsid w:val="006C27C1"/>
    <w:rsid w:val="006C2C57"/>
    <w:rsid w:val="006C3A25"/>
    <w:rsid w:val="006C3CF4"/>
    <w:rsid w:val="006C4626"/>
    <w:rsid w:val="006C4C88"/>
    <w:rsid w:val="006C5FDE"/>
    <w:rsid w:val="006C6208"/>
    <w:rsid w:val="006C68B0"/>
    <w:rsid w:val="006C72DC"/>
    <w:rsid w:val="006D13D4"/>
    <w:rsid w:val="006D2AF5"/>
    <w:rsid w:val="006D489E"/>
    <w:rsid w:val="006D6D5B"/>
    <w:rsid w:val="006D7405"/>
    <w:rsid w:val="006D7AC7"/>
    <w:rsid w:val="006D7F84"/>
    <w:rsid w:val="006E0491"/>
    <w:rsid w:val="006E06C3"/>
    <w:rsid w:val="006E11B0"/>
    <w:rsid w:val="006E1B99"/>
    <w:rsid w:val="006E1F55"/>
    <w:rsid w:val="006E232C"/>
    <w:rsid w:val="006E366E"/>
    <w:rsid w:val="006E3BDF"/>
    <w:rsid w:val="006E426D"/>
    <w:rsid w:val="006E42A5"/>
    <w:rsid w:val="006E4980"/>
    <w:rsid w:val="006E5034"/>
    <w:rsid w:val="006E5B17"/>
    <w:rsid w:val="006E7804"/>
    <w:rsid w:val="006E7D74"/>
    <w:rsid w:val="006F092F"/>
    <w:rsid w:val="006F57C3"/>
    <w:rsid w:val="006F604B"/>
    <w:rsid w:val="006F7234"/>
    <w:rsid w:val="006F7433"/>
    <w:rsid w:val="00701DF1"/>
    <w:rsid w:val="00702175"/>
    <w:rsid w:val="0070284C"/>
    <w:rsid w:val="00703576"/>
    <w:rsid w:val="00704119"/>
    <w:rsid w:val="007102DC"/>
    <w:rsid w:val="00711864"/>
    <w:rsid w:val="00712F84"/>
    <w:rsid w:val="007131CB"/>
    <w:rsid w:val="00713A11"/>
    <w:rsid w:val="00714E58"/>
    <w:rsid w:val="00716090"/>
    <w:rsid w:val="0071698D"/>
    <w:rsid w:val="00717340"/>
    <w:rsid w:val="007173ED"/>
    <w:rsid w:val="00720189"/>
    <w:rsid w:val="00724FE8"/>
    <w:rsid w:val="00730C15"/>
    <w:rsid w:val="00730E7F"/>
    <w:rsid w:val="00730F01"/>
    <w:rsid w:val="0073300F"/>
    <w:rsid w:val="00733CB0"/>
    <w:rsid w:val="00733DB0"/>
    <w:rsid w:val="0073764C"/>
    <w:rsid w:val="00740614"/>
    <w:rsid w:val="00740D67"/>
    <w:rsid w:val="007411A8"/>
    <w:rsid w:val="0074475E"/>
    <w:rsid w:val="007454AE"/>
    <w:rsid w:val="00746C9F"/>
    <w:rsid w:val="00750791"/>
    <w:rsid w:val="00750B30"/>
    <w:rsid w:val="00750FE6"/>
    <w:rsid w:val="00753C42"/>
    <w:rsid w:val="00760279"/>
    <w:rsid w:val="0076114C"/>
    <w:rsid w:val="0076172E"/>
    <w:rsid w:val="00762385"/>
    <w:rsid w:val="007626E6"/>
    <w:rsid w:val="00763619"/>
    <w:rsid w:val="0076578F"/>
    <w:rsid w:val="00765B34"/>
    <w:rsid w:val="00766207"/>
    <w:rsid w:val="00766900"/>
    <w:rsid w:val="00767BEC"/>
    <w:rsid w:val="00772916"/>
    <w:rsid w:val="00773307"/>
    <w:rsid w:val="0077620A"/>
    <w:rsid w:val="00777897"/>
    <w:rsid w:val="007800B9"/>
    <w:rsid w:val="00780D3B"/>
    <w:rsid w:val="007831A1"/>
    <w:rsid w:val="0078323D"/>
    <w:rsid w:val="00784224"/>
    <w:rsid w:val="00785AF8"/>
    <w:rsid w:val="00785C2E"/>
    <w:rsid w:val="00786C6D"/>
    <w:rsid w:val="007878D9"/>
    <w:rsid w:val="00787929"/>
    <w:rsid w:val="00787D0C"/>
    <w:rsid w:val="00790C1D"/>
    <w:rsid w:val="00791085"/>
    <w:rsid w:val="00791291"/>
    <w:rsid w:val="0079287F"/>
    <w:rsid w:val="00793D41"/>
    <w:rsid w:val="007953A0"/>
    <w:rsid w:val="007959C9"/>
    <w:rsid w:val="00797729"/>
    <w:rsid w:val="007A0DBF"/>
    <w:rsid w:val="007A67C3"/>
    <w:rsid w:val="007A717A"/>
    <w:rsid w:val="007A74BA"/>
    <w:rsid w:val="007A7641"/>
    <w:rsid w:val="007A7959"/>
    <w:rsid w:val="007B18D2"/>
    <w:rsid w:val="007B4203"/>
    <w:rsid w:val="007B5D83"/>
    <w:rsid w:val="007B5FD6"/>
    <w:rsid w:val="007B6592"/>
    <w:rsid w:val="007B6B56"/>
    <w:rsid w:val="007B80CE"/>
    <w:rsid w:val="007C0F93"/>
    <w:rsid w:val="007C1D56"/>
    <w:rsid w:val="007C3BD1"/>
    <w:rsid w:val="007C40D1"/>
    <w:rsid w:val="007C40FD"/>
    <w:rsid w:val="007C4218"/>
    <w:rsid w:val="007C5A82"/>
    <w:rsid w:val="007C6486"/>
    <w:rsid w:val="007C67A8"/>
    <w:rsid w:val="007C73B6"/>
    <w:rsid w:val="007C7653"/>
    <w:rsid w:val="007D34C5"/>
    <w:rsid w:val="007D38B3"/>
    <w:rsid w:val="007D4201"/>
    <w:rsid w:val="007D519A"/>
    <w:rsid w:val="007D51B2"/>
    <w:rsid w:val="007D57BB"/>
    <w:rsid w:val="007D5CE6"/>
    <w:rsid w:val="007D665C"/>
    <w:rsid w:val="007D727B"/>
    <w:rsid w:val="007E1850"/>
    <w:rsid w:val="007E1E08"/>
    <w:rsid w:val="007E235D"/>
    <w:rsid w:val="007E2938"/>
    <w:rsid w:val="007E48C0"/>
    <w:rsid w:val="007E55BF"/>
    <w:rsid w:val="007E55C1"/>
    <w:rsid w:val="007E5B45"/>
    <w:rsid w:val="007E5C97"/>
    <w:rsid w:val="007E6151"/>
    <w:rsid w:val="007E6CCE"/>
    <w:rsid w:val="007E71C0"/>
    <w:rsid w:val="007E7AC8"/>
    <w:rsid w:val="007F3757"/>
    <w:rsid w:val="007F4231"/>
    <w:rsid w:val="007F6888"/>
    <w:rsid w:val="007F6D4D"/>
    <w:rsid w:val="007F6E60"/>
    <w:rsid w:val="007F7BE2"/>
    <w:rsid w:val="00800AFD"/>
    <w:rsid w:val="00801596"/>
    <w:rsid w:val="008027D4"/>
    <w:rsid w:val="008049EC"/>
    <w:rsid w:val="00806DB4"/>
    <w:rsid w:val="00807298"/>
    <w:rsid w:val="0081182F"/>
    <w:rsid w:val="008129A1"/>
    <w:rsid w:val="008145AE"/>
    <w:rsid w:val="0081486D"/>
    <w:rsid w:val="00814E37"/>
    <w:rsid w:val="0081731B"/>
    <w:rsid w:val="0082045C"/>
    <w:rsid w:val="0082445A"/>
    <w:rsid w:val="0082491B"/>
    <w:rsid w:val="00831545"/>
    <w:rsid w:val="008349CC"/>
    <w:rsid w:val="00836B3E"/>
    <w:rsid w:val="00837387"/>
    <w:rsid w:val="00840729"/>
    <w:rsid w:val="0084758F"/>
    <w:rsid w:val="00847E9E"/>
    <w:rsid w:val="00850150"/>
    <w:rsid w:val="00851571"/>
    <w:rsid w:val="00851A29"/>
    <w:rsid w:val="008536DD"/>
    <w:rsid w:val="00854BDA"/>
    <w:rsid w:val="00854D97"/>
    <w:rsid w:val="00856E08"/>
    <w:rsid w:val="00857447"/>
    <w:rsid w:val="00857A78"/>
    <w:rsid w:val="00860703"/>
    <w:rsid w:val="00861C5F"/>
    <w:rsid w:val="00865ADE"/>
    <w:rsid w:val="00865F46"/>
    <w:rsid w:val="0087127F"/>
    <w:rsid w:val="00872AC7"/>
    <w:rsid w:val="008735A4"/>
    <w:rsid w:val="008752C4"/>
    <w:rsid w:val="00876B79"/>
    <w:rsid w:val="0087739F"/>
    <w:rsid w:val="00877637"/>
    <w:rsid w:val="0087766A"/>
    <w:rsid w:val="008827CA"/>
    <w:rsid w:val="008833BB"/>
    <w:rsid w:val="00883A14"/>
    <w:rsid w:val="00886508"/>
    <w:rsid w:val="00886AE9"/>
    <w:rsid w:val="008877EC"/>
    <w:rsid w:val="00887EC4"/>
    <w:rsid w:val="008918A2"/>
    <w:rsid w:val="00892242"/>
    <w:rsid w:val="00893969"/>
    <w:rsid w:val="00893D30"/>
    <w:rsid w:val="008954C9"/>
    <w:rsid w:val="00896AC1"/>
    <w:rsid w:val="0089721A"/>
    <w:rsid w:val="00897578"/>
    <w:rsid w:val="008A1233"/>
    <w:rsid w:val="008A2572"/>
    <w:rsid w:val="008A42F7"/>
    <w:rsid w:val="008A43E5"/>
    <w:rsid w:val="008A729C"/>
    <w:rsid w:val="008B0B25"/>
    <w:rsid w:val="008B1B9F"/>
    <w:rsid w:val="008B1D21"/>
    <w:rsid w:val="008B283D"/>
    <w:rsid w:val="008B3261"/>
    <w:rsid w:val="008B4B80"/>
    <w:rsid w:val="008B676D"/>
    <w:rsid w:val="008B6F70"/>
    <w:rsid w:val="008C0116"/>
    <w:rsid w:val="008C267B"/>
    <w:rsid w:val="008C2BB3"/>
    <w:rsid w:val="008C2E33"/>
    <w:rsid w:val="008C2FA1"/>
    <w:rsid w:val="008C600C"/>
    <w:rsid w:val="008C60B3"/>
    <w:rsid w:val="008C6906"/>
    <w:rsid w:val="008C7F6E"/>
    <w:rsid w:val="008D04B3"/>
    <w:rsid w:val="008D0731"/>
    <w:rsid w:val="008D0A46"/>
    <w:rsid w:val="008D43B3"/>
    <w:rsid w:val="008D64BD"/>
    <w:rsid w:val="008D728A"/>
    <w:rsid w:val="008D72BD"/>
    <w:rsid w:val="008D7CFF"/>
    <w:rsid w:val="008E02F8"/>
    <w:rsid w:val="008E23CA"/>
    <w:rsid w:val="008E38C2"/>
    <w:rsid w:val="008E79FF"/>
    <w:rsid w:val="008F047B"/>
    <w:rsid w:val="008F0C42"/>
    <w:rsid w:val="008F1581"/>
    <w:rsid w:val="008F299F"/>
    <w:rsid w:val="008F599B"/>
    <w:rsid w:val="008F5EAF"/>
    <w:rsid w:val="00900EA4"/>
    <w:rsid w:val="009014C0"/>
    <w:rsid w:val="00902C03"/>
    <w:rsid w:val="009055F2"/>
    <w:rsid w:val="00905AE7"/>
    <w:rsid w:val="00905DFC"/>
    <w:rsid w:val="00905E48"/>
    <w:rsid w:val="0090723B"/>
    <w:rsid w:val="00907BC2"/>
    <w:rsid w:val="00910042"/>
    <w:rsid w:val="00911932"/>
    <w:rsid w:val="009121E2"/>
    <w:rsid w:val="009122D9"/>
    <w:rsid w:val="00912972"/>
    <w:rsid w:val="009130EE"/>
    <w:rsid w:val="0091352E"/>
    <w:rsid w:val="00913BD2"/>
    <w:rsid w:val="00914679"/>
    <w:rsid w:val="009166DC"/>
    <w:rsid w:val="00917297"/>
    <w:rsid w:val="00917DDF"/>
    <w:rsid w:val="009204E3"/>
    <w:rsid w:val="00921827"/>
    <w:rsid w:val="00921A10"/>
    <w:rsid w:val="009228C7"/>
    <w:rsid w:val="00922EC7"/>
    <w:rsid w:val="00923E4E"/>
    <w:rsid w:val="009244B6"/>
    <w:rsid w:val="00927D95"/>
    <w:rsid w:val="00930DFF"/>
    <w:rsid w:val="00930E86"/>
    <w:rsid w:val="00930F2B"/>
    <w:rsid w:val="00931C3C"/>
    <w:rsid w:val="00931E5D"/>
    <w:rsid w:val="00932252"/>
    <w:rsid w:val="00933E14"/>
    <w:rsid w:val="00934C55"/>
    <w:rsid w:val="009354DF"/>
    <w:rsid w:val="00935911"/>
    <w:rsid w:val="00936ABC"/>
    <w:rsid w:val="00937FFA"/>
    <w:rsid w:val="009400EE"/>
    <w:rsid w:val="00940B0C"/>
    <w:rsid w:val="00941673"/>
    <w:rsid w:val="00943095"/>
    <w:rsid w:val="009436E8"/>
    <w:rsid w:val="0094482D"/>
    <w:rsid w:val="009472CF"/>
    <w:rsid w:val="0094778E"/>
    <w:rsid w:val="00952B8B"/>
    <w:rsid w:val="00953F02"/>
    <w:rsid w:val="009550DF"/>
    <w:rsid w:val="00955F74"/>
    <w:rsid w:val="0095780B"/>
    <w:rsid w:val="00957CBD"/>
    <w:rsid w:val="0096042F"/>
    <w:rsid w:val="009613B3"/>
    <w:rsid w:val="00961CC7"/>
    <w:rsid w:val="0096431B"/>
    <w:rsid w:val="00965147"/>
    <w:rsid w:val="0096567A"/>
    <w:rsid w:val="00965D5A"/>
    <w:rsid w:val="00966AAA"/>
    <w:rsid w:val="00967A7A"/>
    <w:rsid w:val="009705E5"/>
    <w:rsid w:val="00975BB1"/>
    <w:rsid w:val="009763C3"/>
    <w:rsid w:val="009809A1"/>
    <w:rsid w:val="00982277"/>
    <w:rsid w:val="00982C4B"/>
    <w:rsid w:val="00983BC8"/>
    <w:rsid w:val="00983C86"/>
    <w:rsid w:val="009843CC"/>
    <w:rsid w:val="00985F43"/>
    <w:rsid w:val="00987990"/>
    <w:rsid w:val="00987DA4"/>
    <w:rsid w:val="00987F32"/>
    <w:rsid w:val="00989498"/>
    <w:rsid w:val="00991BF5"/>
    <w:rsid w:val="0099200C"/>
    <w:rsid w:val="009925C9"/>
    <w:rsid w:val="00997AB9"/>
    <w:rsid w:val="009A2196"/>
    <w:rsid w:val="009A28B7"/>
    <w:rsid w:val="009A290A"/>
    <w:rsid w:val="009A419E"/>
    <w:rsid w:val="009A45A4"/>
    <w:rsid w:val="009A50B3"/>
    <w:rsid w:val="009A5C30"/>
    <w:rsid w:val="009A5FE5"/>
    <w:rsid w:val="009A7265"/>
    <w:rsid w:val="009B178B"/>
    <w:rsid w:val="009B1FC9"/>
    <w:rsid w:val="009B271A"/>
    <w:rsid w:val="009B5FAE"/>
    <w:rsid w:val="009C02BE"/>
    <w:rsid w:val="009C1450"/>
    <w:rsid w:val="009C3C3F"/>
    <w:rsid w:val="009C3DD7"/>
    <w:rsid w:val="009C3FA4"/>
    <w:rsid w:val="009C4D51"/>
    <w:rsid w:val="009C4F68"/>
    <w:rsid w:val="009C6D58"/>
    <w:rsid w:val="009D00F1"/>
    <w:rsid w:val="009D0370"/>
    <w:rsid w:val="009D53B5"/>
    <w:rsid w:val="009D5856"/>
    <w:rsid w:val="009E2F42"/>
    <w:rsid w:val="009E2F6D"/>
    <w:rsid w:val="009E4414"/>
    <w:rsid w:val="009E4EE4"/>
    <w:rsid w:val="009E5771"/>
    <w:rsid w:val="009E725C"/>
    <w:rsid w:val="009F2CDF"/>
    <w:rsid w:val="009F5055"/>
    <w:rsid w:val="009F79AC"/>
    <w:rsid w:val="00A00180"/>
    <w:rsid w:val="00A002AC"/>
    <w:rsid w:val="00A00AB1"/>
    <w:rsid w:val="00A0136E"/>
    <w:rsid w:val="00A01DFB"/>
    <w:rsid w:val="00A02186"/>
    <w:rsid w:val="00A026B7"/>
    <w:rsid w:val="00A0283B"/>
    <w:rsid w:val="00A02A4C"/>
    <w:rsid w:val="00A035A4"/>
    <w:rsid w:val="00A0504B"/>
    <w:rsid w:val="00A05259"/>
    <w:rsid w:val="00A055FA"/>
    <w:rsid w:val="00A056F5"/>
    <w:rsid w:val="00A068ED"/>
    <w:rsid w:val="00A10E20"/>
    <w:rsid w:val="00A145A7"/>
    <w:rsid w:val="00A14D37"/>
    <w:rsid w:val="00A15BF6"/>
    <w:rsid w:val="00A167CA"/>
    <w:rsid w:val="00A16EB3"/>
    <w:rsid w:val="00A16FF6"/>
    <w:rsid w:val="00A17294"/>
    <w:rsid w:val="00A1775F"/>
    <w:rsid w:val="00A17FBE"/>
    <w:rsid w:val="00A21957"/>
    <w:rsid w:val="00A22547"/>
    <w:rsid w:val="00A22AC1"/>
    <w:rsid w:val="00A23DFD"/>
    <w:rsid w:val="00A26DDD"/>
    <w:rsid w:val="00A27019"/>
    <w:rsid w:val="00A30745"/>
    <w:rsid w:val="00A31999"/>
    <w:rsid w:val="00A31EB0"/>
    <w:rsid w:val="00A338E2"/>
    <w:rsid w:val="00A3452E"/>
    <w:rsid w:val="00A36643"/>
    <w:rsid w:val="00A40CF6"/>
    <w:rsid w:val="00A41268"/>
    <w:rsid w:val="00A41310"/>
    <w:rsid w:val="00A4217B"/>
    <w:rsid w:val="00A45BBD"/>
    <w:rsid w:val="00A4767B"/>
    <w:rsid w:val="00A47F25"/>
    <w:rsid w:val="00A546F5"/>
    <w:rsid w:val="00A54E26"/>
    <w:rsid w:val="00A554BD"/>
    <w:rsid w:val="00A61568"/>
    <w:rsid w:val="00A61668"/>
    <w:rsid w:val="00A61D63"/>
    <w:rsid w:val="00A6323F"/>
    <w:rsid w:val="00A642D3"/>
    <w:rsid w:val="00A6573D"/>
    <w:rsid w:val="00A658C3"/>
    <w:rsid w:val="00A659D7"/>
    <w:rsid w:val="00A666CA"/>
    <w:rsid w:val="00A70D10"/>
    <w:rsid w:val="00A72AA5"/>
    <w:rsid w:val="00A7584D"/>
    <w:rsid w:val="00A801FB"/>
    <w:rsid w:val="00A80A43"/>
    <w:rsid w:val="00A8130E"/>
    <w:rsid w:val="00A831C6"/>
    <w:rsid w:val="00A84C3F"/>
    <w:rsid w:val="00A8578B"/>
    <w:rsid w:val="00A8687F"/>
    <w:rsid w:val="00A86EF0"/>
    <w:rsid w:val="00A8752D"/>
    <w:rsid w:val="00A8766B"/>
    <w:rsid w:val="00A93969"/>
    <w:rsid w:val="00A93E5C"/>
    <w:rsid w:val="00A946B1"/>
    <w:rsid w:val="00A94900"/>
    <w:rsid w:val="00A9566E"/>
    <w:rsid w:val="00A9648F"/>
    <w:rsid w:val="00A96747"/>
    <w:rsid w:val="00A97198"/>
    <w:rsid w:val="00A97848"/>
    <w:rsid w:val="00A99EF0"/>
    <w:rsid w:val="00AA07F6"/>
    <w:rsid w:val="00AA08AD"/>
    <w:rsid w:val="00AA297D"/>
    <w:rsid w:val="00AA3739"/>
    <w:rsid w:val="00AA42BC"/>
    <w:rsid w:val="00AA4FAD"/>
    <w:rsid w:val="00AA5233"/>
    <w:rsid w:val="00AA7E96"/>
    <w:rsid w:val="00AA7F5A"/>
    <w:rsid w:val="00AB075B"/>
    <w:rsid w:val="00AB14F8"/>
    <w:rsid w:val="00AB2760"/>
    <w:rsid w:val="00AB2A10"/>
    <w:rsid w:val="00AB391A"/>
    <w:rsid w:val="00AB3B71"/>
    <w:rsid w:val="00AB42D9"/>
    <w:rsid w:val="00AB4E05"/>
    <w:rsid w:val="00AB505E"/>
    <w:rsid w:val="00AB54F0"/>
    <w:rsid w:val="00AB5712"/>
    <w:rsid w:val="00AB7113"/>
    <w:rsid w:val="00AC0367"/>
    <w:rsid w:val="00AC040D"/>
    <w:rsid w:val="00AC121D"/>
    <w:rsid w:val="00AC2591"/>
    <w:rsid w:val="00AC2699"/>
    <w:rsid w:val="00AC290D"/>
    <w:rsid w:val="00AC2B0D"/>
    <w:rsid w:val="00AC2C29"/>
    <w:rsid w:val="00AC5AFE"/>
    <w:rsid w:val="00AC6CE5"/>
    <w:rsid w:val="00AC6D5A"/>
    <w:rsid w:val="00AC74AB"/>
    <w:rsid w:val="00AC74D3"/>
    <w:rsid w:val="00AC7C1A"/>
    <w:rsid w:val="00AD2475"/>
    <w:rsid w:val="00AD3729"/>
    <w:rsid w:val="00AD4387"/>
    <w:rsid w:val="00AD6937"/>
    <w:rsid w:val="00AD7BDA"/>
    <w:rsid w:val="00AE0B83"/>
    <w:rsid w:val="00AE0CA2"/>
    <w:rsid w:val="00AE12A1"/>
    <w:rsid w:val="00AE20E6"/>
    <w:rsid w:val="00AE33BB"/>
    <w:rsid w:val="00AE3BEC"/>
    <w:rsid w:val="00AE7B37"/>
    <w:rsid w:val="00AF07C9"/>
    <w:rsid w:val="00AF0E11"/>
    <w:rsid w:val="00B015DD"/>
    <w:rsid w:val="00B017B5"/>
    <w:rsid w:val="00B018B4"/>
    <w:rsid w:val="00B0316E"/>
    <w:rsid w:val="00B03C7C"/>
    <w:rsid w:val="00B041B6"/>
    <w:rsid w:val="00B04E2F"/>
    <w:rsid w:val="00B05086"/>
    <w:rsid w:val="00B051DB"/>
    <w:rsid w:val="00B05913"/>
    <w:rsid w:val="00B05A36"/>
    <w:rsid w:val="00B05E5F"/>
    <w:rsid w:val="00B063B0"/>
    <w:rsid w:val="00B0770F"/>
    <w:rsid w:val="00B079CA"/>
    <w:rsid w:val="00B07E7D"/>
    <w:rsid w:val="00B101F5"/>
    <w:rsid w:val="00B104D7"/>
    <w:rsid w:val="00B1146F"/>
    <w:rsid w:val="00B11643"/>
    <w:rsid w:val="00B11AD9"/>
    <w:rsid w:val="00B12189"/>
    <w:rsid w:val="00B132FB"/>
    <w:rsid w:val="00B13A6C"/>
    <w:rsid w:val="00B15E49"/>
    <w:rsid w:val="00B163B1"/>
    <w:rsid w:val="00B16AA5"/>
    <w:rsid w:val="00B1704F"/>
    <w:rsid w:val="00B1760F"/>
    <w:rsid w:val="00B21D92"/>
    <w:rsid w:val="00B224B7"/>
    <w:rsid w:val="00B22844"/>
    <w:rsid w:val="00B24973"/>
    <w:rsid w:val="00B24D67"/>
    <w:rsid w:val="00B25A0E"/>
    <w:rsid w:val="00B275F1"/>
    <w:rsid w:val="00B31AA1"/>
    <w:rsid w:val="00B32008"/>
    <w:rsid w:val="00B328A4"/>
    <w:rsid w:val="00B33805"/>
    <w:rsid w:val="00B33F08"/>
    <w:rsid w:val="00B34009"/>
    <w:rsid w:val="00B3591C"/>
    <w:rsid w:val="00B4235B"/>
    <w:rsid w:val="00B43610"/>
    <w:rsid w:val="00B43A73"/>
    <w:rsid w:val="00B44E8C"/>
    <w:rsid w:val="00B506C4"/>
    <w:rsid w:val="00B54ED1"/>
    <w:rsid w:val="00B56262"/>
    <w:rsid w:val="00B5677E"/>
    <w:rsid w:val="00B57CE4"/>
    <w:rsid w:val="00B60652"/>
    <w:rsid w:val="00B607C1"/>
    <w:rsid w:val="00B60B17"/>
    <w:rsid w:val="00B60D81"/>
    <w:rsid w:val="00B611B8"/>
    <w:rsid w:val="00B6193D"/>
    <w:rsid w:val="00B629C5"/>
    <w:rsid w:val="00B62C11"/>
    <w:rsid w:val="00B62E66"/>
    <w:rsid w:val="00B63EF7"/>
    <w:rsid w:val="00B65D58"/>
    <w:rsid w:val="00B72F09"/>
    <w:rsid w:val="00B7321E"/>
    <w:rsid w:val="00B73250"/>
    <w:rsid w:val="00B7394B"/>
    <w:rsid w:val="00B74376"/>
    <w:rsid w:val="00B74452"/>
    <w:rsid w:val="00B75CFC"/>
    <w:rsid w:val="00B80116"/>
    <w:rsid w:val="00B801A6"/>
    <w:rsid w:val="00B81812"/>
    <w:rsid w:val="00B83C9C"/>
    <w:rsid w:val="00B84F66"/>
    <w:rsid w:val="00B85869"/>
    <w:rsid w:val="00B87338"/>
    <w:rsid w:val="00B87915"/>
    <w:rsid w:val="00B87A80"/>
    <w:rsid w:val="00B90186"/>
    <w:rsid w:val="00B91E0A"/>
    <w:rsid w:val="00B93D5F"/>
    <w:rsid w:val="00B94885"/>
    <w:rsid w:val="00B94BD7"/>
    <w:rsid w:val="00B95B76"/>
    <w:rsid w:val="00B96CF6"/>
    <w:rsid w:val="00B96FBF"/>
    <w:rsid w:val="00B9775A"/>
    <w:rsid w:val="00BA04C9"/>
    <w:rsid w:val="00BA19A0"/>
    <w:rsid w:val="00BA462E"/>
    <w:rsid w:val="00BA4EFE"/>
    <w:rsid w:val="00BA6EBC"/>
    <w:rsid w:val="00BA79DF"/>
    <w:rsid w:val="00BB142B"/>
    <w:rsid w:val="00BB1A3B"/>
    <w:rsid w:val="00BB1EC8"/>
    <w:rsid w:val="00BB3BD1"/>
    <w:rsid w:val="00BB4919"/>
    <w:rsid w:val="00BB5256"/>
    <w:rsid w:val="00BB6F3F"/>
    <w:rsid w:val="00BC0386"/>
    <w:rsid w:val="00BC22E5"/>
    <w:rsid w:val="00BC3593"/>
    <w:rsid w:val="00BC39E1"/>
    <w:rsid w:val="00BD04CC"/>
    <w:rsid w:val="00BD05BC"/>
    <w:rsid w:val="00BD0F17"/>
    <w:rsid w:val="00BD20F6"/>
    <w:rsid w:val="00BD2A8E"/>
    <w:rsid w:val="00BD2B59"/>
    <w:rsid w:val="00BD3E93"/>
    <w:rsid w:val="00BD5292"/>
    <w:rsid w:val="00BD6269"/>
    <w:rsid w:val="00BD6B4D"/>
    <w:rsid w:val="00BD7740"/>
    <w:rsid w:val="00BD778C"/>
    <w:rsid w:val="00BD7B5F"/>
    <w:rsid w:val="00BE059A"/>
    <w:rsid w:val="00BE083E"/>
    <w:rsid w:val="00BE1E2D"/>
    <w:rsid w:val="00BE3429"/>
    <w:rsid w:val="00BE5FCF"/>
    <w:rsid w:val="00BE63DE"/>
    <w:rsid w:val="00BE699D"/>
    <w:rsid w:val="00BE6E4A"/>
    <w:rsid w:val="00BE77C2"/>
    <w:rsid w:val="00BF0120"/>
    <w:rsid w:val="00BF1C61"/>
    <w:rsid w:val="00BF39CA"/>
    <w:rsid w:val="00BF4FBB"/>
    <w:rsid w:val="00BF55E1"/>
    <w:rsid w:val="00BF59C7"/>
    <w:rsid w:val="00BF61EB"/>
    <w:rsid w:val="00BF7EC8"/>
    <w:rsid w:val="00BF7F05"/>
    <w:rsid w:val="00C0260A"/>
    <w:rsid w:val="00C02D46"/>
    <w:rsid w:val="00C04210"/>
    <w:rsid w:val="00C045EB"/>
    <w:rsid w:val="00C04BDB"/>
    <w:rsid w:val="00C05672"/>
    <w:rsid w:val="00C05D2C"/>
    <w:rsid w:val="00C06176"/>
    <w:rsid w:val="00C0637E"/>
    <w:rsid w:val="00C0671C"/>
    <w:rsid w:val="00C113EB"/>
    <w:rsid w:val="00C1235C"/>
    <w:rsid w:val="00C13633"/>
    <w:rsid w:val="00C16A77"/>
    <w:rsid w:val="00C206EA"/>
    <w:rsid w:val="00C21CB6"/>
    <w:rsid w:val="00C2263D"/>
    <w:rsid w:val="00C2518F"/>
    <w:rsid w:val="00C252DD"/>
    <w:rsid w:val="00C2661F"/>
    <w:rsid w:val="00C26B6C"/>
    <w:rsid w:val="00C27405"/>
    <w:rsid w:val="00C30FD2"/>
    <w:rsid w:val="00C310D7"/>
    <w:rsid w:val="00C32EAC"/>
    <w:rsid w:val="00C3338C"/>
    <w:rsid w:val="00C33DEC"/>
    <w:rsid w:val="00C34DBC"/>
    <w:rsid w:val="00C35A3E"/>
    <w:rsid w:val="00C35E2E"/>
    <w:rsid w:val="00C365A6"/>
    <w:rsid w:val="00C3785F"/>
    <w:rsid w:val="00C413EB"/>
    <w:rsid w:val="00C43CCC"/>
    <w:rsid w:val="00C44070"/>
    <w:rsid w:val="00C454A4"/>
    <w:rsid w:val="00C46091"/>
    <w:rsid w:val="00C46690"/>
    <w:rsid w:val="00C47211"/>
    <w:rsid w:val="00C50993"/>
    <w:rsid w:val="00C51835"/>
    <w:rsid w:val="00C56017"/>
    <w:rsid w:val="00C56620"/>
    <w:rsid w:val="00C57CF0"/>
    <w:rsid w:val="00C57DD8"/>
    <w:rsid w:val="00C603A7"/>
    <w:rsid w:val="00C615CB"/>
    <w:rsid w:val="00C62850"/>
    <w:rsid w:val="00C62D93"/>
    <w:rsid w:val="00C637DA"/>
    <w:rsid w:val="00C63A9E"/>
    <w:rsid w:val="00C652D8"/>
    <w:rsid w:val="00C66D61"/>
    <w:rsid w:val="00C717CF"/>
    <w:rsid w:val="00C717EA"/>
    <w:rsid w:val="00C725A4"/>
    <w:rsid w:val="00C72988"/>
    <w:rsid w:val="00C73DD7"/>
    <w:rsid w:val="00C742B1"/>
    <w:rsid w:val="00C767A1"/>
    <w:rsid w:val="00C77C40"/>
    <w:rsid w:val="00C80E79"/>
    <w:rsid w:val="00C83071"/>
    <w:rsid w:val="00C861AA"/>
    <w:rsid w:val="00C90CF4"/>
    <w:rsid w:val="00C927EF"/>
    <w:rsid w:val="00C96B1E"/>
    <w:rsid w:val="00C9756C"/>
    <w:rsid w:val="00C9764E"/>
    <w:rsid w:val="00C977F7"/>
    <w:rsid w:val="00CA11B5"/>
    <w:rsid w:val="00CA58F9"/>
    <w:rsid w:val="00CA6B7E"/>
    <w:rsid w:val="00CA6C5C"/>
    <w:rsid w:val="00CA6FC8"/>
    <w:rsid w:val="00CB0404"/>
    <w:rsid w:val="00CB0AF4"/>
    <w:rsid w:val="00CB1956"/>
    <w:rsid w:val="00CB1DB6"/>
    <w:rsid w:val="00CB28CD"/>
    <w:rsid w:val="00CB44E4"/>
    <w:rsid w:val="00CB794A"/>
    <w:rsid w:val="00CC08BC"/>
    <w:rsid w:val="00CC1D34"/>
    <w:rsid w:val="00CC25AB"/>
    <w:rsid w:val="00CC3FC6"/>
    <w:rsid w:val="00CC43D9"/>
    <w:rsid w:val="00CD062F"/>
    <w:rsid w:val="00CD12B4"/>
    <w:rsid w:val="00CD17A4"/>
    <w:rsid w:val="00CD1970"/>
    <w:rsid w:val="00CD2073"/>
    <w:rsid w:val="00CD3AFA"/>
    <w:rsid w:val="00CD5064"/>
    <w:rsid w:val="00CD6812"/>
    <w:rsid w:val="00CE5507"/>
    <w:rsid w:val="00CE5CB4"/>
    <w:rsid w:val="00CE6552"/>
    <w:rsid w:val="00CE75D9"/>
    <w:rsid w:val="00CE762A"/>
    <w:rsid w:val="00CF2233"/>
    <w:rsid w:val="00CF2296"/>
    <w:rsid w:val="00CF39D4"/>
    <w:rsid w:val="00CF44EA"/>
    <w:rsid w:val="00CF516B"/>
    <w:rsid w:val="00CF5B56"/>
    <w:rsid w:val="00CF707A"/>
    <w:rsid w:val="00CF76E0"/>
    <w:rsid w:val="00CF775D"/>
    <w:rsid w:val="00CF795D"/>
    <w:rsid w:val="00D005D5"/>
    <w:rsid w:val="00D0160F"/>
    <w:rsid w:val="00D01AA7"/>
    <w:rsid w:val="00D03C11"/>
    <w:rsid w:val="00D05371"/>
    <w:rsid w:val="00D054D0"/>
    <w:rsid w:val="00D106B8"/>
    <w:rsid w:val="00D10D3F"/>
    <w:rsid w:val="00D120B6"/>
    <w:rsid w:val="00D12F50"/>
    <w:rsid w:val="00D15EC8"/>
    <w:rsid w:val="00D164C3"/>
    <w:rsid w:val="00D165D9"/>
    <w:rsid w:val="00D1665B"/>
    <w:rsid w:val="00D212AC"/>
    <w:rsid w:val="00D22655"/>
    <w:rsid w:val="00D2404E"/>
    <w:rsid w:val="00D26048"/>
    <w:rsid w:val="00D27675"/>
    <w:rsid w:val="00D30EB5"/>
    <w:rsid w:val="00D30FA6"/>
    <w:rsid w:val="00D3194A"/>
    <w:rsid w:val="00D32A84"/>
    <w:rsid w:val="00D32EC5"/>
    <w:rsid w:val="00D3418B"/>
    <w:rsid w:val="00D347F5"/>
    <w:rsid w:val="00D34B32"/>
    <w:rsid w:val="00D37B8E"/>
    <w:rsid w:val="00D42E32"/>
    <w:rsid w:val="00D45CDF"/>
    <w:rsid w:val="00D46329"/>
    <w:rsid w:val="00D50947"/>
    <w:rsid w:val="00D51AC5"/>
    <w:rsid w:val="00D52A84"/>
    <w:rsid w:val="00D52F99"/>
    <w:rsid w:val="00D54D10"/>
    <w:rsid w:val="00D552B6"/>
    <w:rsid w:val="00D552F4"/>
    <w:rsid w:val="00D60914"/>
    <w:rsid w:val="00D60B1E"/>
    <w:rsid w:val="00D61090"/>
    <w:rsid w:val="00D63866"/>
    <w:rsid w:val="00D63A92"/>
    <w:rsid w:val="00D63EE1"/>
    <w:rsid w:val="00D64FA7"/>
    <w:rsid w:val="00D65EBD"/>
    <w:rsid w:val="00D668F0"/>
    <w:rsid w:val="00D66BB0"/>
    <w:rsid w:val="00D7139C"/>
    <w:rsid w:val="00D72D6B"/>
    <w:rsid w:val="00D74E44"/>
    <w:rsid w:val="00D75402"/>
    <w:rsid w:val="00D756C1"/>
    <w:rsid w:val="00D76EFE"/>
    <w:rsid w:val="00D77662"/>
    <w:rsid w:val="00D77FAD"/>
    <w:rsid w:val="00D8020C"/>
    <w:rsid w:val="00D8060A"/>
    <w:rsid w:val="00D83CBE"/>
    <w:rsid w:val="00D8553B"/>
    <w:rsid w:val="00D85583"/>
    <w:rsid w:val="00D90676"/>
    <w:rsid w:val="00D90BB0"/>
    <w:rsid w:val="00D9142D"/>
    <w:rsid w:val="00D9201F"/>
    <w:rsid w:val="00D9261B"/>
    <w:rsid w:val="00D93ECE"/>
    <w:rsid w:val="00D93F3A"/>
    <w:rsid w:val="00D95E42"/>
    <w:rsid w:val="00D9646D"/>
    <w:rsid w:val="00D96F5B"/>
    <w:rsid w:val="00D97230"/>
    <w:rsid w:val="00D97F3D"/>
    <w:rsid w:val="00D97FD4"/>
    <w:rsid w:val="00DA1C31"/>
    <w:rsid w:val="00DA1EBC"/>
    <w:rsid w:val="00DA4581"/>
    <w:rsid w:val="00DA4954"/>
    <w:rsid w:val="00DA5045"/>
    <w:rsid w:val="00DA5917"/>
    <w:rsid w:val="00DA5A79"/>
    <w:rsid w:val="00DA6488"/>
    <w:rsid w:val="00DA68F4"/>
    <w:rsid w:val="00DA693C"/>
    <w:rsid w:val="00DA6AC9"/>
    <w:rsid w:val="00DB0357"/>
    <w:rsid w:val="00DB0569"/>
    <w:rsid w:val="00DB084A"/>
    <w:rsid w:val="00DB1283"/>
    <w:rsid w:val="00DB31E2"/>
    <w:rsid w:val="00DB4B6E"/>
    <w:rsid w:val="00DB4DB2"/>
    <w:rsid w:val="00DB614A"/>
    <w:rsid w:val="00DB7520"/>
    <w:rsid w:val="00DB79B0"/>
    <w:rsid w:val="00DC1815"/>
    <w:rsid w:val="00DC1E2D"/>
    <w:rsid w:val="00DC2866"/>
    <w:rsid w:val="00DC46AC"/>
    <w:rsid w:val="00DC480B"/>
    <w:rsid w:val="00DC5248"/>
    <w:rsid w:val="00DC59EA"/>
    <w:rsid w:val="00DC5CA6"/>
    <w:rsid w:val="00DC6032"/>
    <w:rsid w:val="00DC65C1"/>
    <w:rsid w:val="00DD063A"/>
    <w:rsid w:val="00DD1648"/>
    <w:rsid w:val="00DD26DD"/>
    <w:rsid w:val="00DD26EB"/>
    <w:rsid w:val="00DD28B1"/>
    <w:rsid w:val="00DD3040"/>
    <w:rsid w:val="00DD3C3A"/>
    <w:rsid w:val="00DE134B"/>
    <w:rsid w:val="00DE1B83"/>
    <w:rsid w:val="00DE400A"/>
    <w:rsid w:val="00DE4CA4"/>
    <w:rsid w:val="00DE5E32"/>
    <w:rsid w:val="00DE6501"/>
    <w:rsid w:val="00DE6D13"/>
    <w:rsid w:val="00DE7A81"/>
    <w:rsid w:val="00DE7E4E"/>
    <w:rsid w:val="00DF1779"/>
    <w:rsid w:val="00DF218B"/>
    <w:rsid w:val="00DF3B3F"/>
    <w:rsid w:val="00DF5DE0"/>
    <w:rsid w:val="00DF5E89"/>
    <w:rsid w:val="00DF6EE1"/>
    <w:rsid w:val="00DF7057"/>
    <w:rsid w:val="00DF74C9"/>
    <w:rsid w:val="00E000F1"/>
    <w:rsid w:val="00E02D52"/>
    <w:rsid w:val="00E10033"/>
    <w:rsid w:val="00E1078B"/>
    <w:rsid w:val="00E10F92"/>
    <w:rsid w:val="00E12A58"/>
    <w:rsid w:val="00E131FF"/>
    <w:rsid w:val="00E1362B"/>
    <w:rsid w:val="00E13850"/>
    <w:rsid w:val="00E141B1"/>
    <w:rsid w:val="00E149EF"/>
    <w:rsid w:val="00E177DF"/>
    <w:rsid w:val="00E20D42"/>
    <w:rsid w:val="00E23568"/>
    <w:rsid w:val="00E260C0"/>
    <w:rsid w:val="00E271BB"/>
    <w:rsid w:val="00E27898"/>
    <w:rsid w:val="00E3081E"/>
    <w:rsid w:val="00E313D4"/>
    <w:rsid w:val="00E314FF"/>
    <w:rsid w:val="00E326B7"/>
    <w:rsid w:val="00E334A6"/>
    <w:rsid w:val="00E336DA"/>
    <w:rsid w:val="00E33926"/>
    <w:rsid w:val="00E344ED"/>
    <w:rsid w:val="00E3493A"/>
    <w:rsid w:val="00E36C7C"/>
    <w:rsid w:val="00E37104"/>
    <w:rsid w:val="00E37A48"/>
    <w:rsid w:val="00E408E2"/>
    <w:rsid w:val="00E41050"/>
    <w:rsid w:val="00E4219E"/>
    <w:rsid w:val="00E4419D"/>
    <w:rsid w:val="00E4643B"/>
    <w:rsid w:val="00E471A7"/>
    <w:rsid w:val="00E47C54"/>
    <w:rsid w:val="00E47C85"/>
    <w:rsid w:val="00E47F46"/>
    <w:rsid w:val="00E51A43"/>
    <w:rsid w:val="00E51D83"/>
    <w:rsid w:val="00E52999"/>
    <w:rsid w:val="00E5447F"/>
    <w:rsid w:val="00E54660"/>
    <w:rsid w:val="00E54E55"/>
    <w:rsid w:val="00E55935"/>
    <w:rsid w:val="00E55D48"/>
    <w:rsid w:val="00E56627"/>
    <w:rsid w:val="00E56689"/>
    <w:rsid w:val="00E57282"/>
    <w:rsid w:val="00E57822"/>
    <w:rsid w:val="00E57D1B"/>
    <w:rsid w:val="00E60132"/>
    <w:rsid w:val="00E60262"/>
    <w:rsid w:val="00E60CC6"/>
    <w:rsid w:val="00E60DA0"/>
    <w:rsid w:val="00E62170"/>
    <w:rsid w:val="00E6242B"/>
    <w:rsid w:val="00E65051"/>
    <w:rsid w:val="00E65DA1"/>
    <w:rsid w:val="00E67291"/>
    <w:rsid w:val="00E71B84"/>
    <w:rsid w:val="00E75229"/>
    <w:rsid w:val="00E75960"/>
    <w:rsid w:val="00E8275E"/>
    <w:rsid w:val="00E82FA5"/>
    <w:rsid w:val="00E831CA"/>
    <w:rsid w:val="00E841A6"/>
    <w:rsid w:val="00E85745"/>
    <w:rsid w:val="00E8581F"/>
    <w:rsid w:val="00E875E4"/>
    <w:rsid w:val="00E901BE"/>
    <w:rsid w:val="00E90893"/>
    <w:rsid w:val="00E9130F"/>
    <w:rsid w:val="00E918F6"/>
    <w:rsid w:val="00E93497"/>
    <w:rsid w:val="00E93D60"/>
    <w:rsid w:val="00E94609"/>
    <w:rsid w:val="00E94ABB"/>
    <w:rsid w:val="00E94FEF"/>
    <w:rsid w:val="00E95564"/>
    <w:rsid w:val="00E95650"/>
    <w:rsid w:val="00E95974"/>
    <w:rsid w:val="00E96ADC"/>
    <w:rsid w:val="00E97877"/>
    <w:rsid w:val="00EB1D01"/>
    <w:rsid w:val="00EB1D7A"/>
    <w:rsid w:val="00EB36D0"/>
    <w:rsid w:val="00EB6CF5"/>
    <w:rsid w:val="00EC1A1B"/>
    <w:rsid w:val="00EC29F7"/>
    <w:rsid w:val="00EC2F48"/>
    <w:rsid w:val="00EC39AA"/>
    <w:rsid w:val="00EC3EB6"/>
    <w:rsid w:val="00EC5678"/>
    <w:rsid w:val="00EC574F"/>
    <w:rsid w:val="00EC5EA5"/>
    <w:rsid w:val="00EC63F1"/>
    <w:rsid w:val="00EC652C"/>
    <w:rsid w:val="00ED0C96"/>
    <w:rsid w:val="00ED203E"/>
    <w:rsid w:val="00ED343F"/>
    <w:rsid w:val="00ED44EE"/>
    <w:rsid w:val="00ED472E"/>
    <w:rsid w:val="00ED53D5"/>
    <w:rsid w:val="00EE088C"/>
    <w:rsid w:val="00EE0BC3"/>
    <w:rsid w:val="00EE1646"/>
    <w:rsid w:val="00EE1FCB"/>
    <w:rsid w:val="00EE2E4E"/>
    <w:rsid w:val="00EE2F17"/>
    <w:rsid w:val="00EE31C4"/>
    <w:rsid w:val="00EE3699"/>
    <w:rsid w:val="00EE52FB"/>
    <w:rsid w:val="00EE63E3"/>
    <w:rsid w:val="00EE72DA"/>
    <w:rsid w:val="00EE7747"/>
    <w:rsid w:val="00EE7873"/>
    <w:rsid w:val="00EE7C88"/>
    <w:rsid w:val="00EF1317"/>
    <w:rsid w:val="00EF1BB9"/>
    <w:rsid w:val="00EF22DE"/>
    <w:rsid w:val="00EF294A"/>
    <w:rsid w:val="00EF29DD"/>
    <w:rsid w:val="00EF3345"/>
    <w:rsid w:val="00EF3517"/>
    <w:rsid w:val="00EF518D"/>
    <w:rsid w:val="00EF5D5E"/>
    <w:rsid w:val="00EF6074"/>
    <w:rsid w:val="00EF7A03"/>
    <w:rsid w:val="00F0047D"/>
    <w:rsid w:val="00F00485"/>
    <w:rsid w:val="00F02D43"/>
    <w:rsid w:val="00F03A88"/>
    <w:rsid w:val="00F03E29"/>
    <w:rsid w:val="00F03F29"/>
    <w:rsid w:val="00F067AF"/>
    <w:rsid w:val="00F07085"/>
    <w:rsid w:val="00F07E7F"/>
    <w:rsid w:val="00F10D4C"/>
    <w:rsid w:val="00F113E5"/>
    <w:rsid w:val="00F11498"/>
    <w:rsid w:val="00F1185D"/>
    <w:rsid w:val="00F121F9"/>
    <w:rsid w:val="00F136EE"/>
    <w:rsid w:val="00F137E9"/>
    <w:rsid w:val="00F16F73"/>
    <w:rsid w:val="00F204C0"/>
    <w:rsid w:val="00F2347D"/>
    <w:rsid w:val="00F25460"/>
    <w:rsid w:val="00F264CF"/>
    <w:rsid w:val="00F320A8"/>
    <w:rsid w:val="00F3211B"/>
    <w:rsid w:val="00F32A1B"/>
    <w:rsid w:val="00F33240"/>
    <w:rsid w:val="00F333DE"/>
    <w:rsid w:val="00F34051"/>
    <w:rsid w:val="00F34471"/>
    <w:rsid w:val="00F3500E"/>
    <w:rsid w:val="00F35B73"/>
    <w:rsid w:val="00F405B1"/>
    <w:rsid w:val="00F410C2"/>
    <w:rsid w:val="00F41FA5"/>
    <w:rsid w:val="00F42FFE"/>
    <w:rsid w:val="00F43318"/>
    <w:rsid w:val="00F43C4E"/>
    <w:rsid w:val="00F44C0D"/>
    <w:rsid w:val="00F44CF9"/>
    <w:rsid w:val="00F460D3"/>
    <w:rsid w:val="00F47424"/>
    <w:rsid w:val="00F505D2"/>
    <w:rsid w:val="00F51B3C"/>
    <w:rsid w:val="00F522F1"/>
    <w:rsid w:val="00F53555"/>
    <w:rsid w:val="00F53CD9"/>
    <w:rsid w:val="00F53D41"/>
    <w:rsid w:val="00F554A3"/>
    <w:rsid w:val="00F61C71"/>
    <w:rsid w:val="00F6392B"/>
    <w:rsid w:val="00F63AF9"/>
    <w:rsid w:val="00F63BAF"/>
    <w:rsid w:val="00F6458F"/>
    <w:rsid w:val="00F64F90"/>
    <w:rsid w:val="00F656C7"/>
    <w:rsid w:val="00F66D1A"/>
    <w:rsid w:val="00F6761C"/>
    <w:rsid w:val="00F70390"/>
    <w:rsid w:val="00F70579"/>
    <w:rsid w:val="00F70C61"/>
    <w:rsid w:val="00F715E4"/>
    <w:rsid w:val="00F73FBE"/>
    <w:rsid w:val="00F74CBE"/>
    <w:rsid w:val="00F750A0"/>
    <w:rsid w:val="00F75D8D"/>
    <w:rsid w:val="00F76AA1"/>
    <w:rsid w:val="00F77A8E"/>
    <w:rsid w:val="00F77D75"/>
    <w:rsid w:val="00F77EFE"/>
    <w:rsid w:val="00F803F5"/>
    <w:rsid w:val="00F804DD"/>
    <w:rsid w:val="00F816BC"/>
    <w:rsid w:val="00F8356B"/>
    <w:rsid w:val="00F838DB"/>
    <w:rsid w:val="00F84229"/>
    <w:rsid w:val="00F845CD"/>
    <w:rsid w:val="00F84957"/>
    <w:rsid w:val="00F84F3A"/>
    <w:rsid w:val="00F85A5D"/>
    <w:rsid w:val="00F908A0"/>
    <w:rsid w:val="00F94626"/>
    <w:rsid w:val="00F9495F"/>
    <w:rsid w:val="00F95B4E"/>
    <w:rsid w:val="00F960C0"/>
    <w:rsid w:val="00FA0DA2"/>
    <w:rsid w:val="00FA1A31"/>
    <w:rsid w:val="00FA1D29"/>
    <w:rsid w:val="00FA2DBE"/>
    <w:rsid w:val="00FA4AB0"/>
    <w:rsid w:val="00FA5822"/>
    <w:rsid w:val="00FA6380"/>
    <w:rsid w:val="00FA63DE"/>
    <w:rsid w:val="00FA79E4"/>
    <w:rsid w:val="00FA7CA5"/>
    <w:rsid w:val="00FB1757"/>
    <w:rsid w:val="00FB6031"/>
    <w:rsid w:val="00FC00DE"/>
    <w:rsid w:val="00FC04FE"/>
    <w:rsid w:val="00FC077B"/>
    <w:rsid w:val="00FC0890"/>
    <w:rsid w:val="00FC2B65"/>
    <w:rsid w:val="00FC4A2F"/>
    <w:rsid w:val="00FC4D15"/>
    <w:rsid w:val="00FC587D"/>
    <w:rsid w:val="00FC5A08"/>
    <w:rsid w:val="00FC5AF4"/>
    <w:rsid w:val="00FC60DB"/>
    <w:rsid w:val="00FD0554"/>
    <w:rsid w:val="00FD1FD9"/>
    <w:rsid w:val="00FD20DD"/>
    <w:rsid w:val="00FD2275"/>
    <w:rsid w:val="00FD29ED"/>
    <w:rsid w:val="00FD447B"/>
    <w:rsid w:val="00FD4B7B"/>
    <w:rsid w:val="00FD4E64"/>
    <w:rsid w:val="00FD5226"/>
    <w:rsid w:val="00FD5CBC"/>
    <w:rsid w:val="00FD65C5"/>
    <w:rsid w:val="00FD67BC"/>
    <w:rsid w:val="00FD6EEE"/>
    <w:rsid w:val="00FD7185"/>
    <w:rsid w:val="00FE0C39"/>
    <w:rsid w:val="00FE1A37"/>
    <w:rsid w:val="00FE47E5"/>
    <w:rsid w:val="00FE54D4"/>
    <w:rsid w:val="00FE5E02"/>
    <w:rsid w:val="00FF0624"/>
    <w:rsid w:val="00FF0A51"/>
    <w:rsid w:val="00FF0D64"/>
    <w:rsid w:val="00FF2C3F"/>
    <w:rsid w:val="00FF2DFE"/>
    <w:rsid w:val="00FF707E"/>
    <w:rsid w:val="012E5119"/>
    <w:rsid w:val="01468003"/>
    <w:rsid w:val="014B7BAF"/>
    <w:rsid w:val="01642695"/>
    <w:rsid w:val="017D205A"/>
    <w:rsid w:val="01844A48"/>
    <w:rsid w:val="018878A5"/>
    <w:rsid w:val="0188CBD9"/>
    <w:rsid w:val="01A62606"/>
    <w:rsid w:val="01A7C931"/>
    <w:rsid w:val="01CC3810"/>
    <w:rsid w:val="01D15C46"/>
    <w:rsid w:val="01D671C5"/>
    <w:rsid w:val="01D835A6"/>
    <w:rsid w:val="01ED8D67"/>
    <w:rsid w:val="01F68BEF"/>
    <w:rsid w:val="0204C496"/>
    <w:rsid w:val="020B5DD5"/>
    <w:rsid w:val="0217478D"/>
    <w:rsid w:val="02279B1C"/>
    <w:rsid w:val="023CE9FE"/>
    <w:rsid w:val="023F7E7B"/>
    <w:rsid w:val="024CC2FE"/>
    <w:rsid w:val="025B740B"/>
    <w:rsid w:val="0266F0C4"/>
    <w:rsid w:val="026D6B7F"/>
    <w:rsid w:val="026E65A7"/>
    <w:rsid w:val="026FAD89"/>
    <w:rsid w:val="0272DAA3"/>
    <w:rsid w:val="027E20B3"/>
    <w:rsid w:val="029C2508"/>
    <w:rsid w:val="029D83E1"/>
    <w:rsid w:val="02B38026"/>
    <w:rsid w:val="02C7C433"/>
    <w:rsid w:val="02D321A7"/>
    <w:rsid w:val="02D40966"/>
    <w:rsid w:val="02D95403"/>
    <w:rsid w:val="030A93CE"/>
    <w:rsid w:val="030EC531"/>
    <w:rsid w:val="03208668"/>
    <w:rsid w:val="032AFE8A"/>
    <w:rsid w:val="033D80BE"/>
    <w:rsid w:val="03417AB8"/>
    <w:rsid w:val="034773F9"/>
    <w:rsid w:val="035E7F20"/>
    <w:rsid w:val="03694BBF"/>
    <w:rsid w:val="037FDCF4"/>
    <w:rsid w:val="039221AF"/>
    <w:rsid w:val="03A5A447"/>
    <w:rsid w:val="03B41FA5"/>
    <w:rsid w:val="03EDD4AD"/>
    <w:rsid w:val="03F66C7D"/>
    <w:rsid w:val="03F7C82F"/>
    <w:rsid w:val="04052043"/>
    <w:rsid w:val="04052043"/>
    <w:rsid w:val="0418733F"/>
    <w:rsid w:val="041BFE18"/>
    <w:rsid w:val="041F5091"/>
    <w:rsid w:val="042EB0B5"/>
    <w:rsid w:val="0434DDE1"/>
    <w:rsid w:val="043A2A0E"/>
    <w:rsid w:val="04457994"/>
    <w:rsid w:val="047EAB00"/>
    <w:rsid w:val="0492D479"/>
    <w:rsid w:val="04932CD7"/>
    <w:rsid w:val="04D5FC49"/>
    <w:rsid w:val="04E0A630"/>
    <w:rsid w:val="04E26AEB"/>
    <w:rsid w:val="04EE0E66"/>
    <w:rsid w:val="04EFFE28"/>
    <w:rsid w:val="0508EEB9"/>
    <w:rsid w:val="05154542"/>
    <w:rsid w:val="05162BD3"/>
    <w:rsid w:val="0519BF9A"/>
    <w:rsid w:val="052BA2D5"/>
    <w:rsid w:val="052F45D2"/>
    <w:rsid w:val="05314ADB"/>
    <w:rsid w:val="0554C395"/>
    <w:rsid w:val="0571E203"/>
    <w:rsid w:val="05807F4C"/>
    <w:rsid w:val="058C37B0"/>
    <w:rsid w:val="058C4E67"/>
    <w:rsid w:val="0595F3A6"/>
    <w:rsid w:val="0597CCE1"/>
    <w:rsid w:val="059DCF0F"/>
    <w:rsid w:val="05A5972B"/>
    <w:rsid w:val="05BB1563"/>
    <w:rsid w:val="05D5F477"/>
    <w:rsid w:val="05DABE91"/>
    <w:rsid w:val="05DC8ADB"/>
    <w:rsid w:val="05E90FED"/>
    <w:rsid w:val="05F107E7"/>
    <w:rsid w:val="05F95A88"/>
    <w:rsid w:val="06351DC3"/>
    <w:rsid w:val="063E7CE5"/>
    <w:rsid w:val="064C1106"/>
    <w:rsid w:val="065038A4"/>
    <w:rsid w:val="0658052E"/>
    <w:rsid w:val="06607200"/>
    <w:rsid w:val="06621C8B"/>
    <w:rsid w:val="068222FE"/>
    <w:rsid w:val="068A9138"/>
    <w:rsid w:val="06979DAE"/>
    <w:rsid w:val="06A4357B"/>
    <w:rsid w:val="06C94B91"/>
    <w:rsid w:val="06D329BB"/>
    <w:rsid w:val="06DAD218"/>
    <w:rsid w:val="06E3C9BE"/>
    <w:rsid w:val="06FEC1D5"/>
    <w:rsid w:val="070E65D8"/>
    <w:rsid w:val="072F651E"/>
    <w:rsid w:val="07349FA7"/>
    <w:rsid w:val="0739700F"/>
    <w:rsid w:val="07411B5B"/>
    <w:rsid w:val="074F7D52"/>
    <w:rsid w:val="075402C7"/>
    <w:rsid w:val="0785CB82"/>
    <w:rsid w:val="078697FE"/>
    <w:rsid w:val="0798AAB9"/>
    <w:rsid w:val="07A1290D"/>
    <w:rsid w:val="07A210AB"/>
    <w:rsid w:val="07B3DE2C"/>
    <w:rsid w:val="07BBA2DE"/>
    <w:rsid w:val="07BC68C1"/>
    <w:rsid w:val="07CB3F28"/>
    <w:rsid w:val="07D6250B"/>
    <w:rsid w:val="07EF5789"/>
    <w:rsid w:val="0802383B"/>
    <w:rsid w:val="08041E74"/>
    <w:rsid w:val="0811B038"/>
    <w:rsid w:val="0818A22F"/>
    <w:rsid w:val="0819C194"/>
    <w:rsid w:val="0824BB57"/>
    <w:rsid w:val="08252AB6"/>
    <w:rsid w:val="08617DA4"/>
    <w:rsid w:val="0880D5E3"/>
    <w:rsid w:val="088AAE50"/>
    <w:rsid w:val="08DA6140"/>
    <w:rsid w:val="08E4723D"/>
    <w:rsid w:val="08E79902"/>
    <w:rsid w:val="08F44287"/>
    <w:rsid w:val="08FF8F64"/>
    <w:rsid w:val="08FF8F64"/>
    <w:rsid w:val="0913A7D5"/>
    <w:rsid w:val="092DEF78"/>
    <w:rsid w:val="092E3FA0"/>
    <w:rsid w:val="09302E76"/>
    <w:rsid w:val="09310B43"/>
    <w:rsid w:val="0957E00A"/>
    <w:rsid w:val="095C5E33"/>
    <w:rsid w:val="095F7879"/>
    <w:rsid w:val="097EDA23"/>
    <w:rsid w:val="097F9E30"/>
    <w:rsid w:val="09847692"/>
    <w:rsid w:val="098AA634"/>
    <w:rsid w:val="09A17C6B"/>
    <w:rsid w:val="09B1D0C5"/>
    <w:rsid w:val="09B9FFF2"/>
    <w:rsid w:val="09D05111"/>
    <w:rsid w:val="09D90C24"/>
    <w:rsid w:val="09D945B7"/>
    <w:rsid w:val="09F7F665"/>
    <w:rsid w:val="0A2BF38B"/>
    <w:rsid w:val="0A31C9E1"/>
    <w:rsid w:val="0A3739B2"/>
    <w:rsid w:val="0A46CAB5"/>
    <w:rsid w:val="0A49F25E"/>
    <w:rsid w:val="0A4B0C48"/>
    <w:rsid w:val="0A4CBE3F"/>
    <w:rsid w:val="0A52CFEC"/>
    <w:rsid w:val="0A8853EA"/>
    <w:rsid w:val="0A8CF24F"/>
    <w:rsid w:val="0A9B5358"/>
    <w:rsid w:val="0A9E6BEB"/>
    <w:rsid w:val="0AAA5E87"/>
    <w:rsid w:val="0AB5B1B8"/>
    <w:rsid w:val="0AE70487"/>
    <w:rsid w:val="0B16B636"/>
    <w:rsid w:val="0B4BC362"/>
    <w:rsid w:val="0B694A01"/>
    <w:rsid w:val="0B75468B"/>
    <w:rsid w:val="0B78CCCF"/>
    <w:rsid w:val="0B8A183F"/>
    <w:rsid w:val="0BA552E7"/>
    <w:rsid w:val="0BA8D2D6"/>
    <w:rsid w:val="0BCA60BE"/>
    <w:rsid w:val="0BDF1205"/>
    <w:rsid w:val="0BEDBBC7"/>
    <w:rsid w:val="0C06C086"/>
    <w:rsid w:val="0C077EC7"/>
    <w:rsid w:val="0C0A0E2D"/>
    <w:rsid w:val="0C26AE89"/>
    <w:rsid w:val="0C2798FB"/>
    <w:rsid w:val="0C2AC70F"/>
    <w:rsid w:val="0C6C50B9"/>
    <w:rsid w:val="0C884CC3"/>
    <w:rsid w:val="0CB1DB30"/>
    <w:rsid w:val="0CC029EB"/>
    <w:rsid w:val="0CC3E666"/>
    <w:rsid w:val="0CCC358D"/>
    <w:rsid w:val="0D0E3089"/>
    <w:rsid w:val="0D18FB63"/>
    <w:rsid w:val="0D22DC2C"/>
    <w:rsid w:val="0D22E511"/>
    <w:rsid w:val="0D2B65B2"/>
    <w:rsid w:val="0D2B9C4C"/>
    <w:rsid w:val="0D2DD654"/>
    <w:rsid w:val="0D3DE3F8"/>
    <w:rsid w:val="0D52A596"/>
    <w:rsid w:val="0D541673"/>
    <w:rsid w:val="0D6B5323"/>
    <w:rsid w:val="0D7C4D8D"/>
    <w:rsid w:val="0D86E2A6"/>
    <w:rsid w:val="0DA472B0"/>
    <w:rsid w:val="0DB095D0"/>
    <w:rsid w:val="0DBF7C7B"/>
    <w:rsid w:val="0DCE7ECC"/>
    <w:rsid w:val="0DDB556B"/>
    <w:rsid w:val="0DDD29B3"/>
    <w:rsid w:val="0DE246C3"/>
    <w:rsid w:val="0DEACE0B"/>
    <w:rsid w:val="0DF91FD6"/>
    <w:rsid w:val="0E1155A3"/>
    <w:rsid w:val="0E1596C2"/>
    <w:rsid w:val="0E16DD9A"/>
    <w:rsid w:val="0E2562E4"/>
    <w:rsid w:val="0E3C4D86"/>
    <w:rsid w:val="0E520C23"/>
    <w:rsid w:val="0E5ADDA4"/>
    <w:rsid w:val="0E8D44F9"/>
    <w:rsid w:val="0E8F6078"/>
    <w:rsid w:val="0EA5312B"/>
    <w:rsid w:val="0EA924CD"/>
    <w:rsid w:val="0ED4F175"/>
    <w:rsid w:val="0ED54902"/>
    <w:rsid w:val="0ED68130"/>
    <w:rsid w:val="0EDB8C2A"/>
    <w:rsid w:val="0EE263B3"/>
    <w:rsid w:val="0EE437E1"/>
    <w:rsid w:val="0F056457"/>
    <w:rsid w:val="0F15B6D6"/>
    <w:rsid w:val="0F18EBA1"/>
    <w:rsid w:val="0F3AA34A"/>
    <w:rsid w:val="0F4CD57E"/>
    <w:rsid w:val="0F5BBB19"/>
    <w:rsid w:val="0F5FDE37"/>
    <w:rsid w:val="0F73BF33"/>
    <w:rsid w:val="0F7476EC"/>
    <w:rsid w:val="0F7BA975"/>
    <w:rsid w:val="0F7F2586"/>
    <w:rsid w:val="0F9056AE"/>
    <w:rsid w:val="0F99D452"/>
    <w:rsid w:val="0F9D9714"/>
    <w:rsid w:val="0FA19B7E"/>
    <w:rsid w:val="0FA1BFA2"/>
    <w:rsid w:val="0FC46800"/>
    <w:rsid w:val="0FC786B2"/>
    <w:rsid w:val="0FD11574"/>
    <w:rsid w:val="0FE4925E"/>
    <w:rsid w:val="0FE9B24C"/>
    <w:rsid w:val="1019CA6C"/>
    <w:rsid w:val="1022CB4D"/>
    <w:rsid w:val="103B5A89"/>
    <w:rsid w:val="1075E2A1"/>
    <w:rsid w:val="107D592B"/>
    <w:rsid w:val="1087EE28"/>
    <w:rsid w:val="10A3BBE0"/>
    <w:rsid w:val="10B9641F"/>
    <w:rsid w:val="10DCA8B1"/>
    <w:rsid w:val="1118B1A3"/>
    <w:rsid w:val="111DCCBB"/>
    <w:rsid w:val="1167BC3E"/>
    <w:rsid w:val="1167E225"/>
    <w:rsid w:val="116A87BC"/>
    <w:rsid w:val="11701266"/>
    <w:rsid w:val="1178E63A"/>
    <w:rsid w:val="1182A417"/>
    <w:rsid w:val="1187C068"/>
    <w:rsid w:val="11A004C1"/>
    <w:rsid w:val="11BA118D"/>
    <w:rsid w:val="11D1BA73"/>
    <w:rsid w:val="11EAAD33"/>
    <w:rsid w:val="11FC1DDA"/>
    <w:rsid w:val="11FE72FA"/>
    <w:rsid w:val="120CEC3D"/>
    <w:rsid w:val="121AB8BE"/>
    <w:rsid w:val="121D2A87"/>
    <w:rsid w:val="1232D133"/>
    <w:rsid w:val="1240C5F8"/>
    <w:rsid w:val="1248D2FF"/>
    <w:rsid w:val="124A4EC6"/>
    <w:rsid w:val="1251C3F5"/>
    <w:rsid w:val="12545C77"/>
    <w:rsid w:val="1258F5DD"/>
    <w:rsid w:val="125AFA94"/>
    <w:rsid w:val="126BDD8E"/>
    <w:rsid w:val="12781AAB"/>
    <w:rsid w:val="127B36E3"/>
    <w:rsid w:val="128477F2"/>
    <w:rsid w:val="128F7FA1"/>
    <w:rsid w:val="12C02FFB"/>
    <w:rsid w:val="12E21D30"/>
    <w:rsid w:val="12EA2479"/>
    <w:rsid w:val="12EFFAE5"/>
    <w:rsid w:val="12FED9AE"/>
    <w:rsid w:val="1308788D"/>
    <w:rsid w:val="13176887"/>
    <w:rsid w:val="131FF58E"/>
    <w:rsid w:val="13294531"/>
    <w:rsid w:val="1372F3BB"/>
    <w:rsid w:val="1389CCA9"/>
    <w:rsid w:val="13989290"/>
    <w:rsid w:val="1399C90F"/>
    <w:rsid w:val="13F3EEE6"/>
    <w:rsid w:val="140965EA"/>
    <w:rsid w:val="140FB641"/>
    <w:rsid w:val="1410B146"/>
    <w:rsid w:val="14220865"/>
    <w:rsid w:val="1448378D"/>
    <w:rsid w:val="1452D7D4"/>
    <w:rsid w:val="14552683"/>
    <w:rsid w:val="146BACEB"/>
    <w:rsid w:val="147BBC77"/>
    <w:rsid w:val="1491C968"/>
    <w:rsid w:val="14E13203"/>
    <w:rsid w:val="14E24C54"/>
    <w:rsid w:val="14EEB831"/>
    <w:rsid w:val="14FB88AE"/>
    <w:rsid w:val="1522B985"/>
    <w:rsid w:val="153FEEDA"/>
    <w:rsid w:val="15420356"/>
    <w:rsid w:val="155BE2AE"/>
    <w:rsid w:val="157FD016"/>
    <w:rsid w:val="158AF630"/>
    <w:rsid w:val="15A83A00"/>
    <w:rsid w:val="15AF15F0"/>
    <w:rsid w:val="15D0E628"/>
    <w:rsid w:val="15D5C3B9"/>
    <w:rsid w:val="15E92309"/>
    <w:rsid w:val="15F31289"/>
    <w:rsid w:val="161A514D"/>
    <w:rsid w:val="161A5F5B"/>
    <w:rsid w:val="16320927"/>
    <w:rsid w:val="163F6BEF"/>
    <w:rsid w:val="1652B6B1"/>
    <w:rsid w:val="16651414"/>
    <w:rsid w:val="166AC033"/>
    <w:rsid w:val="1675CD0E"/>
    <w:rsid w:val="167ADF8B"/>
    <w:rsid w:val="16B884BE"/>
    <w:rsid w:val="16C6927F"/>
    <w:rsid w:val="16E09045"/>
    <w:rsid w:val="16FB40B9"/>
    <w:rsid w:val="170A3BB8"/>
    <w:rsid w:val="17236123"/>
    <w:rsid w:val="173B10A1"/>
    <w:rsid w:val="1749B8B4"/>
    <w:rsid w:val="1749EF73"/>
    <w:rsid w:val="1764DFD7"/>
    <w:rsid w:val="176C7A9F"/>
    <w:rsid w:val="17750E6D"/>
    <w:rsid w:val="177D22D8"/>
    <w:rsid w:val="17A4770B"/>
    <w:rsid w:val="17C921B3"/>
    <w:rsid w:val="17E5BC1C"/>
    <w:rsid w:val="17F38FEE"/>
    <w:rsid w:val="17F783C9"/>
    <w:rsid w:val="1809C311"/>
    <w:rsid w:val="180C4F77"/>
    <w:rsid w:val="18105D3B"/>
    <w:rsid w:val="1819D100"/>
    <w:rsid w:val="182FB34F"/>
    <w:rsid w:val="183A1ECD"/>
    <w:rsid w:val="1851EA78"/>
    <w:rsid w:val="187971AC"/>
    <w:rsid w:val="18D9D0C0"/>
    <w:rsid w:val="18F1D73E"/>
    <w:rsid w:val="18F42BC4"/>
    <w:rsid w:val="1901B82C"/>
    <w:rsid w:val="19111D98"/>
    <w:rsid w:val="192A3AAF"/>
    <w:rsid w:val="19475425"/>
    <w:rsid w:val="19479ABE"/>
    <w:rsid w:val="195FE162"/>
    <w:rsid w:val="196C413D"/>
    <w:rsid w:val="19A2189C"/>
    <w:rsid w:val="19A98B88"/>
    <w:rsid w:val="19C1FB56"/>
    <w:rsid w:val="19D840F6"/>
    <w:rsid w:val="19E6C8A1"/>
    <w:rsid w:val="19FC5520"/>
    <w:rsid w:val="1A086A21"/>
    <w:rsid w:val="1A43FD08"/>
    <w:rsid w:val="1A640736"/>
    <w:rsid w:val="1A77DB24"/>
    <w:rsid w:val="1A8FBFDA"/>
    <w:rsid w:val="1A96BA86"/>
    <w:rsid w:val="1A98B408"/>
    <w:rsid w:val="1A9D76BB"/>
    <w:rsid w:val="1AA90BD9"/>
    <w:rsid w:val="1AB5E83A"/>
    <w:rsid w:val="1ABDE78A"/>
    <w:rsid w:val="1AC21F76"/>
    <w:rsid w:val="1ADBB216"/>
    <w:rsid w:val="1ADC26AF"/>
    <w:rsid w:val="1AF3A47D"/>
    <w:rsid w:val="1AFD1ADD"/>
    <w:rsid w:val="1B09AA85"/>
    <w:rsid w:val="1B28FF28"/>
    <w:rsid w:val="1B3DC7B7"/>
    <w:rsid w:val="1B5139F0"/>
    <w:rsid w:val="1B5F0F33"/>
    <w:rsid w:val="1B74A22A"/>
    <w:rsid w:val="1B989045"/>
    <w:rsid w:val="1B9A1595"/>
    <w:rsid w:val="1B9F8E46"/>
    <w:rsid w:val="1BAE7497"/>
    <w:rsid w:val="1BCE5A64"/>
    <w:rsid w:val="1BE60A48"/>
    <w:rsid w:val="1BF7125F"/>
    <w:rsid w:val="1C17CF26"/>
    <w:rsid w:val="1C17E04B"/>
    <w:rsid w:val="1C3B7C77"/>
    <w:rsid w:val="1C4621CA"/>
    <w:rsid w:val="1C5EAA92"/>
    <w:rsid w:val="1C665117"/>
    <w:rsid w:val="1C97E17F"/>
    <w:rsid w:val="1CA5EE95"/>
    <w:rsid w:val="1CA8F6F5"/>
    <w:rsid w:val="1CBBEE1C"/>
    <w:rsid w:val="1D19D749"/>
    <w:rsid w:val="1D1C1B41"/>
    <w:rsid w:val="1D259CFB"/>
    <w:rsid w:val="1D3C1D18"/>
    <w:rsid w:val="1D3E7B81"/>
    <w:rsid w:val="1D42CECA"/>
    <w:rsid w:val="1D4335B7"/>
    <w:rsid w:val="1D43BDED"/>
    <w:rsid w:val="1D496A79"/>
    <w:rsid w:val="1D595BEE"/>
    <w:rsid w:val="1D61970E"/>
    <w:rsid w:val="1D69DE54"/>
    <w:rsid w:val="1D6B091A"/>
    <w:rsid w:val="1D7E07BB"/>
    <w:rsid w:val="1DBE2A1E"/>
    <w:rsid w:val="1DC118F6"/>
    <w:rsid w:val="1DF08FD3"/>
    <w:rsid w:val="1E0A2B41"/>
    <w:rsid w:val="1E15FCF2"/>
    <w:rsid w:val="1E2818EC"/>
    <w:rsid w:val="1E2FB67F"/>
    <w:rsid w:val="1E36F305"/>
    <w:rsid w:val="1E477765"/>
    <w:rsid w:val="1E4FA434"/>
    <w:rsid w:val="1E603D26"/>
    <w:rsid w:val="1E694412"/>
    <w:rsid w:val="1E73DBDB"/>
    <w:rsid w:val="1E7CB3D4"/>
    <w:rsid w:val="1E8047B6"/>
    <w:rsid w:val="1E82A23B"/>
    <w:rsid w:val="1EAA726A"/>
    <w:rsid w:val="1EAA726A"/>
    <w:rsid w:val="1EAD655C"/>
    <w:rsid w:val="1EC1A120"/>
    <w:rsid w:val="1EC28581"/>
    <w:rsid w:val="1EC86974"/>
    <w:rsid w:val="1ECB4FA6"/>
    <w:rsid w:val="1ECC0716"/>
    <w:rsid w:val="1ED28E2F"/>
    <w:rsid w:val="1ED8843D"/>
    <w:rsid w:val="1EE61DD3"/>
    <w:rsid w:val="1EF929F5"/>
    <w:rsid w:val="1EFC7099"/>
    <w:rsid w:val="1F1E3244"/>
    <w:rsid w:val="1F1E3CE1"/>
    <w:rsid w:val="1F217692"/>
    <w:rsid w:val="1F427DD1"/>
    <w:rsid w:val="1F6F16E9"/>
    <w:rsid w:val="1F725A05"/>
    <w:rsid w:val="1F7838C8"/>
    <w:rsid w:val="1F7995E0"/>
    <w:rsid w:val="1F9908E2"/>
    <w:rsid w:val="1F99BD2B"/>
    <w:rsid w:val="1FBB86D5"/>
    <w:rsid w:val="1FC0B154"/>
    <w:rsid w:val="1FC7B4E2"/>
    <w:rsid w:val="1FD76218"/>
    <w:rsid w:val="1FD88DB7"/>
    <w:rsid w:val="1FDD0B59"/>
    <w:rsid w:val="1FE73527"/>
    <w:rsid w:val="200F4066"/>
    <w:rsid w:val="20213916"/>
    <w:rsid w:val="20327A42"/>
    <w:rsid w:val="204E614A"/>
    <w:rsid w:val="2050C168"/>
    <w:rsid w:val="2056790A"/>
    <w:rsid w:val="20766924"/>
    <w:rsid w:val="207D56B1"/>
    <w:rsid w:val="207E7BFE"/>
    <w:rsid w:val="208D49B6"/>
    <w:rsid w:val="20AC26E9"/>
    <w:rsid w:val="20C4EB2A"/>
    <w:rsid w:val="20DF0A49"/>
    <w:rsid w:val="211FE5E9"/>
    <w:rsid w:val="21300DF0"/>
    <w:rsid w:val="2139DC9E"/>
    <w:rsid w:val="213AF3B3"/>
    <w:rsid w:val="21491103"/>
    <w:rsid w:val="215DA29A"/>
    <w:rsid w:val="2170D90C"/>
    <w:rsid w:val="219DCAAE"/>
    <w:rsid w:val="21A66766"/>
    <w:rsid w:val="21BC8834"/>
    <w:rsid w:val="21C15089"/>
    <w:rsid w:val="21EA9F38"/>
    <w:rsid w:val="21FE350A"/>
    <w:rsid w:val="2215BB74"/>
    <w:rsid w:val="22180938"/>
    <w:rsid w:val="2224F42D"/>
    <w:rsid w:val="222B9505"/>
    <w:rsid w:val="225511D3"/>
    <w:rsid w:val="227344EF"/>
    <w:rsid w:val="228101A5"/>
    <w:rsid w:val="228CBFBB"/>
    <w:rsid w:val="229CC716"/>
    <w:rsid w:val="22C93D72"/>
    <w:rsid w:val="22D07C88"/>
    <w:rsid w:val="22D680F6"/>
    <w:rsid w:val="22D79666"/>
    <w:rsid w:val="22F0D3F1"/>
    <w:rsid w:val="22F68AB7"/>
    <w:rsid w:val="22FEBBC5"/>
    <w:rsid w:val="22FF1744"/>
    <w:rsid w:val="2309FA34"/>
    <w:rsid w:val="231AEEC9"/>
    <w:rsid w:val="231B1493"/>
    <w:rsid w:val="231F5A63"/>
    <w:rsid w:val="23201C9A"/>
    <w:rsid w:val="232ACD1D"/>
    <w:rsid w:val="232BF2B3"/>
    <w:rsid w:val="23363B9A"/>
    <w:rsid w:val="23507767"/>
    <w:rsid w:val="23575C92"/>
    <w:rsid w:val="23603E5E"/>
    <w:rsid w:val="236904EE"/>
    <w:rsid w:val="23691F09"/>
    <w:rsid w:val="236A3F88"/>
    <w:rsid w:val="236F8813"/>
    <w:rsid w:val="238B82EE"/>
    <w:rsid w:val="23BA43A5"/>
    <w:rsid w:val="24028E48"/>
    <w:rsid w:val="240BC9DB"/>
    <w:rsid w:val="2454C1BB"/>
    <w:rsid w:val="245EA4F8"/>
    <w:rsid w:val="246654BF"/>
    <w:rsid w:val="24689FF9"/>
    <w:rsid w:val="246E057E"/>
    <w:rsid w:val="246E37AF"/>
    <w:rsid w:val="2471EC00"/>
    <w:rsid w:val="24774875"/>
    <w:rsid w:val="2488183A"/>
    <w:rsid w:val="2489F585"/>
    <w:rsid w:val="248F1B6C"/>
    <w:rsid w:val="249C058F"/>
    <w:rsid w:val="249ED6C1"/>
    <w:rsid w:val="24A67838"/>
    <w:rsid w:val="24A67895"/>
    <w:rsid w:val="24C45E39"/>
    <w:rsid w:val="24D30DAB"/>
    <w:rsid w:val="24DC977F"/>
    <w:rsid w:val="24E83BB4"/>
    <w:rsid w:val="24EBDCE1"/>
    <w:rsid w:val="24FF4A65"/>
    <w:rsid w:val="250A4B14"/>
    <w:rsid w:val="250AE5A6"/>
    <w:rsid w:val="252258D6"/>
    <w:rsid w:val="25227291"/>
    <w:rsid w:val="253373C6"/>
    <w:rsid w:val="2537EB13"/>
    <w:rsid w:val="254CF00C"/>
    <w:rsid w:val="257EF25A"/>
    <w:rsid w:val="2585DE85"/>
    <w:rsid w:val="258CBAB0"/>
    <w:rsid w:val="25A50D70"/>
    <w:rsid w:val="25A56147"/>
    <w:rsid w:val="25AAE469"/>
    <w:rsid w:val="25E00261"/>
    <w:rsid w:val="2609FBC8"/>
    <w:rsid w:val="2615BE49"/>
    <w:rsid w:val="2640191B"/>
    <w:rsid w:val="26722CC6"/>
    <w:rsid w:val="26897D88"/>
    <w:rsid w:val="26FC5F35"/>
    <w:rsid w:val="2704AA75"/>
    <w:rsid w:val="270FF59C"/>
    <w:rsid w:val="271E41B4"/>
    <w:rsid w:val="2773366A"/>
    <w:rsid w:val="27956C12"/>
    <w:rsid w:val="27AEDBA7"/>
    <w:rsid w:val="27E876E2"/>
    <w:rsid w:val="280D36DE"/>
    <w:rsid w:val="2812DFF9"/>
    <w:rsid w:val="284DE728"/>
    <w:rsid w:val="2875C7CA"/>
    <w:rsid w:val="287B697A"/>
    <w:rsid w:val="28BED332"/>
    <w:rsid w:val="28DA538C"/>
    <w:rsid w:val="28E815FC"/>
    <w:rsid w:val="28F6C1FF"/>
    <w:rsid w:val="28FD63AC"/>
    <w:rsid w:val="291259A5"/>
    <w:rsid w:val="291AF654"/>
    <w:rsid w:val="2924115D"/>
    <w:rsid w:val="29363C97"/>
    <w:rsid w:val="293BDB42"/>
    <w:rsid w:val="293EF983"/>
    <w:rsid w:val="294BB3E5"/>
    <w:rsid w:val="294F643D"/>
    <w:rsid w:val="298441ED"/>
    <w:rsid w:val="299E1E95"/>
    <w:rsid w:val="29C81AC6"/>
    <w:rsid w:val="29D49772"/>
    <w:rsid w:val="29F54645"/>
    <w:rsid w:val="29F8D7D6"/>
    <w:rsid w:val="2A2E048F"/>
    <w:rsid w:val="2A33C344"/>
    <w:rsid w:val="2A37AC0F"/>
    <w:rsid w:val="2A47D88A"/>
    <w:rsid w:val="2A4D3F41"/>
    <w:rsid w:val="2A546434"/>
    <w:rsid w:val="2A595D87"/>
    <w:rsid w:val="2A5BDB95"/>
    <w:rsid w:val="2A5D76F7"/>
    <w:rsid w:val="2A67E4E9"/>
    <w:rsid w:val="2A77F93E"/>
    <w:rsid w:val="2A94A1EB"/>
    <w:rsid w:val="2AA7FFCD"/>
    <w:rsid w:val="2AA91778"/>
    <w:rsid w:val="2AAB9568"/>
    <w:rsid w:val="2ABF1CF1"/>
    <w:rsid w:val="2ABF7A32"/>
    <w:rsid w:val="2AD31281"/>
    <w:rsid w:val="2ADE5983"/>
    <w:rsid w:val="2B29029E"/>
    <w:rsid w:val="2B55790E"/>
    <w:rsid w:val="2B570D89"/>
    <w:rsid w:val="2B6673FB"/>
    <w:rsid w:val="2B7DFCA7"/>
    <w:rsid w:val="2B91DD4F"/>
    <w:rsid w:val="2BA80742"/>
    <w:rsid w:val="2BB214CE"/>
    <w:rsid w:val="2BBFDF4C"/>
    <w:rsid w:val="2C019F59"/>
    <w:rsid w:val="2C0C2FC3"/>
    <w:rsid w:val="2C1388B5"/>
    <w:rsid w:val="2C1388B5"/>
    <w:rsid w:val="2C210B38"/>
    <w:rsid w:val="2C26D35C"/>
    <w:rsid w:val="2C2C672B"/>
    <w:rsid w:val="2C3587C0"/>
    <w:rsid w:val="2C537D30"/>
    <w:rsid w:val="2C547D5B"/>
    <w:rsid w:val="2C661ED4"/>
    <w:rsid w:val="2C6BFD82"/>
    <w:rsid w:val="2C789D05"/>
    <w:rsid w:val="2C7AF6B4"/>
    <w:rsid w:val="2C86D775"/>
    <w:rsid w:val="2CA955DD"/>
    <w:rsid w:val="2CB96D59"/>
    <w:rsid w:val="2CC2D234"/>
    <w:rsid w:val="2D0020F6"/>
    <w:rsid w:val="2D080D30"/>
    <w:rsid w:val="2D0A8CFC"/>
    <w:rsid w:val="2D206EFC"/>
    <w:rsid w:val="2D3FDD31"/>
    <w:rsid w:val="2D581622"/>
    <w:rsid w:val="2D591933"/>
    <w:rsid w:val="2D609324"/>
    <w:rsid w:val="2D6584D0"/>
    <w:rsid w:val="2D78FE67"/>
    <w:rsid w:val="2D79C347"/>
    <w:rsid w:val="2D94D027"/>
    <w:rsid w:val="2DA047B4"/>
    <w:rsid w:val="2DABE752"/>
    <w:rsid w:val="2DBF57E0"/>
    <w:rsid w:val="2DC4DCE0"/>
    <w:rsid w:val="2DE38D93"/>
    <w:rsid w:val="2DECB361"/>
    <w:rsid w:val="2E080FA9"/>
    <w:rsid w:val="2E0B8479"/>
    <w:rsid w:val="2E0C9420"/>
    <w:rsid w:val="2E104213"/>
    <w:rsid w:val="2E3AC21E"/>
    <w:rsid w:val="2E49711F"/>
    <w:rsid w:val="2E7C7FAE"/>
    <w:rsid w:val="2E828F2D"/>
    <w:rsid w:val="2E8F21FF"/>
    <w:rsid w:val="2E94837A"/>
    <w:rsid w:val="2E9A9DB5"/>
    <w:rsid w:val="2EC98E63"/>
    <w:rsid w:val="2ED9A804"/>
    <w:rsid w:val="2EDCB965"/>
    <w:rsid w:val="2EE27224"/>
    <w:rsid w:val="2EF0E825"/>
    <w:rsid w:val="2F0FAFB2"/>
    <w:rsid w:val="2F170B45"/>
    <w:rsid w:val="2F315BF2"/>
    <w:rsid w:val="2F444819"/>
    <w:rsid w:val="2F57F27A"/>
    <w:rsid w:val="2F5DB120"/>
    <w:rsid w:val="2F87FA25"/>
    <w:rsid w:val="2F9D292C"/>
    <w:rsid w:val="2FA5B9D3"/>
    <w:rsid w:val="2FB5BD6B"/>
    <w:rsid w:val="2FBBAE00"/>
    <w:rsid w:val="2FCDA8DA"/>
    <w:rsid w:val="2FCFAC25"/>
    <w:rsid w:val="2FD43414"/>
    <w:rsid w:val="2FDC47E4"/>
    <w:rsid w:val="2FE11045"/>
    <w:rsid w:val="2FE1618E"/>
    <w:rsid w:val="3020C3D0"/>
    <w:rsid w:val="3023DAE9"/>
    <w:rsid w:val="30249CFE"/>
    <w:rsid w:val="30266C52"/>
    <w:rsid w:val="302ECB6E"/>
    <w:rsid w:val="3030007F"/>
    <w:rsid w:val="30499B99"/>
    <w:rsid w:val="3071B522"/>
    <w:rsid w:val="3075E563"/>
    <w:rsid w:val="30972BE3"/>
    <w:rsid w:val="309B03FC"/>
    <w:rsid w:val="30B85784"/>
    <w:rsid w:val="30BCDAC4"/>
    <w:rsid w:val="30C5E028"/>
    <w:rsid w:val="30CC450F"/>
    <w:rsid w:val="30E3111D"/>
    <w:rsid w:val="30EDBC9B"/>
    <w:rsid w:val="30F7309C"/>
    <w:rsid w:val="3132EB6B"/>
    <w:rsid w:val="3139B84A"/>
    <w:rsid w:val="313BFB55"/>
    <w:rsid w:val="31413C81"/>
    <w:rsid w:val="3155F1E2"/>
    <w:rsid w:val="315D307B"/>
    <w:rsid w:val="315DD3AD"/>
    <w:rsid w:val="3165F16A"/>
    <w:rsid w:val="31693693"/>
    <w:rsid w:val="316B8CD2"/>
    <w:rsid w:val="318C85A3"/>
    <w:rsid w:val="3192A76E"/>
    <w:rsid w:val="31AA76F8"/>
    <w:rsid w:val="31AF96E1"/>
    <w:rsid w:val="31AFA830"/>
    <w:rsid w:val="31CFE7A7"/>
    <w:rsid w:val="31EBD5B9"/>
    <w:rsid w:val="320A4CC4"/>
    <w:rsid w:val="32202F36"/>
    <w:rsid w:val="32329DC4"/>
    <w:rsid w:val="323A07F4"/>
    <w:rsid w:val="3289C4DE"/>
    <w:rsid w:val="328A47EE"/>
    <w:rsid w:val="328A5790"/>
    <w:rsid w:val="328C54E6"/>
    <w:rsid w:val="328E82BE"/>
    <w:rsid w:val="32A6F026"/>
    <w:rsid w:val="32C38BA4"/>
    <w:rsid w:val="32E32802"/>
    <w:rsid w:val="32ECE773"/>
    <w:rsid w:val="3302E57A"/>
    <w:rsid w:val="33190A82"/>
    <w:rsid w:val="332CBCA1"/>
    <w:rsid w:val="33468293"/>
    <w:rsid w:val="33555A14"/>
    <w:rsid w:val="335705F3"/>
    <w:rsid w:val="335C8F21"/>
    <w:rsid w:val="3364C86B"/>
    <w:rsid w:val="337ED776"/>
    <w:rsid w:val="3385ADCA"/>
    <w:rsid w:val="338AFA24"/>
    <w:rsid w:val="3391CB18"/>
    <w:rsid w:val="3392511E"/>
    <w:rsid w:val="33969BF7"/>
    <w:rsid w:val="339DE816"/>
    <w:rsid w:val="339EB3E4"/>
    <w:rsid w:val="33AF7DE5"/>
    <w:rsid w:val="33D417AD"/>
    <w:rsid w:val="33DA1160"/>
    <w:rsid w:val="33E03AAE"/>
    <w:rsid w:val="33E2FAB3"/>
    <w:rsid w:val="33EBCEE0"/>
    <w:rsid w:val="33FD77DB"/>
    <w:rsid w:val="340F0019"/>
    <w:rsid w:val="34222AA1"/>
    <w:rsid w:val="3444CA80"/>
    <w:rsid w:val="345531AA"/>
    <w:rsid w:val="34557D07"/>
    <w:rsid w:val="3482C6A3"/>
    <w:rsid w:val="34A6EF64"/>
    <w:rsid w:val="34A8EC52"/>
    <w:rsid w:val="34AEB56D"/>
    <w:rsid w:val="34B743A1"/>
    <w:rsid w:val="34BD5734"/>
    <w:rsid w:val="34EB911C"/>
    <w:rsid w:val="34F02FB0"/>
    <w:rsid w:val="34F2405C"/>
    <w:rsid w:val="3529A9AF"/>
    <w:rsid w:val="3543F3AD"/>
    <w:rsid w:val="35570854"/>
    <w:rsid w:val="355A367B"/>
    <w:rsid w:val="3569D2E4"/>
    <w:rsid w:val="356B5CDC"/>
    <w:rsid w:val="3584D334"/>
    <w:rsid w:val="35A09E07"/>
    <w:rsid w:val="35B43372"/>
    <w:rsid w:val="35C21747"/>
    <w:rsid w:val="35CA4707"/>
    <w:rsid w:val="35D45FB7"/>
    <w:rsid w:val="35E19355"/>
    <w:rsid w:val="35E7EE2C"/>
    <w:rsid w:val="35F2A4EA"/>
    <w:rsid w:val="360D7E2E"/>
    <w:rsid w:val="361D5D00"/>
    <w:rsid w:val="3645A4BD"/>
    <w:rsid w:val="364D2EE9"/>
    <w:rsid w:val="36649335"/>
    <w:rsid w:val="368CA3BE"/>
    <w:rsid w:val="369E8B0E"/>
    <w:rsid w:val="36CE6E6F"/>
    <w:rsid w:val="36D4B799"/>
    <w:rsid w:val="36D68C8D"/>
    <w:rsid w:val="36FC3B8C"/>
    <w:rsid w:val="3704D274"/>
    <w:rsid w:val="3724F912"/>
    <w:rsid w:val="3740F767"/>
    <w:rsid w:val="3759D3FD"/>
    <w:rsid w:val="376FA53C"/>
    <w:rsid w:val="377AB760"/>
    <w:rsid w:val="3787A104"/>
    <w:rsid w:val="37C3B559"/>
    <w:rsid w:val="37C85C78"/>
    <w:rsid w:val="37CED66A"/>
    <w:rsid w:val="37DAB0DF"/>
    <w:rsid w:val="37DC2079"/>
    <w:rsid w:val="37FB995B"/>
    <w:rsid w:val="37FD64EC"/>
    <w:rsid w:val="380F538B"/>
    <w:rsid w:val="381730D4"/>
    <w:rsid w:val="383D2BFA"/>
    <w:rsid w:val="3840E252"/>
    <w:rsid w:val="38442D31"/>
    <w:rsid w:val="385F00BA"/>
    <w:rsid w:val="385FE560"/>
    <w:rsid w:val="386BF06D"/>
    <w:rsid w:val="386F8AC3"/>
    <w:rsid w:val="3876E581"/>
    <w:rsid w:val="388172B3"/>
    <w:rsid w:val="388683D9"/>
    <w:rsid w:val="388879E9"/>
    <w:rsid w:val="3890D528"/>
    <w:rsid w:val="38ADA649"/>
    <w:rsid w:val="38B6CBD5"/>
    <w:rsid w:val="38BCBA9C"/>
    <w:rsid w:val="38BF5A6A"/>
    <w:rsid w:val="38CC8C26"/>
    <w:rsid w:val="38D803DC"/>
    <w:rsid w:val="38D86965"/>
    <w:rsid w:val="38EED843"/>
    <w:rsid w:val="3928F68F"/>
    <w:rsid w:val="393FE201"/>
    <w:rsid w:val="395A42C9"/>
    <w:rsid w:val="396ABB84"/>
    <w:rsid w:val="398DA40F"/>
    <w:rsid w:val="39902B49"/>
    <w:rsid w:val="39902B49"/>
    <w:rsid w:val="39987D7F"/>
    <w:rsid w:val="39BAA36E"/>
    <w:rsid w:val="39D25F95"/>
    <w:rsid w:val="39DE7223"/>
    <w:rsid w:val="39ED957E"/>
    <w:rsid w:val="3A0D4484"/>
    <w:rsid w:val="3A3768BE"/>
    <w:rsid w:val="3A3ECB61"/>
    <w:rsid w:val="3A69E1A3"/>
    <w:rsid w:val="3A6F9172"/>
    <w:rsid w:val="3A8F11BB"/>
    <w:rsid w:val="3AA38FC7"/>
    <w:rsid w:val="3AA7F3A7"/>
    <w:rsid w:val="3ABC03AF"/>
    <w:rsid w:val="3ABD1A93"/>
    <w:rsid w:val="3AC3350B"/>
    <w:rsid w:val="3AC8E30C"/>
    <w:rsid w:val="3AD2136E"/>
    <w:rsid w:val="3AD66281"/>
    <w:rsid w:val="3ADE0FCF"/>
    <w:rsid w:val="3AF2BFAD"/>
    <w:rsid w:val="3AF4B573"/>
    <w:rsid w:val="3B0DAC76"/>
    <w:rsid w:val="3B21D839"/>
    <w:rsid w:val="3B5CC4FA"/>
    <w:rsid w:val="3B5F5E26"/>
    <w:rsid w:val="3B67FD43"/>
    <w:rsid w:val="3B8D159C"/>
    <w:rsid w:val="3BC9235B"/>
    <w:rsid w:val="3BCE31FF"/>
    <w:rsid w:val="3BD9C323"/>
    <w:rsid w:val="3BEB7BB2"/>
    <w:rsid w:val="3BEE48FF"/>
    <w:rsid w:val="3BEE5249"/>
    <w:rsid w:val="3C116277"/>
    <w:rsid w:val="3C17D45A"/>
    <w:rsid w:val="3C1C2C6C"/>
    <w:rsid w:val="3C26125D"/>
    <w:rsid w:val="3C28F73C"/>
    <w:rsid w:val="3C353DA9"/>
    <w:rsid w:val="3C445203"/>
    <w:rsid w:val="3C47209B"/>
    <w:rsid w:val="3C521CDA"/>
    <w:rsid w:val="3C556054"/>
    <w:rsid w:val="3C649AF3"/>
    <w:rsid w:val="3C6F50CE"/>
    <w:rsid w:val="3C79B74B"/>
    <w:rsid w:val="3C9CFCDF"/>
    <w:rsid w:val="3CA6BB6B"/>
    <w:rsid w:val="3CB47ADC"/>
    <w:rsid w:val="3CCB5AC4"/>
    <w:rsid w:val="3CCD68ED"/>
    <w:rsid w:val="3CCFF554"/>
    <w:rsid w:val="3CEB82D0"/>
    <w:rsid w:val="3D0E1FC2"/>
    <w:rsid w:val="3D272AAA"/>
    <w:rsid w:val="3D5DDC2A"/>
    <w:rsid w:val="3D6E5DE5"/>
    <w:rsid w:val="3D7352FB"/>
    <w:rsid w:val="3D75309C"/>
    <w:rsid w:val="3D83F962"/>
    <w:rsid w:val="3DB26057"/>
    <w:rsid w:val="3DBA7195"/>
    <w:rsid w:val="3DBBE485"/>
    <w:rsid w:val="3DC5164C"/>
    <w:rsid w:val="3DD16A05"/>
    <w:rsid w:val="3DD312FF"/>
    <w:rsid w:val="3DDC2DF4"/>
    <w:rsid w:val="3DE27823"/>
    <w:rsid w:val="3DE9FD8F"/>
    <w:rsid w:val="3DF85DFE"/>
    <w:rsid w:val="3E251829"/>
    <w:rsid w:val="3E2A159A"/>
    <w:rsid w:val="3E2F60E4"/>
    <w:rsid w:val="3E3132DB"/>
    <w:rsid w:val="3E32FBD0"/>
    <w:rsid w:val="3E57181B"/>
    <w:rsid w:val="3E5E46BE"/>
    <w:rsid w:val="3E5F140D"/>
    <w:rsid w:val="3E75066C"/>
    <w:rsid w:val="3E8131F3"/>
    <w:rsid w:val="3E81869C"/>
    <w:rsid w:val="3E83C18D"/>
    <w:rsid w:val="3E870772"/>
    <w:rsid w:val="3E898EAD"/>
    <w:rsid w:val="3E8AE111"/>
    <w:rsid w:val="3E912752"/>
    <w:rsid w:val="3EA5C8D1"/>
    <w:rsid w:val="3EBDF3A2"/>
    <w:rsid w:val="3ECB6242"/>
    <w:rsid w:val="3ED6F3A9"/>
    <w:rsid w:val="3EEAE413"/>
    <w:rsid w:val="3EF9BC87"/>
    <w:rsid w:val="3F1AC161"/>
    <w:rsid w:val="3F3FB3F1"/>
    <w:rsid w:val="3F40ED6B"/>
    <w:rsid w:val="3F452947"/>
    <w:rsid w:val="3F586157"/>
    <w:rsid w:val="3F6C043C"/>
    <w:rsid w:val="3F750900"/>
    <w:rsid w:val="3F885D18"/>
    <w:rsid w:val="3F9CF95E"/>
    <w:rsid w:val="3FA28E57"/>
    <w:rsid w:val="3FA728D7"/>
    <w:rsid w:val="3FA728D7"/>
    <w:rsid w:val="3FAC1C39"/>
    <w:rsid w:val="3FB182A3"/>
    <w:rsid w:val="3FB3C344"/>
    <w:rsid w:val="3FC64B3F"/>
    <w:rsid w:val="3FC8E275"/>
    <w:rsid w:val="3FCA695E"/>
    <w:rsid w:val="3FCDC1FC"/>
    <w:rsid w:val="3FD255C8"/>
    <w:rsid w:val="3FE0055F"/>
    <w:rsid w:val="40043BBA"/>
    <w:rsid w:val="40123A05"/>
    <w:rsid w:val="401724F8"/>
    <w:rsid w:val="40211B2D"/>
    <w:rsid w:val="40222815"/>
    <w:rsid w:val="402607A6"/>
    <w:rsid w:val="402A2FAE"/>
    <w:rsid w:val="4053A4A2"/>
    <w:rsid w:val="405E0A3A"/>
    <w:rsid w:val="4062FD57"/>
    <w:rsid w:val="409311D7"/>
    <w:rsid w:val="4097E9E2"/>
    <w:rsid w:val="409EE82A"/>
    <w:rsid w:val="40BA1028"/>
    <w:rsid w:val="40FC55A2"/>
    <w:rsid w:val="40FD4776"/>
    <w:rsid w:val="40FE74EA"/>
    <w:rsid w:val="40FFDC86"/>
    <w:rsid w:val="4102C27B"/>
    <w:rsid w:val="411C8B24"/>
    <w:rsid w:val="4124A733"/>
    <w:rsid w:val="4145EF0E"/>
    <w:rsid w:val="41505709"/>
    <w:rsid w:val="415BF914"/>
    <w:rsid w:val="41797504"/>
    <w:rsid w:val="417AC596"/>
    <w:rsid w:val="4182FF60"/>
    <w:rsid w:val="41928743"/>
    <w:rsid w:val="419B3F4E"/>
    <w:rsid w:val="419F6870"/>
    <w:rsid w:val="41AB06AA"/>
    <w:rsid w:val="41C2460C"/>
    <w:rsid w:val="41DD6CEE"/>
    <w:rsid w:val="41EDC3F4"/>
    <w:rsid w:val="41F6B300"/>
    <w:rsid w:val="42276C1C"/>
    <w:rsid w:val="42375932"/>
    <w:rsid w:val="423A8BF6"/>
    <w:rsid w:val="424E146E"/>
    <w:rsid w:val="425153E7"/>
    <w:rsid w:val="4253A719"/>
    <w:rsid w:val="425A25B9"/>
    <w:rsid w:val="425DEF2A"/>
    <w:rsid w:val="426833D5"/>
    <w:rsid w:val="42786D8C"/>
    <w:rsid w:val="427D92B0"/>
    <w:rsid w:val="428296AB"/>
    <w:rsid w:val="4299986F"/>
    <w:rsid w:val="42A4B2D0"/>
    <w:rsid w:val="42AB9591"/>
    <w:rsid w:val="42B6BF18"/>
    <w:rsid w:val="42B85615"/>
    <w:rsid w:val="42B86BD5"/>
    <w:rsid w:val="42C69A84"/>
    <w:rsid w:val="42CABC2C"/>
    <w:rsid w:val="42D00BB7"/>
    <w:rsid w:val="42E95B72"/>
    <w:rsid w:val="42FE9F9E"/>
    <w:rsid w:val="431D974B"/>
    <w:rsid w:val="4331BF59"/>
    <w:rsid w:val="43522A9C"/>
    <w:rsid w:val="43569137"/>
    <w:rsid w:val="43797C09"/>
    <w:rsid w:val="438855DA"/>
    <w:rsid w:val="438AAC37"/>
    <w:rsid w:val="43BC5FF2"/>
    <w:rsid w:val="43BDC8AA"/>
    <w:rsid w:val="43C5AB8A"/>
    <w:rsid w:val="43D06DDA"/>
    <w:rsid w:val="43EF5F13"/>
    <w:rsid w:val="43F43C53"/>
    <w:rsid w:val="440685CF"/>
    <w:rsid w:val="441ED4A6"/>
    <w:rsid w:val="4424AD75"/>
    <w:rsid w:val="442DECE6"/>
    <w:rsid w:val="443978B8"/>
    <w:rsid w:val="4445B4BB"/>
    <w:rsid w:val="445C1985"/>
    <w:rsid w:val="4464F59F"/>
    <w:rsid w:val="4474C354"/>
    <w:rsid w:val="4486E0D5"/>
    <w:rsid w:val="4488C260"/>
    <w:rsid w:val="448EB5D3"/>
    <w:rsid w:val="449679F6"/>
    <w:rsid w:val="449F063B"/>
    <w:rsid w:val="44A046B4"/>
    <w:rsid w:val="44B06A4C"/>
    <w:rsid w:val="44DE1EC4"/>
    <w:rsid w:val="44F1E648"/>
    <w:rsid w:val="450F57BC"/>
    <w:rsid w:val="452A971B"/>
    <w:rsid w:val="452E8A5D"/>
    <w:rsid w:val="452EF1B9"/>
    <w:rsid w:val="453AE43B"/>
    <w:rsid w:val="454CB8B2"/>
    <w:rsid w:val="4550F6CF"/>
    <w:rsid w:val="4576E63C"/>
    <w:rsid w:val="457A6CE2"/>
    <w:rsid w:val="457DDBB2"/>
    <w:rsid w:val="458A5BAC"/>
    <w:rsid w:val="458A656D"/>
    <w:rsid w:val="45939856"/>
    <w:rsid w:val="45C06E55"/>
    <w:rsid w:val="45CA542C"/>
    <w:rsid w:val="45D7519A"/>
    <w:rsid w:val="45E594C2"/>
    <w:rsid w:val="45E5F8FA"/>
    <w:rsid w:val="4615EB40"/>
    <w:rsid w:val="463AD25E"/>
    <w:rsid w:val="46423C27"/>
    <w:rsid w:val="464B9B57"/>
    <w:rsid w:val="466E671F"/>
    <w:rsid w:val="467050B0"/>
    <w:rsid w:val="46B11580"/>
    <w:rsid w:val="46B7AC9F"/>
    <w:rsid w:val="46D4E9C7"/>
    <w:rsid w:val="46D68C0C"/>
    <w:rsid w:val="46E05631"/>
    <w:rsid w:val="4705CED9"/>
    <w:rsid w:val="47111CD8"/>
    <w:rsid w:val="47220138"/>
    <w:rsid w:val="474F21CB"/>
    <w:rsid w:val="47502B8F"/>
    <w:rsid w:val="47727329"/>
    <w:rsid w:val="477EE17F"/>
    <w:rsid w:val="477F57F7"/>
    <w:rsid w:val="47862EA3"/>
    <w:rsid w:val="478EC652"/>
    <w:rsid w:val="479C4C23"/>
    <w:rsid w:val="47A88B05"/>
    <w:rsid w:val="47AE7049"/>
    <w:rsid w:val="47BBA7CC"/>
    <w:rsid w:val="47C7B707"/>
    <w:rsid w:val="47D0EC7A"/>
    <w:rsid w:val="47FAFA4A"/>
    <w:rsid w:val="48098D82"/>
    <w:rsid w:val="482DA6D5"/>
    <w:rsid w:val="4840B964"/>
    <w:rsid w:val="486FF300"/>
    <w:rsid w:val="488505A0"/>
    <w:rsid w:val="48994857"/>
    <w:rsid w:val="48CAB247"/>
    <w:rsid w:val="48D9D2E5"/>
    <w:rsid w:val="490E5C39"/>
    <w:rsid w:val="495DF8E4"/>
    <w:rsid w:val="49664920"/>
    <w:rsid w:val="4973C08A"/>
    <w:rsid w:val="497E806A"/>
    <w:rsid w:val="49ACDDD7"/>
    <w:rsid w:val="49B8D041"/>
    <w:rsid w:val="49BFEF8F"/>
    <w:rsid w:val="49C3CB76"/>
    <w:rsid w:val="49C4BB7B"/>
    <w:rsid w:val="49CF29AE"/>
    <w:rsid w:val="49D49BF3"/>
    <w:rsid w:val="49F074F1"/>
    <w:rsid w:val="4A38159B"/>
    <w:rsid w:val="4A426033"/>
    <w:rsid w:val="4A51BE71"/>
    <w:rsid w:val="4A60D09B"/>
    <w:rsid w:val="4A6552A5"/>
    <w:rsid w:val="4A6D8E56"/>
    <w:rsid w:val="4A6D8EBB"/>
    <w:rsid w:val="4A8043A6"/>
    <w:rsid w:val="4A9AA44A"/>
    <w:rsid w:val="4B1066E3"/>
    <w:rsid w:val="4B1EE56B"/>
    <w:rsid w:val="4B23E993"/>
    <w:rsid w:val="4B29F2E5"/>
    <w:rsid w:val="4B533F5C"/>
    <w:rsid w:val="4B55856E"/>
    <w:rsid w:val="4B63DE3F"/>
    <w:rsid w:val="4B6BF20A"/>
    <w:rsid w:val="4B7A93D7"/>
    <w:rsid w:val="4B7C3513"/>
    <w:rsid w:val="4B8701B9"/>
    <w:rsid w:val="4B8DEAB6"/>
    <w:rsid w:val="4B8E2095"/>
    <w:rsid w:val="4BA430CC"/>
    <w:rsid w:val="4BA963D2"/>
    <w:rsid w:val="4BB0D3F1"/>
    <w:rsid w:val="4BBFB624"/>
    <w:rsid w:val="4BCB21CC"/>
    <w:rsid w:val="4BFED902"/>
    <w:rsid w:val="4C1B6712"/>
    <w:rsid w:val="4C1F295D"/>
    <w:rsid w:val="4C30643B"/>
    <w:rsid w:val="4C310F35"/>
    <w:rsid w:val="4C3B6CB2"/>
    <w:rsid w:val="4C580B20"/>
    <w:rsid w:val="4C585CEF"/>
    <w:rsid w:val="4C7E1508"/>
    <w:rsid w:val="4C7FE2D8"/>
    <w:rsid w:val="4C9B3865"/>
    <w:rsid w:val="4C9D462A"/>
    <w:rsid w:val="4C9E25E1"/>
    <w:rsid w:val="4CBD58CB"/>
    <w:rsid w:val="4CC6A6C8"/>
    <w:rsid w:val="4CCA15CC"/>
    <w:rsid w:val="4CD0B79C"/>
    <w:rsid w:val="4CDB2A84"/>
    <w:rsid w:val="4CEA30C3"/>
    <w:rsid w:val="4D1620A7"/>
    <w:rsid w:val="4D26DB89"/>
    <w:rsid w:val="4D34D4AB"/>
    <w:rsid w:val="4D4FFB33"/>
    <w:rsid w:val="4D5CDC7C"/>
    <w:rsid w:val="4D639D64"/>
    <w:rsid w:val="4D68DBBB"/>
    <w:rsid w:val="4D6AA7F2"/>
    <w:rsid w:val="4D791805"/>
    <w:rsid w:val="4D7A0CDD"/>
    <w:rsid w:val="4D89216F"/>
    <w:rsid w:val="4D921709"/>
    <w:rsid w:val="4DC890AC"/>
    <w:rsid w:val="4DDE209B"/>
    <w:rsid w:val="4DDEE265"/>
    <w:rsid w:val="4DFEA162"/>
    <w:rsid w:val="4E0146F2"/>
    <w:rsid w:val="4E07F485"/>
    <w:rsid w:val="4E1F7BD7"/>
    <w:rsid w:val="4E278C18"/>
    <w:rsid w:val="4E485BB2"/>
    <w:rsid w:val="4E5B3B26"/>
    <w:rsid w:val="4E60510F"/>
    <w:rsid w:val="4E652493"/>
    <w:rsid w:val="4E68E0E9"/>
    <w:rsid w:val="4E7A1551"/>
    <w:rsid w:val="4E932959"/>
    <w:rsid w:val="4E9FD1F3"/>
    <w:rsid w:val="4EAA2D69"/>
    <w:rsid w:val="4EACCB27"/>
    <w:rsid w:val="4EB1129A"/>
    <w:rsid w:val="4ED3D4A4"/>
    <w:rsid w:val="4EE5AB8C"/>
    <w:rsid w:val="4EF62557"/>
    <w:rsid w:val="4EF97E7E"/>
    <w:rsid w:val="4F047085"/>
    <w:rsid w:val="4F3AAABB"/>
    <w:rsid w:val="4F553F7D"/>
    <w:rsid w:val="4F65192F"/>
    <w:rsid w:val="4F6E6630"/>
    <w:rsid w:val="4F6F1306"/>
    <w:rsid w:val="4F71380E"/>
    <w:rsid w:val="4F7B5C9A"/>
    <w:rsid w:val="4F7B8817"/>
    <w:rsid w:val="4F7D919A"/>
    <w:rsid w:val="4F80CA77"/>
    <w:rsid w:val="4F8FC2D4"/>
    <w:rsid w:val="4F997B9E"/>
    <w:rsid w:val="4FA5BF9E"/>
    <w:rsid w:val="4FC7744E"/>
    <w:rsid w:val="4FD56D35"/>
    <w:rsid w:val="4FE7296A"/>
    <w:rsid w:val="4FEC9345"/>
    <w:rsid w:val="4FEFBC19"/>
    <w:rsid w:val="4FF25F3C"/>
    <w:rsid w:val="4FFBDB21"/>
    <w:rsid w:val="5000A48E"/>
    <w:rsid w:val="5022617C"/>
    <w:rsid w:val="502BEE39"/>
    <w:rsid w:val="502DBF2C"/>
    <w:rsid w:val="502DE58C"/>
    <w:rsid w:val="502FA872"/>
    <w:rsid w:val="50379D22"/>
    <w:rsid w:val="504D1B74"/>
    <w:rsid w:val="506359AC"/>
    <w:rsid w:val="50733B78"/>
    <w:rsid w:val="50839A18"/>
    <w:rsid w:val="5087D35E"/>
    <w:rsid w:val="50A2139C"/>
    <w:rsid w:val="50A614EE"/>
    <w:rsid w:val="50A73A17"/>
    <w:rsid w:val="50A82C8C"/>
    <w:rsid w:val="50D6F1BD"/>
    <w:rsid w:val="50D7FB5B"/>
    <w:rsid w:val="50DB65FB"/>
    <w:rsid w:val="50DDD16E"/>
    <w:rsid w:val="50E6DA08"/>
    <w:rsid w:val="51229548"/>
    <w:rsid w:val="5122C6B1"/>
    <w:rsid w:val="512A01B5"/>
    <w:rsid w:val="514FFB6F"/>
    <w:rsid w:val="5155A6E3"/>
    <w:rsid w:val="51837048"/>
    <w:rsid w:val="51850A77"/>
    <w:rsid w:val="5185DF43"/>
    <w:rsid w:val="51886B70"/>
    <w:rsid w:val="5192827A"/>
    <w:rsid w:val="51937CD0"/>
    <w:rsid w:val="51980155"/>
    <w:rsid w:val="519BF19D"/>
    <w:rsid w:val="519CA1F4"/>
    <w:rsid w:val="51A0BF54"/>
    <w:rsid w:val="51AE29A8"/>
    <w:rsid w:val="51B31A4A"/>
    <w:rsid w:val="51B5A4C3"/>
    <w:rsid w:val="51BBDE93"/>
    <w:rsid w:val="51C9F836"/>
    <w:rsid w:val="51E37B67"/>
    <w:rsid w:val="51EAF8C2"/>
    <w:rsid w:val="5208EAB1"/>
    <w:rsid w:val="520B1050"/>
    <w:rsid w:val="522D4F45"/>
    <w:rsid w:val="523D5747"/>
    <w:rsid w:val="526B7FB2"/>
    <w:rsid w:val="526E987A"/>
    <w:rsid w:val="526F335A"/>
    <w:rsid w:val="527AADC0"/>
    <w:rsid w:val="5288C01D"/>
    <w:rsid w:val="52A41A66"/>
    <w:rsid w:val="52AA78FC"/>
    <w:rsid w:val="52C202D4"/>
    <w:rsid w:val="5322C688"/>
    <w:rsid w:val="5348D7E8"/>
    <w:rsid w:val="535466C6"/>
    <w:rsid w:val="5358AE3E"/>
    <w:rsid w:val="536D7E2F"/>
    <w:rsid w:val="53845AE3"/>
    <w:rsid w:val="5385EF4D"/>
    <w:rsid w:val="538A4F75"/>
    <w:rsid w:val="538BD879"/>
    <w:rsid w:val="53C5611B"/>
    <w:rsid w:val="53DE9DE4"/>
    <w:rsid w:val="53E4B04B"/>
    <w:rsid w:val="53F3513E"/>
    <w:rsid w:val="5408F985"/>
    <w:rsid w:val="54131D5A"/>
    <w:rsid w:val="541F21A1"/>
    <w:rsid w:val="542EE8E7"/>
    <w:rsid w:val="5434B845"/>
    <w:rsid w:val="54353E36"/>
    <w:rsid w:val="544971C9"/>
    <w:rsid w:val="54726174"/>
    <w:rsid w:val="547A5142"/>
    <w:rsid w:val="547BAC0F"/>
    <w:rsid w:val="547E5569"/>
    <w:rsid w:val="54A12695"/>
    <w:rsid w:val="54C86BDF"/>
    <w:rsid w:val="54CFAEA7"/>
    <w:rsid w:val="54DF194B"/>
    <w:rsid w:val="54EEBDA1"/>
    <w:rsid w:val="54F9B620"/>
    <w:rsid w:val="54FD7C3C"/>
    <w:rsid w:val="54FEBA0A"/>
    <w:rsid w:val="55144C55"/>
    <w:rsid w:val="5517C19F"/>
    <w:rsid w:val="551CEBC8"/>
    <w:rsid w:val="552ABC0C"/>
    <w:rsid w:val="55420E25"/>
    <w:rsid w:val="5560C0B9"/>
    <w:rsid w:val="55681EDB"/>
    <w:rsid w:val="556D9559"/>
    <w:rsid w:val="558DAC77"/>
    <w:rsid w:val="55A04F42"/>
    <w:rsid w:val="55A5DC6A"/>
    <w:rsid w:val="55B5F345"/>
    <w:rsid w:val="55B63579"/>
    <w:rsid w:val="55B6FA9C"/>
    <w:rsid w:val="55C2F8FA"/>
    <w:rsid w:val="563AFEFD"/>
    <w:rsid w:val="5646A266"/>
    <w:rsid w:val="564FF872"/>
    <w:rsid w:val="5664EDFB"/>
    <w:rsid w:val="567E5896"/>
    <w:rsid w:val="5682C6E4"/>
    <w:rsid w:val="56BA3F5E"/>
    <w:rsid w:val="56C3A76F"/>
    <w:rsid w:val="56D29610"/>
    <w:rsid w:val="56D68616"/>
    <w:rsid w:val="56F270D1"/>
    <w:rsid w:val="570E465E"/>
    <w:rsid w:val="572BBE0B"/>
    <w:rsid w:val="572DB0CB"/>
    <w:rsid w:val="5760FC26"/>
    <w:rsid w:val="57722698"/>
    <w:rsid w:val="57783F19"/>
    <w:rsid w:val="5778407E"/>
    <w:rsid w:val="577CBB26"/>
    <w:rsid w:val="577DECEB"/>
    <w:rsid w:val="577E6B09"/>
    <w:rsid w:val="57863684"/>
    <w:rsid w:val="579370CB"/>
    <w:rsid w:val="5794EC6D"/>
    <w:rsid w:val="579B5613"/>
    <w:rsid w:val="57A6B363"/>
    <w:rsid w:val="57A84A44"/>
    <w:rsid w:val="57B893CE"/>
    <w:rsid w:val="57C879A3"/>
    <w:rsid w:val="57E2DA49"/>
    <w:rsid w:val="57EC8833"/>
    <w:rsid w:val="5807FE8C"/>
    <w:rsid w:val="584D334A"/>
    <w:rsid w:val="584E0B1E"/>
    <w:rsid w:val="58567E73"/>
    <w:rsid w:val="585E6EFD"/>
    <w:rsid w:val="585E7E16"/>
    <w:rsid w:val="5864D597"/>
    <w:rsid w:val="586F9298"/>
    <w:rsid w:val="5875CA52"/>
    <w:rsid w:val="5880AB5A"/>
    <w:rsid w:val="58B9B23C"/>
    <w:rsid w:val="58BD4C1D"/>
    <w:rsid w:val="58CD57EA"/>
    <w:rsid w:val="58DB717B"/>
    <w:rsid w:val="58E78AEC"/>
    <w:rsid w:val="59018957"/>
    <w:rsid w:val="5953FAA7"/>
    <w:rsid w:val="596E0539"/>
    <w:rsid w:val="5974A3E8"/>
    <w:rsid w:val="597E0E55"/>
    <w:rsid w:val="599FA120"/>
    <w:rsid w:val="59A620CA"/>
    <w:rsid w:val="5A0B12A6"/>
    <w:rsid w:val="5A109E28"/>
    <w:rsid w:val="5A2147C1"/>
    <w:rsid w:val="5A2926FC"/>
    <w:rsid w:val="5A2B0639"/>
    <w:rsid w:val="5A36723F"/>
    <w:rsid w:val="5A5BC090"/>
    <w:rsid w:val="5A6EA656"/>
    <w:rsid w:val="5A71EC99"/>
    <w:rsid w:val="5A7501AF"/>
    <w:rsid w:val="5A791279"/>
    <w:rsid w:val="5A85F1C7"/>
    <w:rsid w:val="5A89C543"/>
    <w:rsid w:val="5A8AB4A6"/>
    <w:rsid w:val="5A8D6A8F"/>
    <w:rsid w:val="5AA97AB6"/>
    <w:rsid w:val="5AAFF8A4"/>
    <w:rsid w:val="5AD33F3D"/>
    <w:rsid w:val="5AD620C0"/>
    <w:rsid w:val="5AEAC1CD"/>
    <w:rsid w:val="5B008EBC"/>
    <w:rsid w:val="5B0459C5"/>
    <w:rsid w:val="5B23F4B9"/>
    <w:rsid w:val="5B2927CF"/>
    <w:rsid w:val="5B5521A4"/>
    <w:rsid w:val="5B55D7DC"/>
    <w:rsid w:val="5B792007"/>
    <w:rsid w:val="5B84AD9D"/>
    <w:rsid w:val="5B8F7E29"/>
    <w:rsid w:val="5B932F7B"/>
    <w:rsid w:val="5B9987D7"/>
    <w:rsid w:val="5BCF037E"/>
    <w:rsid w:val="5BE03182"/>
    <w:rsid w:val="5BEE9CA7"/>
    <w:rsid w:val="5BF98193"/>
    <w:rsid w:val="5C0311EF"/>
    <w:rsid w:val="5C0A70EC"/>
    <w:rsid w:val="5C0DDE5B"/>
    <w:rsid w:val="5C248A74"/>
    <w:rsid w:val="5C401524"/>
    <w:rsid w:val="5C6B2425"/>
    <w:rsid w:val="5CB0B4F0"/>
    <w:rsid w:val="5CB5A21C"/>
    <w:rsid w:val="5CBD3B73"/>
    <w:rsid w:val="5CC20F26"/>
    <w:rsid w:val="5CC31DE2"/>
    <w:rsid w:val="5CEAA6B4"/>
    <w:rsid w:val="5CEAEA19"/>
    <w:rsid w:val="5D2AC806"/>
    <w:rsid w:val="5D3FC9DB"/>
    <w:rsid w:val="5D58F515"/>
    <w:rsid w:val="5D755231"/>
    <w:rsid w:val="5D77578A"/>
    <w:rsid w:val="5D80EDF6"/>
    <w:rsid w:val="5D864AFC"/>
    <w:rsid w:val="5D9FFFA1"/>
    <w:rsid w:val="5DA2076D"/>
    <w:rsid w:val="5DBCF5F8"/>
    <w:rsid w:val="5DBD7E07"/>
    <w:rsid w:val="5DDCAFA6"/>
    <w:rsid w:val="5DE2CF03"/>
    <w:rsid w:val="5DF4657A"/>
    <w:rsid w:val="5DF6297B"/>
    <w:rsid w:val="5DF8D840"/>
    <w:rsid w:val="5E05E607"/>
    <w:rsid w:val="5E0D31B1"/>
    <w:rsid w:val="5E15AB0C"/>
    <w:rsid w:val="5E25BE11"/>
    <w:rsid w:val="5E3EADED"/>
    <w:rsid w:val="5E4A2C0E"/>
    <w:rsid w:val="5E4D2E09"/>
    <w:rsid w:val="5E8C70E8"/>
    <w:rsid w:val="5E97E935"/>
    <w:rsid w:val="5EA25687"/>
    <w:rsid w:val="5EA5F202"/>
    <w:rsid w:val="5EAEE7E2"/>
    <w:rsid w:val="5ECFE8C1"/>
    <w:rsid w:val="5ED07EE3"/>
    <w:rsid w:val="5EEA423E"/>
    <w:rsid w:val="5EEE03C9"/>
    <w:rsid w:val="5EF293D7"/>
    <w:rsid w:val="5EFF2EFF"/>
    <w:rsid w:val="5F0658BE"/>
    <w:rsid w:val="5F1B165D"/>
    <w:rsid w:val="5F2AF3D1"/>
    <w:rsid w:val="5F41BFB6"/>
    <w:rsid w:val="5F45705E"/>
    <w:rsid w:val="5F505632"/>
    <w:rsid w:val="5F60EFC8"/>
    <w:rsid w:val="5F74B2BA"/>
    <w:rsid w:val="5FB6A625"/>
    <w:rsid w:val="5FC9E407"/>
    <w:rsid w:val="5FD8699F"/>
    <w:rsid w:val="5FDB516A"/>
    <w:rsid w:val="5FE4E253"/>
    <w:rsid w:val="600D0C7A"/>
    <w:rsid w:val="60223A3F"/>
    <w:rsid w:val="60238EA7"/>
    <w:rsid w:val="6034F8BA"/>
    <w:rsid w:val="6037D373"/>
    <w:rsid w:val="60467E4D"/>
    <w:rsid w:val="605E5F00"/>
    <w:rsid w:val="607B797A"/>
    <w:rsid w:val="607F67F3"/>
    <w:rsid w:val="608D4E13"/>
    <w:rsid w:val="60A3826B"/>
    <w:rsid w:val="60AA3052"/>
    <w:rsid w:val="60BE29DC"/>
    <w:rsid w:val="60BF3727"/>
    <w:rsid w:val="60D7738A"/>
    <w:rsid w:val="60DECA47"/>
    <w:rsid w:val="612E3216"/>
    <w:rsid w:val="613D737E"/>
    <w:rsid w:val="6151741D"/>
    <w:rsid w:val="615357C6"/>
    <w:rsid w:val="6157637A"/>
    <w:rsid w:val="616D9E4D"/>
    <w:rsid w:val="618570E9"/>
    <w:rsid w:val="6186B9F4"/>
    <w:rsid w:val="61C1AEC4"/>
    <w:rsid w:val="61D2CF7E"/>
    <w:rsid w:val="61D72911"/>
    <w:rsid w:val="61E31DBD"/>
    <w:rsid w:val="61FC2EC2"/>
    <w:rsid w:val="620EED53"/>
    <w:rsid w:val="62288C73"/>
    <w:rsid w:val="622D57B1"/>
    <w:rsid w:val="6276EB8B"/>
    <w:rsid w:val="62AB6738"/>
    <w:rsid w:val="62BDE44F"/>
    <w:rsid w:val="62D51807"/>
    <w:rsid w:val="62D58302"/>
    <w:rsid w:val="630BD8ED"/>
    <w:rsid w:val="630FE0CF"/>
    <w:rsid w:val="6316FF76"/>
    <w:rsid w:val="634B620B"/>
    <w:rsid w:val="63A7BF4E"/>
    <w:rsid w:val="63ACEF4E"/>
    <w:rsid w:val="63B77094"/>
    <w:rsid w:val="63C74FB7"/>
    <w:rsid w:val="63DEAD46"/>
    <w:rsid w:val="63F53511"/>
    <w:rsid w:val="6408CC5C"/>
    <w:rsid w:val="64141BB1"/>
    <w:rsid w:val="641C698D"/>
    <w:rsid w:val="64283E97"/>
    <w:rsid w:val="643C570B"/>
    <w:rsid w:val="643EAA61"/>
    <w:rsid w:val="644DC33A"/>
    <w:rsid w:val="64502AF1"/>
    <w:rsid w:val="646769FE"/>
    <w:rsid w:val="6470C744"/>
    <w:rsid w:val="649C0552"/>
    <w:rsid w:val="64A329B5"/>
    <w:rsid w:val="64CF290E"/>
    <w:rsid w:val="64DF5D72"/>
    <w:rsid w:val="64F48159"/>
    <w:rsid w:val="650A9F9A"/>
    <w:rsid w:val="651BCC66"/>
    <w:rsid w:val="652279E4"/>
    <w:rsid w:val="6531EE5E"/>
    <w:rsid w:val="653EE9F9"/>
    <w:rsid w:val="654743C6"/>
    <w:rsid w:val="65529781"/>
    <w:rsid w:val="655EB15B"/>
    <w:rsid w:val="65789BCB"/>
    <w:rsid w:val="657E9DC8"/>
    <w:rsid w:val="65863CDB"/>
    <w:rsid w:val="6586D4B2"/>
    <w:rsid w:val="658E3F0D"/>
    <w:rsid w:val="65B528EB"/>
    <w:rsid w:val="65CD0A36"/>
    <w:rsid w:val="65DACEAE"/>
    <w:rsid w:val="65F57F00"/>
    <w:rsid w:val="65FB5C57"/>
    <w:rsid w:val="660BAE15"/>
    <w:rsid w:val="660EC3B3"/>
    <w:rsid w:val="6611873B"/>
    <w:rsid w:val="6614996C"/>
    <w:rsid w:val="6614E519"/>
    <w:rsid w:val="6616E2BF"/>
    <w:rsid w:val="664525FE"/>
    <w:rsid w:val="66453CE5"/>
    <w:rsid w:val="66524B81"/>
    <w:rsid w:val="6660D9DB"/>
    <w:rsid w:val="6681F046"/>
    <w:rsid w:val="66838F2B"/>
    <w:rsid w:val="66892BDA"/>
    <w:rsid w:val="668D8F44"/>
    <w:rsid w:val="66912A8F"/>
    <w:rsid w:val="66C3D19F"/>
    <w:rsid w:val="66CC1FD2"/>
    <w:rsid w:val="66DC9BFE"/>
    <w:rsid w:val="66DF1B4A"/>
    <w:rsid w:val="66E62B6D"/>
    <w:rsid w:val="6706C982"/>
    <w:rsid w:val="670C9385"/>
    <w:rsid w:val="67219F1B"/>
    <w:rsid w:val="672FB6FF"/>
    <w:rsid w:val="672FD7C0"/>
    <w:rsid w:val="67365645"/>
    <w:rsid w:val="6745D3CE"/>
    <w:rsid w:val="6757E62B"/>
    <w:rsid w:val="67629380"/>
    <w:rsid w:val="676692BD"/>
    <w:rsid w:val="67774D78"/>
    <w:rsid w:val="677AAC11"/>
    <w:rsid w:val="6781775C"/>
    <w:rsid w:val="67854A03"/>
    <w:rsid w:val="6795A212"/>
    <w:rsid w:val="67BC31B0"/>
    <w:rsid w:val="67BFDC56"/>
    <w:rsid w:val="67E90E9B"/>
    <w:rsid w:val="6819AC2A"/>
    <w:rsid w:val="683908BE"/>
    <w:rsid w:val="68406DBD"/>
    <w:rsid w:val="6863F726"/>
    <w:rsid w:val="6873F891"/>
    <w:rsid w:val="687ED3C8"/>
    <w:rsid w:val="689E3A31"/>
    <w:rsid w:val="68C14CBD"/>
    <w:rsid w:val="68C47778"/>
    <w:rsid w:val="68E06408"/>
    <w:rsid w:val="68E77BA1"/>
    <w:rsid w:val="69A7D936"/>
    <w:rsid w:val="69A842F3"/>
    <w:rsid w:val="69B64738"/>
    <w:rsid w:val="69C85877"/>
    <w:rsid w:val="69D39E77"/>
    <w:rsid w:val="69DC9770"/>
    <w:rsid w:val="6A409E0A"/>
    <w:rsid w:val="6A5425D5"/>
    <w:rsid w:val="6A735086"/>
    <w:rsid w:val="6A74EFCD"/>
    <w:rsid w:val="6A954660"/>
    <w:rsid w:val="6AA72EEE"/>
    <w:rsid w:val="6ABFE60D"/>
    <w:rsid w:val="6AC888F7"/>
    <w:rsid w:val="6AC8ECCE"/>
    <w:rsid w:val="6ACE9B63"/>
    <w:rsid w:val="6ACF536B"/>
    <w:rsid w:val="6AD66934"/>
    <w:rsid w:val="6AE40377"/>
    <w:rsid w:val="6AF44CC8"/>
    <w:rsid w:val="6B140FDF"/>
    <w:rsid w:val="6B1EE704"/>
    <w:rsid w:val="6B32E303"/>
    <w:rsid w:val="6B39BAF4"/>
    <w:rsid w:val="6B44B4F5"/>
    <w:rsid w:val="6B49AD3B"/>
    <w:rsid w:val="6B926154"/>
    <w:rsid w:val="6BA0BA49"/>
    <w:rsid w:val="6BBDDA57"/>
    <w:rsid w:val="6BF2E735"/>
    <w:rsid w:val="6BF8EDEC"/>
    <w:rsid w:val="6C104622"/>
    <w:rsid w:val="6C151723"/>
    <w:rsid w:val="6C163B74"/>
    <w:rsid w:val="6C36BED8"/>
    <w:rsid w:val="6C48638C"/>
    <w:rsid w:val="6C4D288B"/>
    <w:rsid w:val="6C701745"/>
    <w:rsid w:val="6CB52BE7"/>
    <w:rsid w:val="6CB905C7"/>
    <w:rsid w:val="6CBA01B1"/>
    <w:rsid w:val="6CCEBAD4"/>
    <w:rsid w:val="6CD821DC"/>
    <w:rsid w:val="6CF210BD"/>
    <w:rsid w:val="6CF26232"/>
    <w:rsid w:val="6CF62B86"/>
    <w:rsid w:val="6D03164C"/>
    <w:rsid w:val="6D03D07F"/>
    <w:rsid w:val="6D1B6020"/>
    <w:rsid w:val="6D296055"/>
    <w:rsid w:val="6D383E45"/>
    <w:rsid w:val="6D3CF610"/>
    <w:rsid w:val="6D56142A"/>
    <w:rsid w:val="6D5E5084"/>
    <w:rsid w:val="6D6679BC"/>
    <w:rsid w:val="6D8018CF"/>
    <w:rsid w:val="6D86A3A1"/>
    <w:rsid w:val="6D880402"/>
    <w:rsid w:val="6D928CDC"/>
    <w:rsid w:val="6D9E6D59"/>
    <w:rsid w:val="6DA67507"/>
    <w:rsid w:val="6DB5F389"/>
    <w:rsid w:val="6DCED5A7"/>
    <w:rsid w:val="6DDD6942"/>
    <w:rsid w:val="6DEB96D8"/>
    <w:rsid w:val="6DF2759D"/>
    <w:rsid w:val="6E0106FF"/>
    <w:rsid w:val="6E0A79AD"/>
    <w:rsid w:val="6E10F1C2"/>
    <w:rsid w:val="6E118731"/>
    <w:rsid w:val="6E225130"/>
    <w:rsid w:val="6E3B57E4"/>
    <w:rsid w:val="6E46D3F9"/>
    <w:rsid w:val="6E6B88F0"/>
    <w:rsid w:val="6E7472A2"/>
    <w:rsid w:val="6E88FAF0"/>
    <w:rsid w:val="6E8FC599"/>
    <w:rsid w:val="6EADC7D9"/>
    <w:rsid w:val="6EC34507"/>
    <w:rsid w:val="6EDDBDB5"/>
    <w:rsid w:val="6EE8FBEB"/>
    <w:rsid w:val="6EEA4706"/>
    <w:rsid w:val="6EEEDFB7"/>
    <w:rsid w:val="6EF1D03D"/>
    <w:rsid w:val="6EFA65A4"/>
    <w:rsid w:val="6F080045"/>
    <w:rsid w:val="6F09F5A6"/>
    <w:rsid w:val="6F1CAF1A"/>
    <w:rsid w:val="6F235011"/>
    <w:rsid w:val="6F4A80BF"/>
    <w:rsid w:val="6F6F216C"/>
    <w:rsid w:val="6FCD97F1"/>
    <w:rsid w:val="6FE4A784"/>
    <w:rsid w:val="6FE62BC7"/>
    <w:rsid w:val="6FF31DBE"/>
    <w:rsid w:val="6FF96545"/>
    <w:rsid w:val="7020A1CF"/>
    <w:rsid w:val="70284C19"/>
    <w:rsid w:val="70360AE7"/>
    <w:rsid w:val="703A4ACF"/>
    <w:rsid w:val="7042F208"/>
    <w:rsid w:val="704911D2"/>
    <w:rsid w:val="7058369A"/>
    <w:rsid w:val="705ECD8D"/>
    <w:rsid w:val="706521B8"/>
    <w:rsid w:val="706CC0D9"/>
    <w:rsid w:val="706E7C7F"/>
    <w:rsid w:val="70889B50"/>
    <w:rsid w:val="70AEDB12"/>
    <w:rsid w:val="70D0562B"/>
    <w:rsid w:val="70DD0B79"/>
    <w:rsid w:val="70E89F3B"/>
    <w:rsid w:val="7101B5CC"/>
    <w:rsid w:val="71078A11"/>
    <w:rsid w:val="71084069"/>
    <w:rsid w:val="710C87F1"/>
    <w:rsid w:val="7151F777"/>
    <w:rsid w:val="71641A87"/>
    <w:rsid w:val="7172D084"/>
    <w:rsid w:val="71A102F7"/>
    <w:rsid w:val="71B718E0"/>
    <w:rsid w:val="71C8A7FA"/>
    <w:rsid w:val="71D2A952"/>
    <w:rsid w:val="71D3A18C"/>
    <w:rsid w:val="71E07578"/>
    <w:rsid w:val="71E12674"/>
    <w:rsid w:val="71E9E821"/>
    <w:rsid w:val="71F1E445"/>
    <w:rsid w:val="721B7FB6"/>
    <w:rsid w:val="7237A7DB"/>
    <w:rsid w:val="724B5E19"/>
    <w:rsid w:val="725902C1"/>
    <w:rsid w:val="726763F6"/>
    <w:rsid w:val="726C7C3E"/>
    <w:rsid w:val="727A3BDE"/>
    <w:rsid w:val="728184B0"/>
    <w:rsid w:val="728A1F6F"/>
    <w:rsid w:val="729ADCD5"/>
    <w:rsid w:val="72AF28A2"/>
    <w:rsid w:val="72CF6F68"/>
    <w:rsid w:val="72E61245"/>
    <w:rsid w:val="72E92DB4"/>
    <w:rsid w:val="72FA2A08"/>
    <w:rsid w:val="72FC1E19"/>
    <w:rsid w:val="73018825"/>
    <w:rsid w:val="730C9B41"/>
    <w:rsid w:val="731A26DD"/>
    <w:rsid w:val="731DC35E"/>
    <w:rsid w:val="7324BBE9"/>
    <w:rsid w:val="732A44AB"/>
    <w:rsid w:val="732AE5F2"/>
    <w:rsid w:val="73324CDD"/>
    <w:rsid w:val="733A6900"/>
    <w:rsid w:val="733DC994"/>
    <w:rsid w:val="734F9E3D"/>
    <w:rsid w:val="7355B1DC"/>
    <w:rsid w:val="735A7FD8"/>
    <w:rsid w:val="735B1355"/>
    <w:rsid w:val="7381B732"/>
    <w:rsid w:val="7395393B"/>
    <w:rsid w:val="73A9406B"/>
    <w:rsid w:val="73AA8FD2"/>
    <w:rsid w:val="73BDF61A"/>
    <w:rsid w:val="73D653DD"/>
    <w:rsid w:val="73D83A11"/>
    <w:rsid w:val="73E4C281"/>
    <w:rsid w:val="73EF797F"/>
    <w:rsid w:val="74078EF1"/>
    <w:rsid w:val="741DB841"/>
    <w:rsid w:val="743A4F9A"/>
    <w:rsid w:val="744C047E"/>
    <w:rsid w:val="745E1923"/>
    <w:rsid w:val="74658A9A"/>
    <w:rsid w:val="746B5BA9"/>
    <w:rsid w:val="74702751"/>
    <w:rsid w:val="7483697A"/>
    <w:rsid w:val="74859D87"/>
    <w:rsid w:val="74910A46"/>
    <w:rsid w:val="7497863E"/>
    <w:rsid w:val="74B99DBF"/>
    <w:rsid w:val="74BA79FF"/>
    <w:rsid w:val="74C0CD80"/>
    <w:rsid w:val="74C257CE"/>
    <w:rsid w:val="74C7B9BF"/>
    <w:rsid w:val="74C80764"/>
    <w:rsid w:val="74EBA064"/>
    <w:rsid w:val="74FC3C20"/>
    <w:rsid w:val="74FD345C"/>
    <w:rsid w:val="751F2962"/>
    <w:rsid w:val="7524A694"/>
    <w:rsid w:val="753F7D31"/>
    <w:rsid w:val="7541DF66"/>
    <w:rsid w:val="75827419"/>
    <w:rsid w:val="7586A04F"/>
    <w:rsid w:val="75A28205"/>
    <w:rsid w:val="75B6C956"/>
    <w:rsid w:val="75BDA5BA"/>
    <w:rsid w:val="75CA1C84"/>
    <w:rsid w:val="75E1DF8C"/>
    <w:rsid w:val="75E21E52"/>
    <w:rsid w:val="75E8B43C"/>
    <w:rsid w:val="75F36A02"/>
    <w:rsid w:val="75F94769"/>
    <w:rsid w:val="75FB47F8"/>
    <w:rsid w:val="762A893F"/>
    <w:rsid w:val="764E6DBB"/>
    <w:rsid w:val="768BDB08"/>
    <w:rsid w:val="76B0A975"/>
    <w:rsid w:val="76B3B377"/>
    <w:rsid w:val="76CBE5BB"/>
    <w:rsid w:val="77169882"/>
    <w:rsid w:val="771B95C7"/>
    <w:rsid w:val="773224BF"/>
    <w:rsid w:val="774D80B1"/>
    <w:rsid w:val="77617480"/>
    <w:rsid w:val="77648AC5"/>
    <w:rsid w:val="77710350"/>
    <w:rsid w:val="777A7A83"/>
    <w:rsid w:val="77A3B49C"/>
    <w:rsid w:val="77B218D3"/>
    <w:rsid w:val="77B284B5"/>
    <w:rsid w:val="77BDA314"/>
    <w:rsid w:val="77D2F84A"/>
    <w:rsid w:val="77E662C2"/>
    <w:rsid w:val="78208F9C"/>
    <w:rsid w:val="784E0B25"/>
    <w:rsid w:val="78571615"/>
    <w:rsid w:val="785ADE98"/>
    <w:rsid w:val="78670C0B"/>
    <w:rsid w:val="78869DEC"/>
    <w:rsid w:val="7891C275"/>
    <w:rsid w:val="78B66FB5"/>
    <w:rsid w:val="78B7AA89"/>
    <w:rsid w:val="78C55701"/>
    <w:rsid w:val="78C67474"/>
    <w:rsid w:val="78E51507"/>
    <w:rsid w:val="78F9A5AC"/>
    <w:rsid w:val="78FDB304"/>
    <w:rsid w:val="790EA57E"/>
    <w:rsid w:val="790F59E0"/>
    <w:rsid w:val="7925AC46"/>
    <w:rsid w:val="79551EA4"/>
    <w:rsid w:val="7955B4A4"/>
    <w:rsid w:val="7983A26E"/>
    <w:rsid w:val="798B1BA7"/>
    <w:rsid w:val="79985C5D"/>
    <w:rsid w:val="799B2667"/>
    <w:rsid w:val="79BA416F"/>
    <w:rsid w:val="79CB212A"/>
    <w:rsid w:val="79D20E1D"/>
    <w:rsid w:val="79EA160B"/>
    <w:rsid w:val="79ED60FF"/>
    <w:rsid w:val="7A003752"/>
    <w:rsid w:val="7A0CC3FF"/>
    <w:rsid w:val="7A180452"/>
    <w:rsid w:val="7A42846F"/>
    <w:rsid w:val="7A608DE0"/>
    <w:rsid w:val="7A6FC449"/>
    <w:rsid w:val="7A8B101C"/>
    <w:rsid w:val="7A9985E6"/>
    <w:rsid w:val="7AB5D63F"/>
    <w:rsid w:val="7AB5D63F"/>
    <w:rsid w:val="7ABCEDDC"/>
    <w:rsid w:val="7AD33AD0"/>
    <w:rsid w:val="7AD632DF"/>
    <w:rsid w:val="7ADC7DE5"/>
    <w:rsid w:val="7AE0CEE2"/>
    <w:rsid w:val="7AE50432"/>
    <w:rsid w:val="7AEA94A4"/>
    <w:rsid w:val="7AF49232"/>
    <w:rsid w:val="7B012392"/>
    <w:rsid w:val="7B08332A"/>
    <w:rsid w:val="7B0FF3E0"/>
    <w:rsid w:val="7B1DB3DD"/>
    <w:rsid w:val="7B1F7B28"/>
    <w:rsid w:val="7B360737"/>
    <w:rsid w:val="7B458B57"/>
    <w:rsid w:val="7B67612C"/>
    <w:rsid w:val="7B6B2972"/>
    <w:rsid w:val="7B71E5D2"/>
    <w:rsid w:val="7B8B9CDB"/>
    <w:rsid w:val="7BA0AD35"/>
    <w:rsid w:val="7BAF28AA"/>
    <w:rsid w:val="7BB263D0"/>
    <w:rsid w:val="7BB56669"/>
    <w:rsid w:val="7BCF5D9D"/>
    <w:rsid w:val="7BE46CA7"/>
    <w:rsid w:val="7BE4CC52"/>
    <w:rsid w:val="7BF27DA1"/>
    <w:rsid w:val="7C00B367"/>
    <w:rsid w:val="7C0E171D"/>
    <w:rsid w:val="7C0E3A02"/>
    <w:rsid w:val="7C0F17DB"/>
    <w:rsid w:val="7C106B09"/>
    <w:rsid w:val="7C36FC02"/>
    <w:rsid w:val="7C433232"/>
    <w:rsid w:val="7C50E906"/>
    <w:rsid w:val="7C5E01F2"/>
    <w:rsid w:val="7C8EAEC5"/>
    <w:rsid w:val="7C9F639B"/>
    <w:rsid w:val="7CA1911B"/>
    <w:rsid w:val="7CA483B1"/>
    <w:rsid w:val="7CA65CA1"/>
    <w:rsid w:val="7CAE1F5C"/>
    <w:rsid w:val="7CBE08BE"/>
    <w:rsid w:val="7CC41A6D"/>
    <w:rsid w:val="7CCF1201"/>
    <w:rsid w:val="7CD48BA1"/>
    <w:rsid w:val="7CFB770E"/>
    <w:rsid w:val="7D08E332"/>
    <w:rsid w:val="7D12CE8F"/>
    <w:rsid w:val="7D1AE2A6"/>
    <w:rsid w:val="7D1FF07F"/>
    <w:rsid w:val="7D22AB73"/>
    <w:rsid w:val="7D5F13A4"/>
    <w:rsid w:val="7D7103F5"/>
    <w:rsid w:val="7D845DFB"/>
    <w:rsid w:val="7D871BA1"/>
    <w:rsid w:val="7D900BC0"/>
    <w:rsid w:val="7D9A168C"/>
    <w:rsid w:val="7DA06AE9"/>
    <w:rsid w:val="7DA31643"/>
    <w:rsid w:val="7DA8B167"/>
    <w:rsid w:val="7DABCCD7"/>
    <w:rsid w:val="7DCC091D"/>
    <w:rsid w:val="7DDF7C5D"/>
    <w:rsid w:val="7DE786E0"/>
    <w:rsid w:val="7DF02137"/>
    <w:rsid w:val="7DF3E1DF"/>
    <w:rsid w:val="7E00CA80"/>
    <w:rsid w:val="7E0A3765"/>
    <w:rsid w:val="7E113901"/>
    <w:rsid w:val="7E17D54A"/>
    <w:rsid w:val="7E4061F1"/>
    <w:rsid w:val="7E667615"/>
    <w:rsid w:val="7EAB99C5"/>
    <w:rsid w:val="7EBC6441"/>
    <w:rsid w:val="7EC14C05"/>
    <w:rsid w:val="7EE4530B"/>
    <w:rsid w:val="7EF6E9B7"/>
    <w:rsid w:val="7F291636"/>
    <w:rsid w:val="7F3FA158"/>
    <w:rsid w:val="7F48C07D"/>
    <w:rsid w:val="7F5413B1"/>
    <w:rsid w:val="7F557C50"/>
    <w:rsid w:val="7F564B11"/>
    <w:rsid w:val="7F60D247"/>
    <w:rsid w:val="7F65B8AA"/>
    <w:rsid w:val="7F84D026"/>
    <w:rsid w:val="7F867F4E"/>
    <w:rsid w:val="7F951225"/>
    <w:rsid w:val="7FA0D424"/>
    <w:rsid w:val="7FA4D0D4"/>
    <w:rsid w:val="7FA4F4BA"/>
    <w:rsid w:val="7FC4D35E"/>
    <w:rsid w:val="7FE0E1C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6232A"/>
  <w15:docId w15:val="{FEEEB598-4E42-4916-B6C5-E72CB8D9F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668D8F44"/>
    <w:rPr>
      <w:sz w:val="20"/>
      <w:szCs w:val="20"/>
    </w:rPr>
  </w:style>
  <w:style w:type="paragraph" w:styleId="Heading1">
    <w:name w:val="heading 1"/>
    <w:next w:val="Heading2"/>
    <w:link w:val="Heading1Char"/>
    <w:autoRedefine/>
    <w:uiPriority w:val="9"/>
    <w:qFormat/>
    <w:rsid w:val="00EE72DA"/>
    <w:pPr>
      <w:pageBreakBefore/>
      <w:pBdr>
        <w:top w:val="single" w:color="002A3F" w:sz="24" w:space="0"/>
        <w:left w:val="single" w:color="002A3F" w:sz="24" w:space="0"/>
        <w:bottom w:val="single" w:color="002A3F" w:sz="24" w:space="0"/>
        <w:right w:val="single" w:color="002A3F" w:sz="24" w:space="0"/>
      </w:pBdr>
      <w:shd w:val="clear" w:color="auto" w:fill="002A3F"/>
      <w:spacing w:before="360" w:after="0"/>
      <w:ind w:left="-1440" w:firstLine="1440"/>
      <w:outlineLvl w:val="0"/>
    </w:pPr>
    <w:rPr>
      <w:b/>
      <w:bCs/>
      <w:caps/>
      <w:color w:val="FFFFFF" w:themeColor="background1"/>
      <w:spacing w:val="15"/>
      <w:sz w:val="24"/>
    </w:rPr>
  </w:style>
  <w:style w:type="paragraph" w:styleId="Heading2">
    <w:name w:val="heading 2"/>
    <w:basedOn w:val="Normal"/>
    <w:next w:val="Normal"/>
    <w:link w:val="Heading2Char"/>
    <w:uiPriority w:val="9"/>
    <w:unhideWhenUsed/>
    <w:qFormat/>
    <w:rsid w:val="00EE72DA"/>
    <w:pPr>
      <w:pBdr>
        <w:bottom w:val="single" w:color="218099" w:sz="24" w:space="0"/>
      </w:pBdr>
      <w:spacing w:after="0"/>
      <w:outlineLvl w:val="1"/>
    </w:pPr>
    <w:rPr>
      <w:b/>
      <w:caps/>
      <w:color w:val="000000" w:themeColor="text1"/>
      <w:spacing w:val="15"/>
      <w:sz w:val="24"/>
      <w:szCs w:val="22"/>
    </w:rPr>
  </w:style>
  <w:style w:type="paragraph" w:styleId="Heading3">
    <w:name w:val="heading 3"/>
    <w:basedOn w:val="Normal"/>
    <w:next w:val="Normal"/>
    <w:link w:val="Heading3Char"/>
    <w:uiPriority w:val="9"/>
    <w:unhideWhenUsed/>
    <w:qFormat/>
    <w:rsid w:val="00EE72DA"/>
    <w:pPr>
      <w:spacing w:before="300" w:after="0"/>
      <w:outlineLvl w:val="2"/>
    </w:pPr>
    <w:rPr>
      <w:b/>
      <w:caps/>
      <w:color w:val="4F81BD"/>
      <w:spacing w:val="15"/>
      <w:sz w:val="24"/>
      <w:szCs w:val="22"/>
    </w:rPr>
  </w:style>
  <w:style w:type="paragraph" w:styleId="Heading4">
    <w:name w:val="heading 4"/>
    <w:basedOn w:val="Normal"/>
    <w:next w:val="Normal"/>
    <w:link w:val="Heading4Char"/>
    <w:uiPriority w:val="9"/>
    <w:unhideWhenUsed/>
    <w:qFormat/>
    <w:rsid w:val="00EE72DA"/>
    <w:pPr>
      <w:pBdr>
        <w:top w:val="dotted" w:color="4F81BD" w:themeColor="accent1" w:sz="6" w:space="2"/>
        <w:left w:val="dotted" w:color="4F81BD" w:themeColor="accent1" w:sz="6" w:space="2"/>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unhideWhenUsed/>
    <w:qFormat/>
    <w:rsid w:val="00EE72DA"/>
    <w:pPr>
      <w:pBdr>
        <w:bottom w:val="single" w:color="4F81BD" w:themeColor="accent1" w:sz="6" w:space="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EE72DA"/>
    <w:pPr>
      <w:pBdr>
        <w:bottom w:val="dotted" w:color="4F81BD" w:themeColor="accent1" w:sz="6" w:space="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EE72DA"/>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EE72D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E72DA"/>
    <w:pPr>
      <w:spacing w:before="300" w:after="0"/>
      <w:outlineLvl w:val="8"/>
    </w:pPr>
    <w:rPr>
      <w:i/>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aliases w:val="Code"/>
    <w:basedOn w:val="Quote"/>
    <w:next w:val="Normal"/>
    <w:link w:val="NoSpacingChar"/>
    <w:uiPriority w:val="1"/>
    <w:rsid w:val="00907BC2"/>
    <w:pPr>
      <w:pBdr>
        <w:top w:val="single" w:color="auto" w:sz="4" w:space="1"/>
        <w:left w:val="single" w:color="auto" w:sz="4" w:space="4"/>
        <w:bottom w:val="single" w:color="auto" w:sz="4" w:space="1"/>
        <w:right w:val="single" w:color="auto" w:sz="4" w:space="4"/>
      </w:pBdr>
      <w:shd w:val="pct10" w:color="auto" w:fill="auto"/>
      <w:spacing w:before="0" w:after="0" w:line="240" w:lineRule="auto"/>
    </w:pPr>
    <w:rPr>
      <w:rFonts w:ascii="Courier New" w:hAnsi="Courier New"/>
      <w:i w:val="0"/>
    </w:rPr>
  </w:style>
  <w:style w:type="character" w:styleId="NoSpacingChar" w:customStyle="1">
    <w:name w:val="No Spacing Char"/>
    <w:aliases w:val="Code Char"/>
    <w:basedOn w:val="DefaultParagraphFont"/>
    <w:link w:val="NoSpacing"/>
    <w:uiPriority w:val="1"/>
    <w:rsid w:val="00907BC2"/>
    <w:rPr>
      <w:rFonts w:ascii="Courier New" w:hAnsi="Courier New"/>
      <w:iCs/>
      <w:sz w:val="20"/>
      <w:szCs w:val="20"/>
      <w:shd w:val="pct10" w:color="auto" w:fill="auto"/>
    </w:rPr>
  </w:style>
  <w:style w:type="paragraph" w:styleId="BalloonText">
    <w:name w:val="Balloon Text"/>
    <w:basedOn w:val="Normal"/>
    <w:link w:val="BalloonTextChar"/>
    <w:uiPriority w:val="99"/>
    <w:semiHidden/>
    <w:unhideWhenUsed/>
    <w:rsid w:val="668D8F4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26671F"/>
    <w:rPr>
      <w:rFonts w:ascii="Tahoma" w:hAnsi="Tahoma" w:cs="Tahoma"/>
      <w:sz w:val="16"/>
      <w:szCs w:val="16"/>
    </w:rPr>
  </w:style>
  <w:style w:type="table" w:styleId="LightShading-Accent3">
    <w:name w:val="Light Shading Accent 3"/>
    <w:basedOn w:val="TableNormal"/>
    <w:uiPriority w:val="60"/>
    <w:rsid w:val="00A36643"/>
    <w:pPr>
      <w:spacing w:after="0" w:line="240" w:lineRule="auto"/>
    </w:pPr>
    <w:rPr>
      <w:color w:val="76923C" w:themeColor="accent3" w:themeShade="BF"/>
      <w:lang w:eastAsia="fr-FR"/>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1">
    <w:name w:val="Light Shading Accent 1"/>
    <w:basedOn w:val="TableNormal"/>
    <w:uiPriority w:val="60"/>
    <w:rsid w:val="00A36643"/>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A36643"/>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5">
    <w:name w:val="Light List Accent 5"/>
    <w:basedOn w:val="TableNormal"/>
    <w:uiPriority w:val="61"/>
    <w:rsid w:val="00A36643"/>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MediumList2-Accent1">
    <w:name w:val="Medium List 2 Accent 1"/>
    <w:basedOn w:val="TableNormal"/>
    <w:uiPriority w:val="66"/>
    <w:rsid w:val="00A36643"/>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eading2Char" w:customStyle="1">
    <w:name w:val="Heading 2 Char"/>
    <w:basedOn w:val="DefaultParagraphFont"/>
    <w:link w:val="Heading2"/>
    <w:uiPriority w:val="9"/>
    <w:rsid w:val="00EE72DA"/>
    <w:rPr>
      <w:b/>
      <w:caps/>
      <w:color w:val="000000" w:themeColor="text1"/>
      <w:spacing w:val="15"/>
      <w:sz w:val="24"/>
    </w:rPr>
  </w:style>
  <w:style w:type="character" w:styleId="PlaceholderText">
    <w:name w:val="Placeholder Text"/>
    <w:basedOn w:val="DefaultParagraphFont"/>
    <w:uiPriority w:val="99"/>
    <w:semiHidden/>
    <w:rsid w:val="00577B57"/>
    <w:rPr>
      <w:color w:val="808080"/>
    </w:rPr>
  </w:style>
  <w:style w:type="table" w:styleId="MediumList2">
    <w:name w:val="Medium List 2"/>
    <w:basedOn w:val="TableNormal"/>
    <w:uiPriority w:val="66"/>
    <w:rsid w:val="007D57BB"/>
    <w:pPr>
      <w:spacing w:after="0" w:line="240" w:lineRule="auto"/>
    </w:pPr>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nil"/>
          <w:right w:val="nil"/>
          <w:insideH w:val="nil"/>
          <w:insideV w:val="nil"/>
          <w:tl2br w:val="nil"/>
          <w:tr2bl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shd w:val="clear" w:color="auto" w:fill="D9D9D9" w:themeFill="background1" w:themeFillShade="D9"/>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character" w:styleId="Heading1Char" w:customStyle="1">
    <w:name w:val="Heading 1 Char"/>
    <w:basedOn w:val="DefaultParagraphFont"/>
    <w:link w:val="Heading1"/>
    <w:uiPriority w:val="9"/>
    <w:rsid w:val="00EE72DA"/>
    <w:rPr>
      <w:b/>
      <w:bCs/>
      <w:caps/>
      <w:color w:val="FFFFFF" w:themeColor="background1"/>
      <w:spacing w:val="15"/>
      <w:sz w:val="24"/>
      <w:shd w:val="clear" w:color="auto" w:fill="002A3F"/>
    </w:rPr>
  </w:style>
  <w:style w:type="character" w:styleId="Heading3Char" w:customStyle="1">
    <w:name w:val="Heading 3 Char"/>
    <w:basedOn w:val="DefaultParagraphFont"/>
    <w:link w:val="Heading3"/>
    <w:uiPriority w:val="9"/>
    <w:rsid w:val="00EE72DA"/>
    <w:rPr>
      <w:b/>
      <w:caps/>
      <w:color w:val="4F81BD"/>
      <w:spacing w:val="15"/>
      <w:sz w:val="24"/>
    </w:rPr>
  </w:style>
  <w:style w:type="paragraph" w:styleId="Subtitle">
    <w:name w:val="Subtitle"/>
    <w:basedOn w:val="Normal"/>
    <w:next w:val="Normal"/>
    <w:link w:val="SubtitleChar"/>
    <w:uiPriority w:val="11"/>
    <w:qFormat/>
    <w:rsid w:val="00EE72DA"/>
    <w:pPr>
      <w:spacing w:after="1000" w:line="240" w:lineRule="auto"/>
    </w:pPr>
    <w:rPr>
      <w:caps/>
      <w:color w:val="595959" w:themeColor="text1" w:themeTint="A6"/>
      <w:spacing w:val="10"/>
      <w:sz w:val="24"/>
      <w:szCs w:val="24"/>
    </w:rPr>
  </w:style>
  <w:style w:type="character" w:styleId="SubtitleChar" w:customStyle="1">
    <w:name w:val="Subtitle Char"/>
    <w:basedOn w:val="DefaultParagraphFont"/>
    <w:link w:val="Subtitle"/>
    <w:uiPriority w:val="11"/>
    <w:rsid w:val="00EE72DA"/>
    <w:rPr>
      <w:caps/>
      <w:color w:val="595959" w:themeColor="text1" w:themeTint="A6"/>
      <w:spacing w:val="10"/>
      <w:sz w:val="24"/>
      <w:szCs w:val="24"/>
    </w:rPr>
  </w:style>
  <w:style w:type="paragraph" w:styleId="Header">
    <w:name w:val="header"/>
    <w:basedOn w:val="Normal"/>
    <w:link w:val="HeaderChar"/>
    <w:uiPriority w:val="99"/>
    <w:unhideWhenUsed/>
    <w:rsid w:val="668D8F44"/>
    <w:pPr>
      <w:tabs>
        <w:tab w:val="center" w:pos="4536"/>
        <w:tab w:val="right" w:pos="9072"/>
      </w:tabs>
      <w:spacing w:after="0" w:line="240" w:lineRule="auto"/>
    </w:pPr>
  </w:style>
  <w:style w:type="character" w:styleId="HeaderChar" w:customStyle="1">
    <w:name w:val="Header Char"/>
    <w:basedOn w:val="DefaultParagraphFont"/>
    <w:link w:val="Header"/>
    <w:uiPriority w:val="99"/>
    <w:rsid w:val="008E79FF"/>
  </w:style>
  <w:style w:type="paragraph" w:styleId="Footer">
    <w:name w:val="footer"/>
    <w:basedOn w:val="Normal"/>
    <w:link w:val="FooterChar"/>
    <w:uiPriority w:val="99"/>
    <w:unhideWhenUsed/>
    <w:rsid w:val="668D8F44"/>
    <w:pPr>
      <w:tabs>
        <w:tab w:val="center" w:pos="4536"/>
        <w:tab w:val="right" w:pos="9072"/>
      </w:tabs>
      <w:spacing w:after="0" w:line="240" w:lineRule="auto"/>
    </w:pPr>
  </w:style>
  <w:style w:type="character" w:styleId="FooterChar" w:customStyle="1">
    <w:name w:val="Footer Char"/>
    <w:basedOn w:val="DefaultParagraphFont"/>
    <w:link w:val="Footer"/>
    <w:uiPriority w:val="99"/>
    <w:rsid w:val="008E79FF"/>
  </w:style>
  <w:style w:type="paragraph" w:styleId="TOCHeading">
    <w:name w:val="TOC Heading"/>
    <w:basedOn w:val="Heading1"/>
    <w:next w:val="Normal"/>
    <w:uiPriority w:val="39"/>
    <w:unhideWhenUsed/>
    <w:qFormat/>
    <w:rsid w:val="00EE72DA"/>
    <w:pPr>
      <w:outlineLvl w:val="9"/>
    </w:pPr>
    <w:rPr>
      <w:lang w:bidi="en-US"/>
    </w:rPr>
  </w:style>
  <w:style w:type="paragraph" w:styleId="TOC2">
    <w:name w:val="toc 2"/>
    <w:basedOn w:val="Normal"/>
    <w:next w:val="Normal"/>
    <w:uiPriority w:val="39"/>
    <w:unhideWhenUsed/>
    <w:rsid w:val="668D8F44"/>
    <w:pPr>
      <w:spacing w:before="0" w:after="0"/>
      <w:ind w:left="200"/>
    </w:pPr>
    <w:rPr>
      <w:smallCaps/>
    </w:rPr>
  </w:style>
  <w:style w:type="paragraph" w:styleId="TOC1">
    <w:name w:val="toc 1"/>
    <w:basedOn w:val="Normal"/>
    <w:next w:val="Normal"/>
    <w:uiPriority w:val="39"/>
    <w:unhideWhenUsed/>
    <w:rsid w:val="668D8F44"/>
    <w:pPr>
      <w:spacing w:before="120" w:after="120"/>
    </w:pPr>
    <w:rPr>
      <w:b/>
      <w:bCs/>
      <w:caps/>
    </w:rPr>
  </w:style>
  <w:style w:type="character" w:styleId="Hyperlink">
    <w:name w:val="Hyperlink"/>
    <w:basedOn w:val="DefaultParagraphFont"/>
    <w:uiPriority w:val="99"/>
    <w:unhideWhenUsed/>
    <w:rsid w:val="00893969"/>
    <w:rPr>
      <w:color w:val="0000FF" w:themeColor="hyperlink"/>
      <w:u w:val="single"/>
    </w:rPr>
  </w:style>
  <w:style w:type="table" w:styleId="TableGrid">
    <w:name w:val="Table Grid"/>
    <w:basedOn w:val="TableNormal"/>
    <w:uiPriority w:val="59"/>
    <w:rsid w:val="000A2D4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tyle1" w:customStyle="1">
    <w:name w:val="Style1"/>
    <w:basedOn w:val="TableNormal"/>
    <w:uiPriority w:val="99"/>
    <w:rsid w:val="000A2D4B"/>
    <w:pPr>
      <w:spacing w:after="0" w:line="240" w:lineRule="auto"/>
    </w:pPr>
    <w:tblPr>
      <w:tblCellSpacing w:w="20" w:type="dxa"/>
      <w:tblBorders>
        <w:top w:val="inset" w:color="auto" w:sz="6" w:space="0"/>
        <w:left w:val="inset" w:color="auto" w:sz="6" w:space="0"/>
        <w:bottom w:val="outset" w:color="auto" w:sz="6" w:space="0"/>
        <w:right w:val="outset" w:color="auto" w:sz="6" w:space="0"/>
      </w:tblBorders>
    </w:tblPr>
    <w:trPr>
      <w:tblCellSpacing w:w="20" w:type="dxa"/>
    </w:trPr>
  </w:style>
  <w:style w:type="character" w:styleId="Heading4Char" w:customStyle="1">
    <w:name w:val="Heading 4 Char"/>
    <w:basedOn w:val="DefaultParagraphFont"/>
    <w:link w:val="Heading4"/>
    <w:uiPriority w:val="9"/>
    <w:rsid w:val="00EE72DA"/>
    <w:rPr>
      <w:caps/>
      <w:color w:val="365F91" w:themeColor="accent1" w:themeShade="BF"/>
      <w:spacing w:val="10"/>
    </w:rPr>
  </w:style>
  <w:style w:type="character" w:styleId="Heading5Char" w:customStyle="1">
    <w:name w:val="Heading 5 Char"/>
    <w:basedOn w:val="DefaultParagraphFont"/>
    <w:link w:val="Heading5"/>
    <w:uiPriority w:val="9"/>
    <w:rsid w:val="00EE72DA"/>
    <w:rPr>
      <w:caps/>
      <w:color w:val="365F91" w:themeColor="accent1" w:themeShade="BF"/>
      <w:spacing w:val="10"/>
    </w:rPr>
  </w:style>
  <w:style w:type="character" w:styleId="Heading6Char" w:customStyle="1">
    <w:name w:val="Heading 6 Char"/>
    <w:basedOn w:val="DefaultParagraphFont"/>
    <w:link w:val="Heading6"/>
    <w:uiPriority w:val="9"/>
    <w:semiHidden/>
    <w:rsid w:val="00EE72DA"/>
    <w:rPr>
      <w:caps/>
      <w:color w:val="365F91" w:themeColor="accent1" w:themeShade="BF"/>
      <w:spacing w:val="10"/>
    </w:rPr>
  </w:style>
  <w:style w:type="character" w:styleId="Heading7Char" w:customStyle="1">
    <w:name w:val="Heading 7 Char"/>
    <w:basedOn w:val="DefaultParagraphFont"/>
    <w:link w:val="Heading7"/>
    <w:uiPriority w:val="9"/>
    <w:semiHidden/>
    <w:rsid w:val="00EE72DA"/>
    <w:rPr>
      <w:caps/>
      <w:color w:val="365F91" w:themeColor="accent1" w:themeShade="BF"/>
      <w:spacing w:val="10"/>
    </w:rPr>
  </w:style>
  <w:style w:type="character" w:styleId="Heading8Char" w:customStyle="1">
    <w:name w:val="Heading 8 Char"/>
    <w:basedOn w:val="DefaultParagraphFont"/>
    <w:link w:val="Heading8"/>
    <w:uiPriority w:val="9"/>
    <w:semiHidden/>
    <w:rsid w:val="00EE72DA"/>
    <w:rPr>
      <w:caps/>
      <w:spacing w:val="10"/>
      <w:sz w:val="18"/>
      <w:szCs w:val="18"/>
    </w:rPr>
  </w:style>
  <w:style w:type="character" w:styleId="Heading9Char" w:customStyle="1">
    <w:name w:val="Heading 9 Char"/>
    <w:basedOn w:val="DefaultParagraphFont"/>
    <w:link w:val="Heading9"/>
    <w:uiPriority w:val="9"/>
    <w:semiHidden/>
    <w:rsid w:val="00EE72DA"/>
    <w:rPr>
      <w:i/>
      <w:caps/>
      <w:spacing w:val="10"/>
      <w:sz w:val="18"/>
      <w:szCs w:val="18"/>
    </w:rPr>
  </w:style>
  <w:style w:type="paragraph" w:styleId="Caption">
    <w:name w:val="caption"/>
    <w:basedOn w:val="Normal"/>
    <w:next w:val="Normal"/>
    <w:uiPriority w:val="35"/>
    <w:semiHidden/>
    <w:unhideWhenUsed/>
    <w:qFormat/>
    <w:rsid w:val="00EE72DA"/>
    <w:rPr>
      <w:b/>
      <w:bCs/>
      <w:color w:val="365F91" w:themeColor="accent1" w:themeShade="BF"/>
      <w:sz w:val="16"/>
      <w:szCs w:val="16"/>
    </w:rPr>
  </w:style>
  <w:style w:type="paragraph" w:styleId="Title">
    <w:name w:val="Title"/>
    <w:basedOn w:val="Normal"/>
    <w:next w:val="Normal"/>
    <w:link w:val="TitleChar"/>
    <w:uiPriority w:val="10"/>
    <w:qFormat/>
    <w:rsid w:val="00EE72DA"/>
    <w:pPr>
      <w:spacing w:before="720"/>
    </w:pPr>
    <w:rPr>
      <w:caps/>
      <w:color w:val="4F81BD" w:themeColor="accent1"/>
      <w:spacing w:val="10"/>
      <w:kern w:val="28"/>
      <w:sz w:val="52"/>
      <w:szCs w:val="52"/>
    </w:rPr>
  </w:style>
  <w:style w:type="character" w:styleId="TitleChar" w:customStyle="1">
    <w:name w:val="Title Char"/>
    <w:basedOn w:val="DefaultParagraphFont"/>
    <w:link w:val="Title"/>
    <w:uiPriority w:val="10"/>
    <w:rsid w:val="00EE72DA"/>
    <w:rPr>
      <w:caps/>
      <w:color w:val="4F81BD" w:themeColor="accent1"/>
      <w:spacing w:val="10"/>
      <w:kern w:val="28"/>
      <w:sz w:val="52"/>
      <w:szCs w:val="52"/>
    </w:rPr>
  </w:style>
  <w:style w:type="character" w:styleId="Strong">
    <w:name w:val="Strong"/>
    <w:uiPriority w:val="22"/>
    <w:qFormat/>
    <w:rsid w:val="00EE72DA"/>
    <w:rPr>
      <w:b/>
      <w:bCs/>
    </w:rPr>
  </w:style>
  <w:style w:type="character" w:styleId="Emphasis">
    <w:name w:val="Emphasis"/>
    <w:uiPriority w:val="20"/>
    <w:qFormat/>
    <w:rsid w:val="00EE72DA"/>
    <w:rPr>
      <w:caps/>
      <w:color w:val="243F60" w:themeColor="accent1" w:themeShade="7F"/>
      <w:spacing w:val="5"/>
    </w:rPr>
  </w:style>
  <w:style w:type="paragraph" w:styleId="ListParagraph">
    <w:name w:val="List Paragraph"/>
    <w:basedOn w:val="Normal"/>
    <w:uiPriority w:val="34"/>
    <w:qFormat/>
    <w:rsid w:val="00EE72DA"/>
    <w:pPr>
      <w:ind w:left="720"/>
      <w:contextualSpacing/>
    </w:pPr>
  </w:style>
  <w:style w:type="paragraph" w:styleId="Quote">
    <w:name w:val="Quote"/>
    <w:basedOn w:val="Normal"/>
    <w:next w:val="Normal"/>
    <w:link w:val="QuoteChar"/>
    <w:uiPriority w:val="29"/>
    <w:qFormat/>
    <w:rsid w:val="00EE72DA"/>
    <w:rPr>
      <w:i/>
      <w:iCs/>
    </w:rPr>
  </w:style>
  <w:style w:type="character" w:styleId="QuoteChar" w:customStyle="1">
    <w:name w:val="Quote Char"/>
    <w:basedOn w:val="DefaultParagraphFont"/>
    <w:link w:val="Quote"/>
    <w:uiPriority w:val="29"/>
    <w:rsid w:val="00EE72DA"/>
    <w:rPr>
      <w:i/>
      <w:iCs/>
      <w:sz w:val="20"/>
      <w:szCs w:val="20"/>
    </w:rPr>
  </w:style>
  <w:style w:type="paragraph" w:styleId="IntenseQuote">
    <w:name w:val="Intense Quote"/>
    <w:basedOn w:val="Normal"/>
    <w:next w:val="Normal"/>
    <w:link w:val="IntenseQuoteChar"/>
    <w:uiPriority w:val="30"/>
    <w:qFormat/>
    <w:rsid w:val="00EE72DA"/>
    <w:pPr>
      <w:pBdr>
        <w:top w:val="single" w:color="4F81BD" w:themeColor="accent1" w:sz="4" w:space="10"/>
        <w:left w:val="single" w:color="4F81BD" w:themeColor="accent1" w:sz="4" w:space="10"/>
      </w:pBdr>
      <w:spacing w:after="0"/>
      <w:ind w:left="1296" w:right="1152"/>
      <w:jc w:val="both"/>
    </w:pPr>
    <w:rPr>
      <w:i/>
      <w:iCs/>
      <w:color w:val="4F81BD" w:themeColor="accent1"/>
    </w:rPr>
  </w:style>
  <w:style w:type="character" w:styleId="IntenseQuoteChar" w:customStyle="1">
    <w:name w:val="Intense Quote Char"/>
    <w:basedOn w:val="DefaultParagraphFont"/>
    <w:link w:val="IntenseQuote"/>
    <w:uiPriority w:val="30"/>
    <w:rsid w:val="00EE72DA"/>
    <w:rPr>
      <w:i/>
      <w:iCs/>
      <w:color w:val="4F81BD" w:themeColor="accent1"/>
      <w:sz w:val="20"/>
      <w:szCs w:val="20"/>
    </w:rPr>
  </w:style>
  <w:style w:type="character" w:styleId="SubtleEmphasis">
    <w:name w:val="Subtle Emphasis"/>
    <w:uiPriority w:val="19"/>
    <w:qFormat/>
    <w:rsid w:val="00EE72DA"/>
    <w:rPr>
      <w:i/>
      <w:iCs/>
      <w:color w:val="243F60" w:themeColor="accent1" w:themeShade="7F"/>
    </w:rPr>
  </w:style>
  <w:style w:type="character" w:styleId="IntenseEmphasis">
    <w:name w:val="Intense Emphasis"/>
    <w:uiPriority w:val="21"/>
    <w:qFormat/>
    <w:rsid w:val="00EE72DA"/>
    <w:rPr>
      <w:b/>
      <w:bCs/>
      <w:caps/>
      <w:color w:val="243F60" w:themeColor="accent1" w:themeShade="7F"/>
      <w:spacing w:val="10"/>
    </w:rPr>
  </w:style>
  <w:style w:type="character" w:styleId="SubtleReference">
    <w:name w:val="Subtle Reference"/>
    <w:uiPriority w:val="31"/>
    <w:qFormat/>
    <w:rsid w:val="00EE72DA"/>
    <w:rPr>
      <w:b/>
      <w:bCs/>
      <w:color w:val="4F81BD" w:themeColor="accent1"/>
    </w:rPr>
  </w:style>
  <w:style w:type="character" w:styleId="IntenseReference">
    <w:name w:val="Intense Reference"/>
    <w:uiPriority w:val="32"/>
    <w:qFormat/>
    <w:rsid w:val="00EE72DA"/>
    <w:rPr>
      <w:b/>
      <w:bCs/>
      <w:i/>
      <w:iCs/>
      <w:caps/>
      <w:color w:val="4F81BD" w:themeColor="accent1"/>
    </w:rPr>
  </w:style>
  <w:style w:type="character" w:styleId="BookTitle">
    <w:name w:val="Book Title"/>
    <w:uiPriority w:val="33"/>
    <w:qFormat/>
    <w:rsid w:val="00EE72DA"/>
    <w:rPr>
      <w:b/>
      <w:bCs/>
      <w:i/>
      <w:iCs/>
      <w:spacing w:val="9"/>
    </w:rPr>
  </w:style>
  <w:style w:type="paragraph" w:styleId="TOC3">
    <w:name w:val="toc 3"/>
    <w:basedOn w:val="Normal"/>
    <w:next w:val="Normal"/>
    <w:uiPriority w:val="39"/>
    <w:unhideWhenUsed/>
    <w:rsid w:val="668D8F44"/>
    <w:pPr>
      <w:spacing w:before="0" w:after="0"/>
      <w:ind w:left="400"/>
    </w:pPr>
    <w:rPr>
      <w:i/>
      <w:iCs/>
    </w:rPr>
  </w:style>
  <w:style w:type="paragraph" w:styleId="mtiTableMatires" w:customStyle="1">
    <w:name w:val="mti_Table_Matières"/>
    <w:qFormat/>
    <w:rsid w:val="00EE72DA"/>
    <w:pPr>
      <w:pageBreakBefore/>
      <w:jc w:val="center"/>
    </w:pPr>
    <w:rPr>
      <w:szCs w:val="20"/>
    </w:rPr>
  </w:style>
  <w:style w:type="paragraph" w:styleId="TOC4">
    <w:name w:val="toc 4"/>
    <w:basedOn w:val="Normal"/>
    <w:next w:val="Normal"/>
    <w:uiPriority w:val="39"/>
    <w:unhideWhenUsed/>
    <w:rsid w:val="668D8F44"/>
    <w:pPr>
      <w:spacing w:before="0" w:after="0"/>
      <w:ind w:left="600"/>
    </w:pPr>
    <w:rPr>
      <w:sz w:val="18"/>
      <w:szCs w:val="18"/>
    </w:rPr>
  </w:style>
  <w:style w:type="paragraph" w:styleId="TOC5">
    <w:name w:val="toc 5"/>
    <w:basedOn w:val="Normal"/>
    <w:next w:val="Normal"/>
    <w:uiPriority w:val="39"/>
    <w:unhideWhenUsed/>
    <w:rsid w:val="668D8F44"/>
    <w:pPr>
      <w:spacing w:before="0" w:after="0"/>
      <w:ind w:left="800"/>
    </w:pPr>
    <w:rPr>
      <w:sz w:val="18"/>
      <w:szCs w:val="18"/>
    </w:rPr>
  </w:style>
  <w:style w:type="paragraph" w:styleId="TOC6">
    <w:name w:val="toc 6"/>
    <w:basedOn w:val="Normal"/>
    <w:next w:val="Normal"/>
    <w:uiPriority w:val="39"/>
    <w:unhideWhenUsed/>
    <w:rsid w:val="668D8F44"/>
    <w:pPr>
      <w:spacing w:before="0" w:after="0"/>
      <w:ind w:left="1000"/>
    </w:pPr>
    <w:rPr>
      <w:sz w:val="18"/>
      <w:szCs w:val="18"/>
    </w:rPr>
  </w:style>
  <w:style w:type="paragraph" w:styleId="TOC7">
    <w:name w:val="toc 7"/>
    <w:basedOn w:val="Normal"/>
    <w:next w:val="Normal"/>
    <w:uiPriority w:val="39"/>
    <w:unhideWhenUsed/>
    <w:rsid w:val="668D8F44"/>
    <w:pPr>
      <w:spacing w:before="0" w:after="0"/>
      <w:ind w:left="1200"/>
    </w:pPr>
    <w:rPr>
      <w:sz w:val="18"/>
      <w:szCs w:val="18"/>
    </w:rPr>
  </w:style>
  <w:style w:type="paragraph" w:styleId="TOC8">
    <w:name w:val="toc 8"/>
    <w:basedOn w:val="Normal"/>
    <w:next w:val="Normal"/>
    <w:uiPriority w:val="39"/>
    <w:unhideWhenUsed/>
    <w:rsid w:val="668D8F44"/>
    <w:pPr>
      <w:spacing w:before="0" w:after="0"/>
      <w:ind w:left="1400"/>
    </w:pPr>
    <w:rPr>
      <w:sz w:val="18"/>
      <w:szCs w:val="18"/>
    </w:rPr>
  </w:style>
  <w:style w:type="paragraph" w:styleId="TOC9">
    <w:name w:val="toc 9"/>
    <w:basedOn w:val="Normal"/>
    <w:next w:val="Normal"/>
    <w:uiPriority w:val="39"/>
    <w:unhideWhenUsed/>
    <w:rsid w:val="668D8F44"/>
    <w:pPr>
      <w:spacing w:before="0" w:after="0"/>
      <w:ind w:left="1600"/>
    </w:pPr>
    <w:rPr>
      <w:sz w:val="18"/>
      <w:szCs w:val="18"/>
    </w:rPr>
  </w:style>
  <w:style w:type="paragraph" w:styleId="mtitexte" w:customStyle="1">
    <w:name w:val="mti_texte"/>
    <w:qFormat/>
    <w:rsid w:val="00EE72DA"/>
    <w:rPr>
      <w:rFonts w:cs="Arial"/>
      <w:color w:val="000000"/>
      <w:szCs w:val="20"/>
      <w:shd w:val="clear" w:color="auto" w:fill="FFFFFF"/>
      <w:lang w:val="en-US"/>
    </w:rPr>
  </w:style>
  <w:style w:type="paragraph" w:styleId="mtitextenumr" w:customStyle="1">
    <w:name w:val="mti_texte_énuméré"/>
    <w:qFormat/>
    <w:rsid w:val="00EE72DA"/>
    <w:pPr>
      <w:numPr>
        <w:numId w:val="22"/>
      </w:numPr>
      <w:spacing w:before="240" w:after="240" w:line="240" w:lineRule="auto"/>
    </w:pPr>
    <w:rPr>
      <w:rFonts w:cs="Arial"/>
      <w:color w:val="000000"/>
      <w:szCs w:val="20"/>
      <w:shd w:val="clear" w:color="auto" w:fill="FFFFFF"/>
      <w:lang w:val="en-US"/>
    </w:rPr>
  </w:style>
  <w:style w:type="paragraph" w:styleId="mtitextenumrniveau2" w:customStyle="1">
    <w:name w:val="mti_texte_énuméré_niveau_2"/>
    <w:qFormat/>
    <w:rsid w:val="00EE72DA"/>
    <w:pPr>
      <w:numPr>
        <w:ilvl w:val="1"/>
        <w:numId w:val="23"/>
      </w:numPr>
      <w:spacing w:before="60" w:after="60" w:line="240" w:lineRule="auto"/>
    </w:pPr>
    <w:rPr>
      <w:rFonts w:cs="Arial"/>
      <w:color w:val="000000"/>
      <w:szCs w:val="20"/>
      <w:shd w:val="clear" w:color="auto" w:fill="FFFFFF"/>
      <w:lang w:val="en-US"/>
    </w:rPr>
  </w:style>
  <w:style w:type="paragraph" w:styleId="mticodesource" w:customStyle="1">
    <w:name w:val="mti_code_source"/>
    <w:basedOn w:val="NoSpacing"/>
    <w:qFormat/>
    <w:rsid w:val="00EE72DA"/>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611398">
      <w:bodyDiv w:val="1"/>
      <w:marLeft w:val="0"/>
      <w:marRight w:val="0"/>
      <w:marTop w:val="0"/>
      <w:marBottom w:val="0"/>
      <w:divBdr>
        <w:top w:val="none" w:sz="0" w:space="0" w:color="auto"/>
        <w:left w:val="none" w:sz="0" w:space="0" w:color="auto"/>
        <w:bottom w:val="none" w:sz="0" w:space="0" w:color="auto"/>
        <w:right w:val="none" w:sz="0" w:space="0" w:color="auto"/>
      </w:divBdr>
      <w:divsChild>
        <w:div w:id="227347881">
          <w:marLeft w:val="0"/>
          <w:marRight w:val="0"/>
          <w:marTop w:val="0"/>
          <w:marBottom w:val="0"/>
          <w:divBdr>
            <w:top w:val="none" w:sz="0" w:space="0" w:color="auto"/>
            <w:left w:val="none" w:sz="0" w:space="0" w:color="auto"/>
            <w:bottom w:val="none" w:sz="0" w:space="0" w:color="auto"/>
            <w:right w:val="none" w:sz="0" w:space="0" w:color="auto"/>
          </w:divBdr>
        </w:div>
        <w:div w:id="432091660">
          <w:marLeft w:val="0"/>
          <w:marRight w:val="0"/>
          <w:marTop w:val="0"/>
          <w:marBottom w:val="0"/>
          <w:divBdr>
            <w:top w:val="none" w:sz="0" w:space="0" w:color="auto"/>
            <w:left w:val="none" w:sz="0" w:space="0" w:color="auto"/>
            <w:bottom w:val="none" w:sz="0" w:space="0" w:color="auto"/>
            <w:right w:val="none" w:sz="0" w:space="0" w:color="auto"/>
          </w:divBdr>
        </w:div>
        <w:div w:id="517084648">
          <w:marLeft w:val="0"/>
          <w:marRight w:val="0"/>
          <w:marTop w:val="0"/>
          <w:marBottom w:val="0"/>
          <w:divBdr>
            <w:top w:val="none" w:sz="0" w:space="0" w:color="auto"/>
            <w:left w:val="none" w:sz="0" w:space="0" w:color="auto"/>
            <w:bottom w:val="none" w:sz="0" w:space="0" w:color="auto"/>
            <w:right w:val="none" w:sz="0" w:space="0" w:color="auto"/>
          </w:divBdr>
        </w:div>
        <w:div w:id="532428857">
          <w:marLeft w:val="0"/>
          <w:marRight w:val="0"/>
          <w:marTop w:val="0"/>
          <w:marBottom w:val="0"/>
          <w:divBdr>
            <w:top w:val="none" w:sz="0" w:space="0" w:color="auto"/>
            <w:left w:val="none" w:sz="0" w:space="0" w:color="auto"/>
            <w:bottom w:val="none" w:sz="0" w:space="0" w:color="auto"/>
            <w:right w:val="none" w:sz="0" w:space="0" w:color="auto"/>
          </w:divBdr>
        </w:div>
        <w:div w:id="736367455">
          <w:marLeft w:val="0"/>
          <w:marRight w:val="0"/>
          <w:marTop w:val="0"/>
          <w:marBottom w:val="0"/>
          <w:divBdr>
            <w:top w:val="none" w:sz="0" w:space="0" w:color="auto"/>
            <w:left w:val="none" w:sz="0" w:space="0" w:color="auto"/>
            <w:bottom w:val="none" w:sz="0" w:space="0" w:color="auto"/>
            <w:right w:val="none" w:sz="0" w:space="0" w:color="auto"/>
          </w:divBdr>
        </w:div>
        <w:div w:id="1518544355">
          <w:marLeft w:val="0"/>
          <w:marRight w:val="0"/>
          <w:marTop w:val="0"/>
          <w:marBottom w:val="0"/>
          <w:divBdr>
            <w:top w:val="none" w:sz="0" w:space="0" w:color="auto"/>
            <w:left w:val="none" w:sz="0" w:space="0" w:color="auto"/>
            <w:bottom w:val="none" w:sz="0" w:space="0" w:color="auto"/>
            <w:right w:val="none" w:sz="0" w:space="0" w:color="auto"/>
          </w:divBdr>
        </w:div>
        <w:div w:id="2082562030">
          <w:marLeft w:val="0"/>
          <w:marRight w:val="0"/>
          <w:marTop w:val="0"/>
          <w:marBottom w:val="0"/>
          <w:divBdr>
            <w:top w:val="none" w:sz="0" w:space="0" w:color="auto"/>
            <w:left w:val="none" w:sz="0" w:space="0" w:color="auto"/>
            <w:bottom w:val="none" w:sz="0" w:space="0" w:color="auto"/>
            <w:right w:val="none" w:sz="0" w:space="0" w:color="auto"/>
          </w:divBdr>
        </w:div>
      </w:divsChild>
    </w:div>
    <w:div w:id="25140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footer" Target="footer3.xml" Id="rId26"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image" Target="media/image4.jpeg" Id="rId17" /><Relationship Type="http://schemas.openxmlformats.org/officeDocument/2006/relationships/header" Target="header3.xml" Id="rId25" /><Relationship Type="http://schemas.openxmlformats.org/officeDocument/2006/relationships/customXml" Target="../customXml/item2.xml" Id="rId2" /><Relationship Type="http://schemas.openxmlformats.org/officeDocument/2006/relationships/image" Target="media/image3.png" Id="rId16" /><Relationship Type="http://schemas.microsoft.com/office/2020/10/relationships/intelligence" Target="intelligence2.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theme" Target="theme/theme1.xml" Id="rId28"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 Type="http://schemas.openxmlformats.org/officeDocument/2006/relationships/fontTable" Target="fontTable.xml" Id="rId27" />  <Relationship Id="rIdGantt974679fc" Type="http://schemas.openxmlformats.org/officeDocument/2006/relationships/image" Target="media/gantt_974679fc.png" />
  <Relationship Id="rIdGantt82192d90" Type="http://schemas.openxmlformats.org/officeDocument/2006/relationships/image" Target="media/gantt_82192d90.png" />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msl\OneDrive%20-%20EPITA\ING2\MTI\Templates%20documents\2016_WORD_MODELE_MTI.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04b6f53-6511-4256-9e30-4deba0782a3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0B8B3D5B0F93A4DB13CB0D89DED7C86" ma:contentTypeVersion="14" ma:contentTypeDescription="Crée un document." ma:contentTypeScope="" ma:versionID="6f27eb653e7742dbe6007f8215c776f6">
  <xsd:schema xmlns:xsd="http://www.w3.org/2001/XMLSchema" xmlns:xs="http://www.w3.org/2001/XMLSchema" xmlns:p="http://schemas.microsoft.com/office/2006/metadata/properties" xmlns:ns3="c04b6f53-6511-4256-9e30-4deba0782a31" xmlns:ns4="ab7c499f-ea6a-4fdd-9f87-0ad12a840ce0" targetNamespace="http://schemas.microsoft.com/office/2006/metadata/properties" ma:root="true" ma:fieldsID="bd0694494f3e51243c4396568bc7f705" ns3:_="" ns4:_="">
    <xsd:import namespace="c04b6f53-6511-4256-9e30-4deba0782a31"/>
    <xsd:import namespace="ab7c499f-ea6a-4fdd-9f87-0ad12a840ce0"/>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6f53-6511-4256-9e30-4deba0782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7c499f-ea6a-4fdd-9f87-0ad12a840ce0"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SharingHintHash" ma:index="1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9AC16A-55DB-49F3-B5BD-5A5FAE2E4CD5}">
  <ds:schemaRefs>
    <ds:schemaRef ds:uri="http://schemas.openxmlformats.org/officeDocument/2006/bibliography"/>
  </ds:schemaRefs>
</ds:datastoreItem>
</file>

<file path=customXml/itemProps3.xml><?xml version="1.0" encoding="utf-8"?>
<ds:datastoreItem xmlns:ds="http://schemas.openxmlformats.org/officeDocument/2006/customXml" ds:itemID="{DB858262-5B60-4AF6-8E51-584ECE19938F}">
  <ds:schemaRefs>
    <ds:schemaRef ds:uri="http://schemas.microsoft.com/sharepoint/v3/contenttype/forms"/>
  </ds:schemaRefs>
</ds:datastoreItem>
</file>

<file path=customXml/itemProps4.xml><?xml version="1.0" encoding="utf-8"?>
<ds:datastoreItem xmlns:ds="http://schemas.openxmlformats.org/officeDocument/2006/customXml" ds:itemID="{125ACC64-17E1-4644-8FE9-2B6BD6333CA5}">
  <ds:schemaRefs>
    <ds:schemaRef ds:uri="http://schemas.microsoft.com/office/2006/metadata/properties"/>
    <ds:schemaRef ds:uri="http://schemas.microsoft.com/office/infopath/2007/PartnerControls"/>
    <ds:schemaRef ds:uri="c04b6f53-6511-4256-9e30-4deba0782a31"/>
  </ds:schemaRefs>
</ds:datastoreItem>
</file>

<file path=customXml/itemProps5.xml><?xml version="1.0" encoding="utf-8"?>
<ds:datastoreItem xmlns:ds="http://schemas.openxmlformats.org/officeDocument/2006/customXml" ds:itemID="{0330169C-AF7E-4B54-A6AF-0FBB0AA85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6f53-6511-4256-9e30-4deba0782a31"/>
    <ds:schemaRef ds:uri="ab7c499f-ea6a-4fdd-9f87-0ad12a840c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2016_WORD_MODELE_MTI.dotx</ap:Template>
  <ap:Application>Microsoft Word for the web</ap:Application>
  <ap:DocSecurity>4</ap:DocSecurity>
  <ap:ScaleCrop>false</ap:ScaleCrop>
  <ap:Company>MTI - EPITA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Rapport de suivi</dc:title>
  <dc:subject>Coaching 5 - PLIC</dc:subject>
  <dc:creator>Victor Agahi, Clément Pasteau, Victor Giroud, Damien Lugagne</dc:creator>
  <keywords>PLIC</keywords>
  <dc:description>1.0</dc:description>
  <lastModifiedBy>Victor Agahi</lastModifiedBy>
  <revision>269</revision>
  <lastPrinted>2026-04-28T17:47:00.0000000Z</lastPrinted>
  <dcterms:created xsi:type="dcterms:W3CDTF">2026-04-07T20:13:00.0000000Z</dcterms:created>
  <dcterms:modified xsi:type="dcterms:W3CDTF">2026-10-06T11:06:24.7589170Z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0x01010040B8B3D5B0F93A4DB13CB0D89DED7C86</vt:lpwstr>
  </property>
</Properties>
</file>