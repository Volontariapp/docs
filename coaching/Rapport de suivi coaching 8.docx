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10="urn:schemas-microsoft-com:vml" xmlns:ns11="urn:schemas-microsoft-com:office:office" xmlns:ns12="urn:schemas-microsoft-com:office:word" xmlns:ns2="http://schemas.microsoft.com/office/word/2010/wordml" xmlns:ns3="http://schemas.openxmlformats.org/drawingml/2006/wordprocessingDrawing" xmlns:ns4="http://schemas.microsoft.com/office/word/2010/wordprocessingDrawing" xmlns:ns6="http://schemas.microsoft.com/office/word/2010/wordprocessingShape" xmlns:ns7="http://schemas.openxmlformats.org/drawingml/2006/picture" xmlns:ns9="http://schemas.microsoft.com/office/drawing/2010/main" xmlns:r="http://schemas.openxmlformats.org/officeDocument/2006/relationships" xmlns:w="http://schemas.openxmlformats.org/wordprocessingml/2006/main" ns1:Ignorable="w14 w15 w16se w16cid w16 w16cex w16sdtdh w16sdtfl w16du wp14">
  <w:body>
    <w:p w:rsidRPr="00F43C4E" w:rsidR="00F43C4E" w:rsidP="4F6E6630" w:rsidRDefault="005712B2" ns2:paraId="2BC1A822" ns2:textId="59D56456">
      <w:pPr>
        <w:rPr>
          <w:rFonts w:eastAsia="ＭＳ ゴシック" w:eastAsiaTheme="majorEastAsia"/>
          <w:sz w:val="72"/>
          <w:szCs w:val="72"/>
        </w:rPr>
      </w:pPr>
      <w:r>
        <w:rPr>
          <w:noProof/>
          <w:lang w:eastAsia="fr-FR"/>
        </w:rPr>
        <ns1:AlternateContent>
          <ns1:Choice Requires="wps">
            <w:drawing>
              <ns3:anchor distT="0" distB="0" distL="114300" distR="114300" simplePos="0" relativeHeight="251658241" behindDoc="0" locked="0" layoutInCell="1" allowOverlap="1" ns4:anchorId="1C40C158" ns4:editId="27E1A219">
                <ns3:simplePos x="0" y="0"/>
                <ns3:positionH relativeFrom="margin">
                  <ns3:posOffset>-546470</ns3:posOffset>
                </ns3:positionH>
                <ns3:positionV relativeFrom="margin">
                  <ns3:posOffset>4952654</ns3:posOffset>
                </ns3:positionV>
                <ns3:extent cx="2133600" cy="1962150"/>
                <ns3:effectExtent l="0" t="0" r="0" b="0"/>
                <ns3:wrapNone/>
                <ns3:docPr id="387" name="Zone de texte 387"/>
                <ns3:cNvGraphicFramePr/>
                <a:graphic>
                  <a:graphicData uri="http://schemas.microsoft.com/office/word/2010/wordprocessingShape">
                    <ns6:wsp>
                      <ns6:cNvSpPr/>
                      <ns6:spPr>
                        <a:xfrm>
                          <a:off x="0" y="0"/>
                          <a:ext cx="2133600" cy="1962150"/>
                        </a:xfrm>
                        <a:prstGeom prst="rect">
                          <a:avLst/>
                        </a:prstGeom>
                        <a:noFill/>
                        <a:ln w="6350">
                          <a:noFill/>
                        </a:ln>
                      </ns6:spPr>
                      <ns6:style>
                        <a:lnRef idx="0">
                          <a:schemeClr val="accent1"/>
                        </a:lnRef>
                        <a:fillRef idx="0">
                          <a:schemeClr val="accent1"/>
                        </a:fillRef>
                        <a:effectRef idx="0">
                          <a:scrgbClr r="0" g="0" b="0"/>
                        </a:effectRef>
                        <a:fontRef idx="minor">
                          <a:schemeClr val="dk1"/>
                        </a:fontRef>
                      </ns6:style>
                      <ns6:txbx>
                        <w:txbxContent>
                          <w:p w:rsidR="00AD3EDE" w:rsidP="004F3126" w:rsidRDefault="00AD3EDE">
                            <w:pPr>
                              <w:spacing w:line="276" w:lineRule="auto"/>
                              <w:rPr>
                                <w:rFonts w:hAnsi="Calibri" w:eastAsia="Calibri" w:cs="Calibri"/>
                                <w:color w:val="595959"/>
                                <w:kern w:val="0"/>
                                <w:sz w:val="28"/>
                                <w:szCs w:val="28"/>
                                <w:lang w:val="en-US"/>
                                <ns2:ligatures ns2:val="none"/>
                              </w:rPr>
                            </w:pPr>
                            <w:r>
                              <w:rPr>
                                <w:rFonts w:hAnsi="Calibri" w:eastAsia="Calibri" w:cs="Calibri"/>
                                <w:color w:val="595959"/>
                                <w:sz w:val="28"/>
                                <w:szCs w:val="28"/>
                                <w:lang w:val="en-US"/>
                              </w:rPr>
                              <w:t>Victor Agahi, Cl</w:t>
                            </w:r>
                            <w:r>
                              <w:rPr>
                                <w:rFonts w:hAnsi="Calibri" w:eastAsia="Calibri" w:cs="Calibri"/>
                                <w:color w:val="595959"/>
                                <w:sz w:val="28"/>
                                <w:szCs w:val="28"/>
                                <w:lang w:val="en-US"/>
                              </w:rPr>
                              <w:t>é</w:t>
                            </w:r>
                            <w:r>
                              <w:rPr>
                                <w:rFonts w:hAnsi="Calibri" w:eastAsia="Calibri" w:cs="Calibri"/>
                                <w:color w:val="595959"/>
                                <w:sz w:val="28"/>
                                <w:szCs w:val="28"/>
                                <w:lang w:val="en-US"/>
                              </w:rPr>
                              <w:t>ment Pasteau, Victor Giroud</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PLIC</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14 Pages</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27/10/2026</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Version 1.0</w:t>
                            </w:r>
                          </w:p>
                        </w:txbxContent>
                      </ns6:txbx>
                      <ns6:bodyPr spcFirstLastPara="0" wrap="square" lIns="91440" tIns="182880" rIns="91440" bIns="91440" anchor="t">
                        <a:noAutofit/>
                      </ns6:bodyPr>
                    </ns6:wsp>
                  </a:graphicData>
                </a:graphic>
                <ns4:sizeRelH relativeFrom="margin">
                  <ns4:pctWidth>0</ns4:pctWidth>
                </ns4:sizeRelH>
                <ns4:sizeRelV relativeFrom="margin">
                  <ns4:pctHeight>0</ns4:pctHeight>
                </ns4:sizeRelV>
              </ns3:anchor>
            </w:drawing>
          </ns1:Choice>
          <ns1:Fallback/>
        </ns1:AlternateContent>
      </w:r>
      <w:r w:rsidR="00FC4A2F">
        <w:rPr>
          <w:rFonts w:eastAsiaTheme="majorEastAsia"/>
          <w:noProof/>
          <w:sz w:val="72"/>
          <w:szCs w:val="72"/>
          <w:lang w:eastAsia="fr-FR"/>
        </w:rPr>
        <w:drawing>
          <ns3:anchor distT="0" distB="0" distL="114300" distR="114300" simplePos="0" relativeHeight="251658243" behindDoc="0" locked="0" layoutInCell="1" allowOverlap="1" ns4:anchorId="6BAA5425" ns4:editId="006AFBF1">
            <ns3:simplePos x="0" y="0"/>
            <ns3:positionH relativeFrom="margin">
              <ns3:posOffset>4653280</ns3:posOffset>
            </ns3:positionH>
            <ns3:positionV relativeFrom="margin">
              <ns3:posOffset>7777480</ns3:posOffset>
            </ns3:positionV>
            <ns3:extent cx="1656080" cy="1121410"/>
            <ns3:effectExtent l="0" t="0" r="1270" b="2540"/>
            <ns3:wrapSquare wrapText="bothSides"/>
            <ns3:docPr id="5" name="Image 5"/>
            <ns3:cNvGraphicFramePr>
              <a:graphicFrameLocks noChangeAspect="1"/>
            </ns3:cNvGraphicFramePr>
            <a:graphic>
              <a:graphicData uri="http://schemas.openxmlformats.org/drawingml/2006/picture">
                <ns7:pic>
                  <ns7:nvPicPr>
                    <ns7:cNvPr id="0" name="Picture 4" descr="C:\Users\Antoine\Dropbox\MTI\template\logoepita.png"/>
                    <ns7:cNvPicPr>
                      <a:picLocks noChangeAspect="1" noChangeArrowheads="1"/>
                    </ns7:cNvPicPr>
                  </ns7:nvPicPr>
                  <ns7:blipFill>
                    <a:blip r:embed="rId16" cstate="print">
                      <a:extLst>
                        <a:ext uri="{28A0092B-C50C-407E-A947-70E740481C1C}">
                          <ns9:useLocalDpi val="0"/>
                        </a:ext>
                      </a:extLst>
                    </a:blip>
                    <a:stretch>
                      <a:fillRect/>
                    </a:stretch>
                  </ns7:blipFill>
                  <ns7:spPr bwMode="auto">
                    <a:xfrm>
                      <a:off x="0" y="0"/>
                      <a:ext cx="1656080" cy="1121410"/>
                    </a:xfrm>
                    <a:prstGeom prst="rect">
                      <a:avLst/>
                    </a:prstGeom>
                    <a:noFill/>
                    <a:ln>
                      <a:noFill/>
                    </a:ln>
                  </ns7:spPr>
                </ns7:pic>
              </a:graphicData>
            </a:graphic>
            <ns4:sizeRelH relativeFrom="margin">
              <ns4:pctWidth>0</ns4:pctWidth>
            </ns4:sizeRelH>
            <ns4:sizeRelV relativeFrom="margin">
              <ns4:pctHeight>0</ns4:pctHeight>
            </ns4:sizeRelV>
          </ns3:anchor>
        </w:drawing>
      </w:r>
      <w:r w:rsidR="00377CD8">
        <w:rPr>
          <w:noProof/>
          <w:lang w:eastAsia="fr-FR"/>
        </w:rPr>
        <w:drawing>
          <ns3:anchor distT="0" distB="0" distL="114300" distR="114300" simplePos="0" relativeHeight="251658245" behindDoc="1" locked="0" layoutInCell="1" allowOverlap="1" ns4:anchorId="6273C76F" ns4:editId="4B028B8C">
            <ns3:simplePos x="0" y="0"/>
            <ns3:positionH relativeFrom="column">
              <ns3:posOffset>2804768</ns3:posOffset>
            </ns3:positionH>
            <ns3:positionV relativeFrom="paragraph">
              <ns3:posOffset>6694018</ns3:posOffset>
            </ns3:positionV>
            <ns3:extent cx="1610412" cy="1060704"/>
            <ns3:effectExtent l="0" t="0" r="8890" b="6350"/>
            <ns3:wrapNone/>
            <ns3:docPr id="6" name="Image 0" descr="mti.jpg"/>
            <ns3:cNvGraphicFramePr>
              <a:graphicFrameLocks noChangeAspect="1"/>
            </ns3:cNvGraphicFramePr>
            <a:graphic>
              <a:graphicData uri="http://schemas.openxmlformats.org/drawingml/2006/picture">
                <ns7:pic>
                  <ns7:nvPicPr>
                    <ns7:cNvPr id="0" name="mti.jpg"/>
                    <ns7:cNvPicPr/>
                  </ns7:nvPicPr>
                  <ns7:blipFill>
                    <a:blip r:embed="rId17"/>
                    <a:stretch>
                      <a:fillRect/>
                    </a:stretch>
                  </ns7:blipFill>
                  <ns7:spPr>
                    <a:xfrm>
                      <a:off x="0" y="0"/>
                      <a:ext cx="1610412" cy="1060704"/>
                    </a:xfrm>
                    <a:prstGeom prst="rect">
                      <a:avLst/>
                    </a:prstGeom>
                  </ns7:spPr>
                </ns7:pic>
              </a:graphicData>
            </a:graphic>
            <ns4:sizeRelH relativeFrom="margin">
              <ns4:pctWidth>0</ns4:pctWidth>
            </ns4:sizeRelH>
            <ns4:sizeRelV relativeFrom="margin">
              <ns4:pctHeight>0</ns4:pctHeight>
            </ns4:sizeRelV>
          </ns3:anchor>
        </w:drawing>
      </w:r>
      <w:r w:rsidR="005F5562">
        <w:rPr>
          <w:noProof/>
          <w:lang w:eastAsia="fr-FR"/>
        </w:rPr>
        <ns1:AlternateContent>
          <ns1:Choice Requires="wps">
            <w:drawing>
              <ns3:anchor distT="0" distB="0" distL="114300" distR="114300" simplePos="0" relativeHeight="251658242" behindDoc="0" locked="0" layoutInCell="1" allowOverlap="1" ns4:anchorId="4874BC9C" ns4:editId="4174919A">
                <ns3:simplePos x="0" y="0"/>
                <ns3:positionH relativeFrom="column">
                  <ns3:posOffset>-545465</ns3:posOffset>
                </ns3:positionH>
                <ns3:positionV relativeFrom="paragraph">
                  <ns3:posOffset>2917190</ns3:posOffset>
                </ns3:positionV>
                <ns3:extent cx="5403215" cy="450850"/>
                <ns3:effectExtent l="0" t="0" r="0" b="6350"/>
                <ns3:wrapNone/>
                <ns3:docPr id="1" name="Zone de texte 1"/>
                <ns3:cNvGraphicFramePr/>
                <a:graphic>
                  <a:graphicData uri="http://schemas.microsoft.com/office/word/2010/wordprocessingShape">
                    <ns6:wsp>
                      <ns6:cNvSpPr/>
                      <ns6:spPr>
                        <a:xfrm>
                          <a:off x="0" y="0"/>
                          <a:ext cx="5403215" cy="450850"/>
                        </a:xfrm>
                        <a:prstGeom prst="rect">
                          <a:avLst/>
                        </a:prstGeom>
                        <a:noFill/>
                        <a:ln w="6350">
                          <a:noFill/>
                        </a:ln>
                      </ns6:spPr>
                      <ns6:style>
                        <a:lnRef idx="0">
                          <a:schemeClr val="accent1"/>
                        </a:lnRef>
                        <a:fillRef idx="0">
                          <a:schemeClr val="accent1"/>
                        </a:fillRef>
                        <a:effectRef idx="0">
                          <a:scrgbClr r="0" g="0" b="0"/>
                        </a:effectRef>
                        <a:fontRef idx="minor">
                          <a:schemeClr val="dk1"/>
                        </a:fontRef>
                      </ns6:style>
                      <ns6:txbx>
                        <w:txbxContent>
                          <w:p w:rsidR="00A23148" w:rsidP="00A23148" w:rsidRDefault="00A23148">
                            <w:pPr>
                              <w:spacing w:line="276" w:lineRule="auto"/>
                              <w:rPr>
                                <w:rFonts w:hAnsi="Calibri" w:eastAsia="Calibri" w:cs="Calibri"/>
                                <w:color w:val="000000"/>
                                <w:kern w:val="0"/>
                                <w:sz w:val="32"/>
                                <w:szCs w:val="32"/>
                                <w:lang w:val="en-US"/>
                                <ns2:ligatures ns2:val="none"/>
                              </w:rPr>
                            </w:pPr>
                            <w:r>
                              <w:rPr>
                                <w:rFonts w:hAnsi="Calibri" w:eastAsia="Calibri" w:cs="Calibri"/>
                                <w:color w:val="000000"/>
                                <w:sz w:val="32"/>
                                <w:szCs w:val="32"/>
                                <w:lang w:val="en-US"/>
                              </w:rPr>
                              <w:t>Coaching 8 - PLIC</w:t>
                            </w:r>
                          </w:p>
                        </w:txbxContent>
                      </ns6:txbx>
                      <ns6:bodyPr spcFirstLastPara="0" wrap="square" lIns="91440" tIns="45720" rIns="91440" bIns="45720" anchor="t">
                        <a:noAutofit/>
                      </ns6:bodyPr>
                    </ns6:wsp>
                  </a:graphicData>
                </a:graphic>
                <ns4:sizeRelH relativeFrom="margin">
                  <ns4:pctWidth>0</ns4:pctWidth>
                </ns4:sizeRelH>
                <ns4:sizeRelV relativeFrom="margin">
                  <ns4:pctHeight>0</ns4:pctHeight>
                </ns4:sizeRelV>
              </ns3:anchor>
            </w:drawing>
          </ns1:Choice>
          <ns1:Fallback/>
        </ns1:AlternateContent>
      </w:r>
      <w:r w:rsidRPr="005F5562" w:rsidR="005F5562">
        <w:rPr>
          <w:rFonts w:eastAsiaTheme="majorEastAsia"/>
          <w:noProof/>
          <w:sz w:val="72"/>
          <w:szCs w:val="72"/>
          <w:lang w:eastAsia="fr-FR"/>
        </w:rPr>
        <ns1:AlternateContent>
          <ns1:Choice Requires="wps">
            <w:drawing>
              <ns3:anchor distT="0" distB="0" distL="114300" distR="114300" simplePos="0" relativeHeight="251658244" behindDoc="0" locked="0" layoutInCell="1" allowOverlap="1" ns4:anchorId="30028E1F" ns4:editId="6D13188C">
                <ns3:simplePos x="0" y="0"/>
                <ns3:positionH relativeFrom="column">
                  <ns3:posOffset>-613410</ns3:posOffset>
                </ns3:positionH>
                <ns3:positionV relativeFrom="paragraph">
                  <ns3:posOffset>1844477</ns3:posOffset>
                </ns3:positionV>
                <ns3:extent cx="6424295" cy="1403985"/>
                <ns3:effectExtent l="0" t="0" r="0" b="2540"/>
                <ns3:wrapNone/>
                <ns3:docPr id="307" name="Zone de texte 2"/>
                <ns3:cNvGraphicFramePr>
                  <a:graphicFrameLocks/>
                </ns3:cNvGraphicFramePr>
                <a:graphic>
                  <a:graphicData uri="http://schemas.microsoft.com/office/word/2010/wordprocessingShape">
                    <ns6:wsp>
                      <ns6:cNvSpPr txBox="1">
                        <a:spLocks noChangeArrowheads="1"/>
                      </ns6:cNvSpPr>
                      <ns6:spPr bwMode="auto">
                        <a:xfrm>
                          <a:off x="0" y="0"/>
                          <a:ext cx="6424295" cy="1403985"/>
                        </a:xfrm>
                        <a:prstGeom prst="rect">
                          <a:avLst/>
                        </a:prstGeom>
                        <a:solidFill>
                          <a:srgbClr val="FFFFFF"/>
                        </a:solidFill>
                        <a:ln w="9525">
                          <a:noFill/>
                          <a:miter lim="800000"/>
                          <a:headEnd/>
                          <a:tailEnd/>
                        </a:ln>
                      </ns6:spPr>
                      <ns6:txbx>
                        <w:txbxContent>
                          <w:sdt>
                            <w:sdtPr>
                              <w:rPr>
                                <w:sz w:val="96"/>
                              </w:rPr>
                              <w:alias w:val="Titre "/>
                              <w:tag w:val=""/>
                              <w:id w:val="304435510"/>
                              <w:dataBinding w:prefixMappings="xmlns:ns0='http://purl.org/dc/elements/1.1/' xmlns:ns1='http://schemas.openxmlformats.org/package/2006/metadata/core-properties' " w:xpath="/ns1:coreProperties[1]/ns0:title[1]" w:storeItemID="{6C3C8BC8-F283-45AE-878A-BAB7291924A1}"/>
                              <w:text/>
                            </w:sdtPr>
                            <w:sdtContent>
                              <w:p w:rsidRPr="005F5562" w:rsidR="005F5562" w:rsidRDefault="005712B2" ns2:paraId="57EB5670" ns2:textId="60F54886">
                                <w:pPr>
                                  <w:rPr>
                                    <w:sz w:val="96"/>
                                  </w:rPr>
                                </w:pPr>
                                <w:r>
                                  <w:rPr>
                                    <w:sz w:val="96"/>
                                  </w:rPr>
                                  <w:t>Rapport de suivi</w:t>
                                </w:r>
                              </w:p>
                            </w:sdtContent>
                          </w:sdt>
                        </w:txbxContent>
                      </ns6:txbx>
                      <ns6:bodyPr rot="0" vert="horz" wrap="square" lIns="91440" tIns="45720" rIns="91440" bIns="45720" anchor="t" anchorCtr="0">
                        <a:spAutoFit/>
                      </ns6:bodyPr>
                    </ns6:wsp>
                  </a:graphicData>
                </a:graphic>
                <ns4:sizeRelH relativeFrom="margin">
                  <ns4:pctWidth>0</ns4:pctWidth>
                </ns4:sizeRelH>
                <ns4:sizeRelV relativeFrom="margin">
                  <ns4:pctHeight>20000</ns4:pctHeight>
                </ns4:sizeRelV>
              </ns3:anchor>
            </w:drawing>
          </ns1:Choice>
          <ns1:Fallback>
            <w:pict>
              <ns10:shape id="Zone de texte 2" style="position:absolute;margin-left:-48.3pt;margin-top:145.25pt;width:505.85pt;height:110.55pt;z-index:251658245;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ns11:spid="_x0000_s1028" stroked="f" type="#_x0000_t20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" ns2:anchorId="30028E1F">
                <ns10:textbox style="mso-fit-shape-to-text:t">
                  <w:txbxContent>
                    <w:sdt>
                      <w:sdtPr>
                        <w:rPr>
                          <w:sz w:val="96"/>
                        </w:rPr>
                        <w:alias w:val="Titre "/>
                        <w:tag w:val=""/>
                        <w:id w:val="304435510"/>
                        <w:dataBinding w:prefixMappings="xmlns:ns0='http://purl.org/dc/elements/1.1/' xmlns:ns1='http://schemas.openxmlformats.org/package/2006/metadata/core-properties' " w:xpath="/ns1:coreProperties[1]/ns0:title[1]" w:storeItemID="{6C3C8BC8-F283-45AE-878A-BAB7291924A1}"/>
                        <w:text/>
                      </w:sdtPr>
                      <w:sdtContent>
                        <w:p w:rsidRPr="005F5562" w:rsidR="005F5562" w:rsidRDefault="005712B2" ns2:paraId="57EB5670" ns2:textId="60F54886">
                          <w:pPr>
                            <w:rPr>
                              <w:sz w:val="96"/>
                            </w:rPr>
                          </w:pPr>
                          <w:r>
                            <w:rPr>
                              <w:sz w:val="96"/>
                            </w:rPr>
                            <w:t>Rapport de suivi</w:t>
                          </w:r>
                        </w:p>
                      </w:sdtContent>
                    </w:sdt>
                  </w:txbxContent>
                </ns10:textbox>
              </ns10:shape>
            </w:pict>
          </ns1:Fallback>
        </ns1:AlternateContent>
      </w:r>
      <w:r w:rsidR="00361858">
        <w:rPr>
          <w:noProof/>
          <w:lang w:eastAsia="fr-FR"/>
        </w:rPr>
        <ns1:AlternateContent>
          <ns1:Choice Requires="wps">
            <w:drawing>
              <ns3:anchor distT="0" distB="0" distL="114300" distR="114300" simplePos="0" relativeHeight="251658240" behindDoc="1" locked="0" layoutInCell="1" allowOverlap="1" ns4:anchorId="10A1922C" ns4:editId="21715743">
                <ns3:simplePos x="0" y="0"/>
                <ns3:positionH relativeFrom="margin">
                  <ns3:align>center</ns3:align>
                </ns3:positionH>
                <ns1:AlternateContent>
                  <ns1:Choice Requires="wp14">
                    <ns3:positionV relativeFrom="margin">
                      <ns4:pctPosVOffset>59000</ns4:pctPosVOffset>
                    </ns3:positionV>
                  </ns1:Choice>
                  <ns1:Fallback>
                    <ns3:positionV relativeFrom="page">
                      <ns3:posOffset>6178550</ns3:posOffset>
                    </ns3:positionV>
                  </ns1:Fallback>
                </ns1:AlternateContent>
                <ns3:extent cx="7718887" cy="3703320"/>
                <ns3:effectExtent l="0" t="0" r="0" b="0"/>
                <ns3:wrapNone/>
                <ns3:docPr id="388" name="Rectangle 388"/>
                <ns3:cNvGraphicFramePr/>
                <a:graphic>
                  <a:graphicData uri="http://schemas.microsoft.com/office/word/2010/wordprocessingShape">
                    <ns6:wsp>
                      <ns6:cNvSpPr/>
                      <ns6:spPr>
                        <a:xfrm>
                          <a:off x="0" y="0"/>
                          <a:ext cx="7718887" cy="3703320"/>
                        </a:xfrm>
                        <a:prstGeom prst="rect">
                          <a:avLst/>
                        </a:prstGeom>
                        <a:noFill/>
                        <a:ln>
                          <a:noFill/>
                        </a:ln>
                      </ns6:spPr>
                      <ns6:style>
                        <a:lnRef idx="2">
                          <a:schemeClr val="accent1">
                            <a:shade val="50000"/>
                          </a:schemeClr>
                        </a:lnRef>
                        <a:fillRef idx="1003">
                          <a:schemeClr val="lt1"/>
                        </a:fillRef>
                        <a:effectRef idx="0">
                          <a:schemeClr val="accent1"/>
                        </a:effectRef>
                        <a:fontRef idx="minor">
                          <a:schemeClr val="lt1"/>
                        </a:fontRef>
                      </ns6:style>
                      <ns6:txbx>
                        <w:txbxContent>
                          <w:p w:rsidR="00297886" w:rsidP="00297886" w:rsidRDefault="00297886" ns2:paraId="4B4C82AF" ns2:textId="77777777">
                            <w:pPr>
                              <w:jc w:val="center"/>
                            </w:pP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45000</ns4:pctHeight>
                </ns4:sizeRelV>
              </ns3:anchor>
            </w:drawing>
          </ns1:Choice>
          <ns1:Fallback>
            <w:pict>
              <ns10:rect id="Rectangle 388" style="position:absolute;margin-left:0;margin-top:0;width:607.8pt;height:291.6pt;z-index:-251658240;visibility:visible;mso-wrap-style:square;mso-width-percent:0;mso-height-percent:450;mso-top-percent:590;mso-wrap-distance-left:9pt;mso-wrap-distance-top:0;mso-wrap-distance-right:9pt;mso-wrap-distance-bottom:0;mso-position-horizontal:center;mso-position-horizontal-relative:margin;mso-position-vertical-relative:margin;mso-width-percent:0;mso-height-percent:450;mso-top-percent:590;mso-width-relative:margin;mso-height-relative:margin;v-text-anchor:middle" ns11:spid="_x0000_s1029" filled="f" stroked="f" strokeweight="2pt" ns2:anchorId="10A1922C"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">
                <ns10:textbox>
                  <w:txbxContent>
                    <w:p w:rsidR="00297886" w:rsidP="00297886" w:rsidRDefault="00297886" ns2:paraId="4B4C82AF" ns2:textId="77777777">
                      <w:pPr>
                        <w:jc w:val="center"/>
                      </w:pPr>
                    </w:p>
                  </w:txbxContent>
                </ns10:textbox>
                <ns12:wrap anchorx="margin" anchory="margin"/>
              </ns10:rect>
            </w:pict>
          </ns1:Fallback>
        </ns1:AlternateContent>
      </w:r>
    </w:p>
    <w:p w:rsidR="5C6B2425" w:rsidP="0DEACE0B" w:rsidRDefault="5C6B2425" ns2:paraId="2461F8B5" ns2:textId="20428966">
      <w:pPr>
        <w:pStyle w:val="Normal"/>
        <w:sectPr w:rsidRPr="00F43C4E" w:rsidR="00F43C4E" w:rsidSect="00297653">
          <w:headerReference w:type="default" r:id="rId12"/>
          <w:footerReference w:type="default" r:id="rId13"/>
          <w:headerReference w:type="first" r:id="rId14"/>
          <w:footerReference w:type="first" r:id="rId15"/>
          <w:pgSz w:w="11906" w:h="16838" w:orient="portrait"/>
          <w:pgMar w:top="1134" w:right="1134" w:bottom="1134" w:left="1134" w:header="709" w:footer="709" w:gutter="0"/>
          <w:pgNumType w:start="0"/>
          <w:cols w:space="708"/>
          <w:titlePg/>
          <w:docGrid w:linePitch="360"/>
        </w:sectPr>
      </w:pPr>
    </w:p>
    <w:p w:rsidRPr="00212520" w:rsidR="00720189" w:rsidP="668D8F44" w:rsidRDefault="0026671F" ns2:paraId="3F5BF519" ns2:textId="77777777">
      <w:pPr>
        <w:rPr>
          <w:b/>
          <w:bCs/>
          <w:sz w:val="28"/>
          <w:szCs w:val="28"/>
        </w:rPr>
      </w:pPr>
      <w:r w:rsidRPr="668D8F44">
        <w:rPr>
          <w:b/>
          <w:bCs/>
          <w:sz w:val="28"/>
          <w:szCs w:val="28"/>
        </w:rPr>
        <w:t>Propriétés du document</w:t>
      </w:r>
    </w:p>
    <w:tbl>
      <w:tblPr>
        <w:tblStyle w:val="MediumList2"/>
        <w:tblW w:w="9912" w:type="dxa"/>
        <w:tblLook w:val="04A0" w:firstRow="1" w:lastRow="0" w:firstColumn="1" w:lastColumn="0" w:noHBand="0" w:noVBand="1"/>
      </w:tblPr>
      <w:tblGrid>
        <w:gridCol w:w="2126"/>
        <w:gridCol w:w="7786"/>
      </w:tblGrid>
      <w:tr w:rsidRPr="004B5AAD" w:rsidR="00A36643" w:rsidTr="042EB0B5" ns2:paraId="108D18C6" ns2: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tcBorders>
              <w:right w:val="single" w:color="000000" w:themeColor="text1" w:sz="8" w:space="0"/>
            </w:tcBorders>
            <w:tcMar/>
          </w:tcPr>
          <w:p w:rsidRPr="000A2D4B" w:rsidR="00A36643" w:rsidP="668D8F44" w:rsidRDefault="00A36643" ns2:paraId="45D68444" ns2:textId="77777777">
            <w:pPr>
              <w:rPr>
                <w:rFonts w:ascii="Calibri" w:hAnsi="Calibri"/>
                <w:b/>
                <w:bCs/>
              </w:rPr>
            </w:pPr>
            <w:r w:rsidRPr="668D8F44">
              <w:rPr>
                <w:rFonts w:ascii="Calibri" w:hAnsi="Calibri"/>
                <w:b/>
                <w:bCs/>
              </w:rPr>
              <w:t>Auteur</w:t>
            </w:r>
          </w:p>
        </w:tc>
        <w:tc>
          <w:tcPr>
            <w:cnfStyle w:val="000000000000" w:firstRow="0" w:lastRow="0" w:firstColumn="0" w:lastColumn="0" w:oddVBand="0" w:evenVBand="0" w:oddHBand="0" w:evenHBand="0" w:firstRowFirstColumn="0" w:firstRowLastColumn="0" w:lastRowFirstColumn="0" w:lastRowLastColumn="0"/>
            <w:tcW w:w="7786" w:type="dxa"/>
            <w:tcBorders>
              <w:left w:val="single" w:color="000000" w:themeColor="text1" w:sz="8" w:space="0"/>
            </w:tcBorders>
            <w:tcMar/>
          </w:tcPr>
          <w:p w:rsidRPr="002745B0" w:rsidR="00A36643" w:rsidP="668D8F44" w:rsidRDefault="00847E9E" ns2:paraId="519D09C8" ns2:textId="17B2AD1B">
            <w:pPr>
              <w:cnfStyle w:val="100000000000" w:firstRow="1" w:lastRow="0" w:firstColumn="0" w:lastColumn="0" w:oddVBand="0" w:evenVBand="0" w:oddHBand="0" w:evenHBand="0" w:firstRowFirstColumn="0" w:firstRowLastColumn="0" w:lastRowFirstColumn="0" w:lastRowLastColumn="0"/>
              <w:rPr>
                <w:rFonts w:ascii="Calibri" w:hAnsi="Calibri"/>
                <w:b/>
                <w:bCs/>
                <w:color w:val="auto"/>
              </w:rPr>
            </w:pPr>
            <w:sdt>
              <w:sdtPr>
                <w:rPr>
                  <w:rFonts w:ascii="Calibri" w:hAnsi="Calibri"/>
                </w:rPr>
                <w:alias w:val="Auteur"/>
                <w:id w:val="18285934"/>
                <w:dataBinding w:prefixMappings="xmlns:ns0='http://schemas.openxmlformats.org/package/2006/metadata/core-properties' xmlns:ns1='http://purl.org/dc/elements/1.1/'" w:xpath="/ns0:coreProperties[1]/ns1:creator[1]" w:storeItemID="{6C3C8BC8-F283-45AE-878A-BAB7291924A1}"/>
                <w:text/>
              </w:sdtPr>
              <w:sdtContent>
                <w:r w:rsidR="005712B2">
                  <w:rPr>
                    <w:rFonts w:ascii="Calibri" w:hAnsi="Calibri"/>
                  </w:rPr>
                  <w:t>Victor Agahi, Clément Pasteau, Victor Giroud, Damien Lugagne</w:t>
                </w:r>
              </w:sdtContent>
            </w:sdt>
          </w:p>
        </w:tc>
      </w:tr>
      <w:tr w:rsidRPr="004B5AAD" w:rsidR="00A36643" w:rsidTr="042EB0B5" ns2:paraId="6D083C86" ns2: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A36643" w:rsidP="668D8F44" w:rsidRDefault="00A36643" ns2:paraId="0FFC129D" ns2:textId="77777777">
            <w:pPr>
              <w:rPr>
                <w:rFonts w:ascii="Calibri" w:hAnsi="Calibri"/>
                <w:b/>
                <w:bCs/>
              </w:rPr>
            </w:pPr>
            <w:r w:rsidRPr="668D8F44">
              <w:rPr>
                <w:rFonts w:ascii="Calibri" w:hAnsi="Calibri"/>
                <w:b/>
                <w:bCs/>
              </w:rPr>
              <w:t>Version</w:t>
            </w:r>
          </w:p>
        </w:tc>
        <w:tc>
          <w:tcPr>
            <w:cnfStyle w:val="000000000000" w:firstRow="0" w:lastRow="0" w:firstColumn="0" w:lastColumn="0" w:oddVBand="0" w:evenVBand="0" w:oddHBand="0" w:evenHBand="0" w:firstRowFirstColumn="0" w:firstRowLastColumn="0" w:lastRowFirstColumn="0" w:lastRowLastColumn="0"/>
            <w:tcW w:w="7786" w:type="dxa"/>
            <w:tcMar/>
          </w:tcPr>
          <w:p w:rsidRPr="002745B0" w:rsidR="00A36643" w:rsidP="00606626" w:rsidRDefault="00847E9E" ns2:paraId="5462CABB" ns2:textId="77777777">
            <w:pPr>
              <w:tabs>
                <w:tab w:val="left" w:pos="3254"/>
              </w:tabs>
              <w:cnfStyle w:val="000000100000" w:firstRow="0" w:lastRow="0" w:firstColumn="0" w:lastColumn="0" w:oddVBand="0" w:evenVBand="0" w:oddHBand="1" w:evenHBand="0" w:firstRowFirstColumn="0" w:firstRowLastColumn="0" w:lastRowFirstColumn="0" w:lastRowLastColumn="0"/>
              <w:rPr>
                <w:rFonts w:ascii="Calibri" w:hAnsi="Calibri"/>
                <w:color w:val="auto"/>
              </w:rPr>
            </w:pPr>
            <w:r>
              <w:t>1.0</w:t>
            </w:r>
          </w:p>
        </w:tc>
      </w:tr>
      <w:tr w:rsidRPr="004B5AAD" w:rsidR="00A36643" w:rsidTr="042EB0B5" ns2:paraId="020D465A" ns2: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A36643" w:rsidP="668D8F44" w:rsidRDefault="00FB6031" ns2:paraId="7006E3A7" ns2:textId="7EFE10DB">
            <w:pPr>
              <w:rPr>
                <w:rFonts w:ascii="Calibri" w:hAnsi="Calibri"/>
                <w:b/>
                <w:bCs/>
              </w:rPr>
            </w:pPr>
            <w:r>
              <w:rPr>
                <w:rFonts w:ascii="Calibri" w:hAnsi="Calibri"/>
                <w:b/>
                <w:bCs/>
              </w:rPr>
              <w:t xml:space="preserve"> </w:t>
            </w:r>
            <w:r w:rsidRPr="668D8F44" w:rsidR="00A36643">
              <w:rPr>
                <w:rFonts w:ascii="Calibri" w:hAnsi="Calibri"/>
                <w:b/>
                <w:bCs/>
              </w:rPr>
              <w:t>Nombre de pages</w:t>
            </w:r>
          </w:p>
        </w:tc>
        <w:tc>
          <w:tcPr>
            <w:cnfStyle w:val="000000000000" w:firstRow="0" w:lastRow="0" w:firstColumn="0" w:lastColumn="0" w:oddVBand="0" w:evenVBand="0" w:oddHBand="0" w:evenHBand="0" w:firstRowFirstColumn="0" w:firstRowLastColumn="0" w:lastRowFirstColumn="0" w:lastRowLastColumn="0"/>
            <w:tcW w:w="7786" w:type="dxa"/>
            <w:tcMar/>
          </w:tcPr>
          <w:p w:rsidRPr="002745B0" w:rsidR="00A36643" w:rsidP="042EB0B5" w:rsidRDefault="00161526" ns2:paraId="53586AFD" ns2:textId="6612804A">
            <w:pPr>
              <w:cnfStyle w:val="000000010000" w:firstRow="0" w:lastRow="0" w:firstColumn="0" w:lastColumn="0" w:oddVBand="0" w:evenVBand="0" w:oddHBand="0" w:evenHBand="1" w:firstRowFirstColumn="0" w:firstRowLastColumn="0" w:lastRowFirstColumn="0" w:lastRowLastColumn="0"/>
              <w:rPr>
                <w:rFonts w:ascii="Calibri" w:hAnsi="Calibri"/>
              </w:rPr>
            </w:pPr>
          </w:p>
        </w:tc>
      </w:tr>
      <w:tr w:rsidRPr="004B5AAD" w:rsidR="003676D9" w:rsidTr="042EB0B5" ns2:paraId="569030F9" ns2:textId="7777777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3676D9" w:rsidP="668D8F44" w:rsidRDefault="2E828F2D" ns2:paraId="5250A763" ns2:textId="77777777">
            <w:pPr>
              <w:rPr>
                <w:rFonts w:ascii="Calibri" w:hAnsi="Calibri"/>
                <w:b/>
                <w:bCs/>
              </w:rPr>
            </w:pPr>
            <w:r w:rsidRPr="668D8F44">
              <w:rPr>
                <w:rFonts w:ascii="Calibri" w:hAnsi="Calibri"/>
                <w:b/>
                <w:bCs/>
              </w:rPr>
              <w:t>Références</w:t>
            </w:r>
          </w:p>
        </w:tc>
        <w:tc>
          <w:tcPr>
            <w:cnfStyle w:val="000000000000" w:firstRow="0" w:lastRow="0" w:firstColumn="0" w:lastColumn="0" w:oddVBand="0" w:evenVBand="0" w:oddHBand="0" w:evenHBand="0" w:firstRowFirstColumn="0" w:firstRowLastColumn="0" w:lastRowFirstColumn="0" w:lastRowLastColumn="0"/>
            <w:tcW w:w="7786" w:type="dxa"/>
            <w:tcMar/>
          </w:tcPr>
          <w:sdt>
            <w:sdtPr>
              <w:alias w:val="Mots clés "/>
              <w:id w:val="-73124330"/>
              <w:dataBinding w:prefixMappings="xmlns:ns0='http://purl.org/dc/elements/1.1/' xmlns:ns1='http://schemas.openxmlformats.org/package/2006/metadata/core-properties' " w:xpath="/ns1:coreProperties[1]/ns1:keywords[1]" w:storeItemID="{6C3C8BC8-F283-45AE-878A-BAB7291924A1}"/>
              <w:text/>
            </w:sdtPr>
            <w:sdtContent>
              <w:p w:rsidRPr="002745B0" w:rsidR="003676D9" w:rsidP="668D8F44" w:rsidRDefault="00B74452" ns2:paraId="7B325FC0" ns2:textId="668AE4C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t>PLIC</w:t>
                </w:r>
              </w:p>
            </w:sdtContent>
          </w:sdt>
        </w:tc>
      </w:tr>
      <w:tr w:rsidRPr="00A05259" w:rsidR="00A36643" w:rsidTr="042EB0B5" ns2:paraId="1FFB7186" ns2: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A36643" w:rsidP="668D8F44" w:rsidRDefault="2E828F2D" ns2:paraId="74B3B3C5" ns2:textId="77777777">
            <w:pPr>
              <w:rPr>
                <w:rFonts w:ascii="Calibri" w:hAnsi="Calibri"/>
                <w:b/>
                <w:bCs/>
              </w:rPr>
            </w:pPr>
            <w:r w:rsidRPr="668D8F44">
              <w:rPr>
                <w:rFonts w:ascii="Calibri" w:hAnsi="Calibri"/>
                <w:b/>
                <w:bCs/>
              </w:rPr>
              <w:t>Nom fichier</w:t>
            </w:r>
          </w:p>
        </w:tc>
        <w:tc>
          <w:tcPr>
            <w:cnfStyle w:val="000000000000" w:firstRow="0" w:lastRow="0" w:firstColumn="0" w:lastColumn="0" w:oddVBand="0" w:evenVBand="0" w:oddHBand="0" w:evenHBand="0" w:firstRowFirstColumn="0" w:firstRowLastColumn="0" w:lastRowFirstColumn="0" w:lastRowLastColumn="0"/>
            <w:tcW w:w="7786" w:type="dxa"/>
            <w:tcMar/>
          </w:tcPr>
          <w:p w:rsidRPr="00130B18" w:rsidR="00A36643" w:rsidP="424E146E" w:rsidRDefault="09302E76" ns2:paraId="2387679D" ns2:textId="2FD6ABC4">
            <w:pPr>
              <w:cnfStyle w:val="000000010000" w:firstRow="0" w:lastRow="0" w:firstColumn="0" w:lastColumn="0" w:oddVBand="0" w:evenVBand="0" w:oddHBand="0" w:evenHBand="1" w:firstRowFirstColumn="0" w:firstRowLastColumn="0" w:lastRowFirstColumn="0" w:lastRowLastColumn="0"/>
            </w:pPr>
            <w:r>
              <w:rPr/>
              <w:t>Rapport de suivi coaching 8</w:t>
            </w:r>
          </w:p>
          <w:p w:rsidRPr="00130B18" w:rsidR="00A36643" w:rsidP="424E146E" w:rsidRDefault="09302E76" ns2:paraId="2D047B50" ns2:textId="58994DC6">
            <w:pPr>
              <w:cnfStyle w:val="000000010000" w:firstRow="0" w:lastRow="0" w:firstColumn="0" w:lastColumn="0" w:oddVBand="0" w:evenVBand="0" w:oddHBand="0" w:evenHBand="1" w:firstRowFirstColumn="0" w:firstRowLastColumn="0" w:lastRowFirstColumn="0" w:lastRowLastColumn="0"/>
              <w:rPr>
                <w:lang w:val="en-US"/>
              </w:rPr>
            </w:pPr>
          </w:p>
        </w:tc>
      </w:tr>
    </w:tbl>
    <w:p w:rsidRPr="00A05259" w:rsidR="00DA68F4" w:rsidRDefault="00DA68F4" ns2:paraId="0C3EE3C5" ns2:textId="77777777">
      <w:pPr>
        <w:rPr>
          <w:lang w:val="en-US"/>
        </w:rPr>
      </w:pPr>
    </w:p>
    <w:p w:rsidRPr="00212520" w:rsidR="0026671F" w:rsidP="668D8F44" w:rsidRDefault="00A36643" ns2:paraId="63B4B7FC" ns2:textId="77777777">
      <w:pPr>
        <w:rPr>
          <w:b/>
          <w:bCs/>
          <w:sz w:val="28"/>
          <w:szCs w:val="28"/>
        </w:rPr>
      </w:pPr>
      <w:r w:rsidRPr="668D8F44">
        <w:rPr>
          <w:b/>
          <w:bCs/>
          <w:sz w:val="28"/>
          <w:szCs w:val="28"/>
        </w:rPr>
        <w:t>Historique du document</w:t>
      </w:r>
    </w:p>
    <w:tbl>
      <w:tblPr>
        <w:tblStyle w:val="MediumList2"/>
        <w:tblW w:w="9918" w:type="dxa"/>
        <w:tblLayout w:type="fixed"/>
        <w:tblLook w:val="04A0" w:firstRow="1" w:lastRow="0" w:firstColumn="1" w:lastColumn="0" w:noHBand="0" w:noVBand="1"/>
      </w:tblPr>
      <w:tblGrid>
        <w:gridCol w:w="2268"/>
        <w:gridCol w:w="1080"/>
        <w:gridCol w:w="1350"/>
        <w:gridCol w:w="5220"/>
      </w:tblGrid>
      <w:tr w:rsidRPr="002745B0" w:rsidR="00A36643" w:rsidTr="668D8F44" ns2:paraId="49BCB758" ns2: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rsidRPr="007D57BB" w:rsidR="00A36643" w:rsidP="668D8F44" w:rsidRDefault="00A36643" ns2:paraId="270319F6" ns2:textId="77777777">
            <w:pPr>
              <w:jc w:val="center"/>
              <w:rPr>
                <w:rFonts w:asciiTheme="minorHAnsi" w:hAnsiTheme="minorHAnsi"/>
                <w:b/>
                <w:bCs/>
              </w:rPr>
            </w:pPr>
            <w:r w:rsidRPr="668D8F44">
              <w:rPr>
                <w:rFonts w:asciiTheme="minorHAnsi" w:hAnsiTheme="minorHAnsi"/>
                <w:b/>
                <w:bCs/>
              </w:rPr>
              <w:t>Date de révision</w:t>
            </w:r>
          </w:p>
        </w:tc>
        <w:tc>
          <w:tcPr>
            <w:tcW w:w="1080" w:type="dxa"/>
          </w:tcPr>
          <w:p w:rsidRPr="007D57BB" w:rsidR="00A36643" w:rsidP="668D8F44" w:rsidRDefault="00A36643" ns2:paraId="3D07BCEC" ns2: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668D8F44">
              <w:rPr>
                <w:rFonts w:asciiTheme="minorHAnsi" w:hAnsiTheme="minorHAnsi"/>
                <w:b/>
                <w:bCs/>
              </w:rPr>
              <w:t>Version</w:t>
            </w:r>
          </w:p>
        </w:tc>
        <w:tc>
          <w:tcPr>
            <w:tcW w:w="1350" w:type="dxa"/>
          </w:tcPr>
          <w:p w:rsidRPr="007D57BB" w:rsidR="00A36643" w:rsidP="668D8F44" w:rsidRDefault="00A36643" ns2:paraId="6CE7794E" ns2:textId="7777777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668D8F44">
              <w:rPr>
                <w:rFonts w:asciiTheme="minorHAnsi" w:hAnsiTheme="minorHAnsi"/>
                <w:b/>
                <w:bCs/>
              </w:rPr>
              <w:t>Auteur</w:t>
            </w:r>
          </w:p>
        </w:tc>
        <w:tc>
          <w:tcPr>
            <w:tcW w:w="5220" w:type="dxa"/>
          </w:tcPr>
          <w:p w:rsidRPr="007D57BB" w:rsidR="00A36643" w:rsidP="668D8F44" w:rsidRDefault="00A36643" ns2:paraId="0725A1CC" ns2:textId="7777777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668D8F44">
              <w:rPr>
                <w:rFonts w:asciiTheme="minorHAnsi" w:hAnsiTheme="minorHAnsi"/>
                <w:b/>
                <w:bCs/>
              </w:rPr>
              <w:t>Changements</w:t>
            </w:r>
          </w:p>
        </w:tc>
      </w:tr>
      <w:tr w:rsidRPr="002745B0" w:rsidR="00A36643" w:rsidTr="668D8F44" ns2:paraId="2C0B0DE8" ns2: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2745B0" w:rsidR="00A36643" w:rsidP="668D8F44" w:rsidRDefault="00A36643" ns2:paraId="67D29990" ns2:textId="77777777">
            <w:pPr>
              <w:rPr>
                <w:rFonts w:asciiTheme="minorHAnsi" w:hAnsiTheme="minorHAnsi"/>
                <w:b/>
                <w:bCs/>
                <w:color w:val="auto"/>
              </w:rPr>
            </w:pPr>
          </w:p>
        </w:tc>
        <w:tc>
          <w:tcPr>
            <w:tcW w:w="1080" w:type="dxa"/>
          </w:tcPr>
          <w:p w:rsidRPr="002745B0" w:rsidR="00A36643" w:rsidP="668D8F44" w:rsidRDefault="77E662C2" ns2:paraId="155A070D" ns2: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668D8F44">
              <w:rPr>
                <w:rFonts w:asciiTheme="minorHAnsi" w:hAnsiTheme="minorHAnsi"/>
                <w:color w:val="auto"/>
              </w:rPr>
              <w:t>1.0</w:t>
            </w:r>
          </w:p>
        </w:tc>
        <w:tc>
          <w:tcPr>
            <w:tcW w:w="1350" w:type="dxa"/>
          </w:tcPr>
          <w:p w:rsidRPr="002745B0" w:rsidR="00A36643" w:rsidP="668D8F44" w:rsidRDefault="00A36643" ns2:paraId="39CD3A1E" ns2: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668D8F44">
              <w:rPr>
                <w:rFonts w:asciiTheme="minorHAnsi" w:hAnsiTheme="minorHAnsi"/>
                <w:color w:val="auto"/>
              </w:rPr>
              <w:t>Victor Agahi</w:t>
            </w:r>
          </w:p>
        </w:tc>
        <w:tc>
          <w:tcPr>
            <w:tcW w:w="5220" w:type="dxa"/>
          </w:tcPr>
          <w:p w:rsidRPr="002745B0" w:rsidR="00A36643" w:rsidP="668D8F44" w:rsidRDefault="00A36643" ns2:paraId="113B53D0" ns2: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p>
        </w:tc>
      </w:tr>
    </w:tbl>
    <w:p w:rsidRPr="002745B0" w:rsidR="00A36643" w:rsidP="668D8F44" w:rsidRDefault="00A36643" ns2:paraId="3F2151BA" ns2:textId="77777777">
      <w:pPr>
        <w:rPr>
          <w:sz w:val="24"/>
          <w:szCs w:val="24"/>
        </w:rPr>
      </w:pPr>
    </w:p>
    <w:sdt>
      <w:sdtPr>
        <w:id w:val="888354106"/>
        <w:docPartObj>
          <w:docPartGallery w:val="Table of Contents"/>
          <w:docPartUnique/>
        </w:docPartObj>
        <w:rPr>
          <w:b w:val="1"/>
          <w:bCs w:val="1"/>
          <w:caps w:val="1"/>
          <w:sz w:val="20"/>
          <w:szCs w:val="20"/>
        </w:rPr>
      </w:sdtPr>
      <w:sdtContent>
        <w:p w:rsidRPr="004423EE" w:rsidR="00430F9E" w:rsidP="004423EE" w:rsidRDefault="00430F9E" ns2:paraId="7C491B3E" ns2:textId="2EDB3BC4">
          <w:pPr>
            <w:pStyle w:val="mtiTableMatires"/>
            <w:rPr>
              <w:u w:val="single"/>
            </w:rPr>
          </w:pPr>
          <w:r w:rsidRPr="5EAEE7E2">
            <w:rPr>
              <w:u w:val="single"/>
            </w:rPr>
            <w:t>Table des matières</w:t>
          </w:r>
        </w:p>
        <w:p w:rsidR="007131CB" w:rsidP="0DEACE0B" w:rsidRDefault="5EAEE7E2" ns2:paraId="35AF0FBC" ns2:textId="7B1542E3">
          <w:pPr>
            <w:pStyle w:val="TOC1"/>
            <w:tabs>
              <w:tab w:val="right" w:leader="dot" w:pos="9060"/>
            </w:tabs>
          </w:pPr>
          <w:r>
            <w:fldChar w:fldCharType="begin"/>
          </w:r>
          <w:r>
            <w:instrText xml:space="preserve">TOC \o "1-3" \z \u \h</w:instrText>
          </w:r>
          <w:r>
            <w:fldChar w:fldCharType="separate"/>
          </w:r>
          <w:r>
            <w:fldChar w:fldCharType="begin"/>
          </w:r>
          <w:r>
            <w:instrText xml:space="preserve">HYPERLINK  \l  "_Toc492890139" </w:instrText>
          </w:r>
          <w:r>
            <w:fldChar w:fldCharType="separate"/>
          </w:r>
          <w:r w:rsidR="0DEACE0B">
            <w:rPr/>
            <w:t>Introduction</w:t>
          </w:r>
          <w:r>
            <w:tab/>
          </w:r>
          <w:r>
            <w:fldChar w:fldCharType="begin"/>
          </w:r>
          <w:r>
            <w:instrText xml:space="preserve">PAGEREF _Toc492890139 \h</w:instrText>
          </w:r>
          <w:r>
            <w:fldChar w:fldCharType="separate"/>
          </w:r>
          <w:r w:rsidR="0DEACE0B">
            <w:rPr/>
            <w:t>3</w:t>
          </w:r>
          <w:r>
            <w:fldChar w:fldCharType="end"/>
          </w:r>
          <w:r>
            <w:fldChar w:fldCharType="end"/>
          </w:r>
        </w:p>
        <w:p w:rsidR="007131CB" w:rsidP="0DEACE0B" w:rsidRDefault="007131CB" ns2:paraId="17FB7385" ns2:textId="73EBE021">
          <w:pPr>
            <w:pStyle w:val="TOC2"/>
            <w:tabs>
              <w:tab w:val="right" w:leader="dot" w:pos="9060"/>
            </w:tabs>
          </w:pPr>
          <w:r>
            <w:fldChar w:fldCharType="begin"/>
          </w:r>
          <w:r>
            <w:instrText xml:space="preserve">HYPERLINK  \l  "_Toc642419396" </w:instrText>
          </w:r>
          <w:r>
            <w:fldChar w:fldCharType="separate"/>
          </w:r>
          <w:r w:rsidR="0DEACE0B">
            <w:rPr/>
            <w:t>Présentation du projet</w:t>
          </w:r>
          <w:r>
            <w:tab/>
          </w:r>
          <w:r>
            <w:fldChar w:fldCharType="begin"/>
          </w:r>
          <w:r>
            <w:instrText xml:space="preserve">PAGEREF _Toc642419396 \h</w:instrText>
          </w:r>
          <w:r>
            <w:fldChar w:fldCharType="separate"/>
          </w:r>
          <w:r w:rsidR="0DEACE0B">
            <w:rPr/>
            <w:t>3</w:t>
          </w:r>
          <w:r>
            <w:fldChar w:fldCharType="end"/>
          </w:r>
          <w:r>
            <w:fldChar w:fldCharType="end"/>
          </w:r>
        </w:p>
        <w:p w:rsidRPr="00583747" w:rsidR="007131CB" w:rsidP="0DEACE0B" w:rsidRDefault="007131CB" ns2:paraId="248B6F17" ns2:textId="25B16219">
          <w:pPr>
            <w:pStyle w:val="TOC2"/>
            <w:tabs>
              <w:tab w:val="right" w:leader="dot" w:pos="9060"/>
            </w:tabs>
          </w:pPr>
          <w:r>
            <w:fldChar w:fldCharType="begin"/>
          </w:r>
          <w:r>
            <w:instrText xml:space="preserve">HYPERLINK  \l  "_Toc1370566732" </w:instrText>
          </w:r>
          <w:r>
            <w:fldChar w:fldCharType="separate"/>
          </w:r>
          <w:r w:rsidR="0DEACE0B">
            <w:rPr/>
            <w:t>SPRINT 8 : FINALISATION DU STOCKAGE DE FICHIERS, TRACING DATADOG &amp; LANCEMENT DE MS-RANKING</w:t>
          </w:r>
          <w:r>
            <w:tab/>
          </w:r>
          <w:r>
            <w:fldChar w:fldCharType="begin"/>
          </w:r>
          <w:r>
            <w:instrText xml:space="preserve">PAGEREF _Toc1370566732 \h</w:instrText>
          </w:r>
          <w:r>
            <w:fldChar w:fldCharType="separate"/>
          </w:r>
          <w:r w:rsidR="0DEACE0B">
            <w:rPr/>
            <w:t>3</w:t>
          </w:r>
          <w:r>
            <w:fldChar w:fldCharType="end"/>
          </w:r>
          <w:r>
            <w:fldChar w:fldCharType="end"/>
          </w:r>
        </w:p>
        <w:p w:rsidR="007131CB" w:rsidP="0DEACE0B" w:rsidRDefault="007131CB" ns2:paraId="14317A8F" ns2:textId="54CFE3FF">
          <w:pPr>
            <w:pStyle w:val="TOC2"/>
            <w:tabs>
              <w:tab w:val="right" w:leader="dot" w:pos="9060"/>
            </w:tabs>
          </w:pPr>
          <w:r>
            <w:fldChar w:fldCharType="begin"/>
          </w:r>
          <w:r>
            <w:instrText xml:space="preserve">HYPERLINK  \l  "_Toc1720588397" </w:instrText>
          </w:r>
          <w:r>
            <w:fldChar w:fldCharType="separate"/>
          </w:r>
          <w:r w:rsidR="0DEACE0B">
            <w:rPr/>
            <w:t>VICTOR AGAHI – STOCKAGE DE FICHIERS, TRACING DISTRIBUÉ DATADOG &amp; SOCLE MS-RANKING</w:t>
          </w:r>
          <w:r>
            <w:tab/>
          </w:r>
          <w:r>
            <w:fldChar w:fldCharType="begin"/>
          </w:r>
          <w:r>
            <w:instrText xml:space="preserve">PAGEREF _Toc1720588397 \h</w:instrText>
          </w:r>
          <w:r>
            <w:fldChar w:fldCharType="separate"/>
          </w:r>
          <w:r w:rsidR="0DEACE0B">
            <w:rPr/>
            <w:t>3</w:t>
          </w:r>
          <w:r>
            <w:fldChar w:fldCharType="end"/>
          </w:r>
          <w:r>
            <w:fldChar w:fldCharType="end"/>
          </w:r>
        </w:p>
        <w:p w:rsidR="007131CB" w:rsidP="0DEACE0B" w:rsidRDefault="007131CB" ns2:paraId="49377213" ns2:textId="11458AB4">
          <w:pPr>
            <w:pStyle w:val="TOC2"/>
            <w:tabs>
              <w:tab w:val="right" w:leader="dot" w:pos="9060"/>
            </w:tabs>
          </w:pPr>
          <w:r>
            <w:fldChar w:fldCharType="begin"/>
          </w:r>
          <w:r>
            <w:instrText xml:space="preserve">HYPERLINK  \l  "_Toc513136163" </w:instrText>
          </w:r>
          <w:r>
            <w:fldChar w:fldCharType="separate"/>
          </w:r>
          <w:r w:rsidR="0DEACE0B">
            <w:rPr/>
            <w:t>VICTOR GIROUD – NATIVAPP : GESTION D'ÉVÉNEMENTS, BADGES &amp; CRÉATION DE CONTENU</w:t>
          </w:r>
          <w:r>
            <w:tab/>
          </w:r>
          <w:r>
            <w:fldChar w:fldCharType="begin"/>
          </w:r>
          <w:r>
            <w:instrText xml:space="preserve">PAGEREF _Toc513136163 \h</w:instrText>
          </w:r>
          <w:r>
            <w:fldChar w:fldCharType="separate"/>
          </w:r>
          <w:r w:rsidR="0DEACE0B">
            <w:rPr/>
            <w:t/>
          </w:r>
          <w:r>
            <w:fldChar w:fldCharType="end"/>
          </w:r>
          <w:r>
            <w:fldChar w:fldCharType="end"/>
          </w:r>
        </w:p>
        <w:p w:rsidR="007131CB" w:rsidP="0DEACE0B" w:rsidRDefault="007131CB" ns2:paraId="6F203098" ns2:textId="484CAE70">
          <w:pPr>
            <w:pStyle w:val="TOC2"/>
            <w:tabs>
              <w:tab w:val="right" w:leader="dot" w:pos="9060"/>
            </w:tabs>
          </w:pPr>
          <w:r>
            <w:fldChar w:fldCharType="begin"/>
          </w:r>
          <w:r>
            <w:instrText xml:space="preserve">HYPERLINK  \l  "_Toc1801556305" </w:instrText>
          </w:r>
          <w:r>
            <w:fldChar w:fldCharType="separate"/>
          </w:r>
          <w:r w:rsidR="0DEACE0B">
            <w:rPr/>
            <w:t>CLÉMENT PASTEAU – WORKERS &amp; POST-PROCESSORS DE STOCKAGE, INFRASTRUCTURE S3/CLAMAV</w:t>
          </w:r>
          <w:r>
            <w:tab/>
          </w:r>
          <w:r>
            <w:fldChar w:fldCharType="begin"/>
          </w:r>
          <w:r>
            <w:instrText xml:space="preserve">PAGEREF _Toc1801556305 \h</w:instrText>
          </w:r>
          <w:r>
            <w:fldChar w:fldCharType="separate"/>
          </w:r>
          <w:r w:rsidR="0DEACE0B">
            <w:rPr/>
            <w:t/>
          </w:r>
          <w:r>
            <w:fldChar w:fldCharType="end"/>
          </w:r>
          <w:r>
            <w:fldChar w:fldCharType="end"/>
          </w:r>
        </w:p>
        <w:p w:rsidR="007131CB" w:rsidP="0DEACE0B" w:rsidRDefault="007131CB" ns2:paraId="40F5346D" ns2:textId="32ED07BF">
          <w:pPr>
            <w:pStyle w:val="TOC2"/>
            <w:tabs>
              <w:tab w:val="right" w:leader="dot" w:pos="9060"/>
            </w:tabs>
          </w:pPr>
          <w:r>
            <w:fldChar w:fldCharType="begin"/>
          </w:r>
          <w:r>
            <w:instrText xml:space="preserve">HYPERLINK  \l  "_Toc1916894323" </w:instrText>
          </w:r>
          <w:r>
            <w:fldChar w:fldCharType="separate"/>
          </w:r>
          <w:r w:rsidR="0DEACE0B">
            <w:rPr/>
            <w:t>SPRINT 9 : RANKING DE BOUT EN BOUT, CLÔTURE E2E DU STOCKAGE &amp; MONITORING DES FLUX ASYNCHRONES</w:t>
          </w:r>
          <w:r>
            <w:tab/>
          </w:r>
          <w:r>
            <w:fldChar w:fldCharType="begin"/>
          </w:r>
          <w:r>
            <w:instrText xml:space="preserve">PAGEREF _Toc1916894323 \h</w:instrText>
          </w:r>
          <w:r>
            <w:fldChar w:fldCharType="separate"/>
          </w:r>
          <w:r w:rsidR="0DEACE0B">
            <w:rPr/>
            <w:t>3</w:t>
          </w:r>
          <w:r>
            <w:fldChar w:fldCharType="end"/>
          </w:r>
          <w:r>
            <w:fldChar w:fldCharType="end"/>
          </w:r>
        </w:p>
        <w:p w:rsidRPr="00583747" w:rsidR="007131CB" w:rsidP="0DEACE0B" w:rsidRDefault="007131CB" ns2:paraId="19E90128" ns2:textId="2F314A18">
          <w:pPr>
            <w:pStyle w:val="TOC1"/>
            <w:tabs>
              <w:tab w:val="right" w:leader="dot" w:pos="9060"/>
            </w:tabs>
          </w:pPr>
          <w:r>
            <w:fldChar w:fldCharType="begin"/>
          </w:r>
          <w:r>
            <w:instrText xml:space="preserve">HYPERLINK  \l  "_Toc1731799357" </w:instrText>
          </w:r>
          <w:r>
            <w:fldChar w:fldCharType="separate"/>
          </w:r>
          <w:r w:rsidR="0DEACE0B">
            <w:rPr/>
            <w:t>Découpage des actions</w:t>
          </w:r>
          <w:r>
            <w:tab/>
          </w:r>
          <w:r>
            <w:fldChar w:fldCharType="begin"/>
          </w:r>
          <w:r>
            <w:instrText xml:space="preserve">PAGEREF _Toc1731799357 \h</w:instrText>
          </w:r>
          <w:r>
            <w:fldChar w:fldCharType="separate"/>
          </w:r>
          <w:r w:rsidR="0DEACE0B">
            <w:rPr/>
            <w:t>3</w:t>
          </w:r>
          <w:r>
            <w:fldChar w:fldCharType="end"/>
          </w:r>
          <w:r>
            <w:fldChar w:fldCharType="end"/>
          </w:r>
        </w:p>
        <w:p w:rsidR="007131CB" w:rsidP="0DEACE0B" w:rsidRDefault="007131CB" ns2:paraId="56A1927D" ns2:textId="04B3371C">
          <w:pPr>
            <w:pStyle w:val="TOC3"/>
            <w:tabs>
              <w:tab w:val="right" w:leader="dot" w:pos="9060"/>
            </w:tabs>
          </w:pPr>
          <w:r>
            <w:fldChar w:fldCharType="begin"/>
          </w:r>
          <w:r>
            <w:instrText xml:space="preserve">HYPERLINK  \l  "_Toc714619430" </w:instrText>
          </w:r>
          <w:r>
            <w:fldChar w:fldCharType="separate"/>
          </w:r>
          <w:r w:rsidR="0DEACE0B">
            <w:rPr/>
            <w:t>Répartition des Tâches</w:t>
          </w:r>
          <w:r>
            <w:tab/>
          </w:r>
          <w:r>
            <w:fldChar w:fldCharType="begin"/>
          </w:r>
          <w:r>
            <w:instrText xml:space="preserve">PAGEREF _Toc714619430 \h</w:instrText>
          </w:r>
          <w:r>
            <w:fldChar w:fldCharType="separate"/>
          </w:r>
          <w:r w:rsidR="0DEACE0B">
            <w:rPr/>
            <w:t>3</w:t>
          </w:r>
          <w:r>
            <w:fldChar w:fldCharType="end"/>
          </w:r>
          <w:r>
            <w:fldChar w:fldCharType="end"/>
          </w:r>
        </w:p>
        <w:p w:rsidR="007131CB" w:rsidP="0DEACE0B" w:rsidRDefault="007131CB" ns2:paraId="0F7DAB51" ns2:textId="2C01C471">
          <w:pPr>
            <w:pStyle w:val="TOC2"/>
            <w:tabs>
              <w:tab w:val="right" w:leader="dot" w:pos="9060"/>
            </w:tabs>
          </w:pPr>
          <w:r>
            <w:fldChar w:fldCharType="begin"/>
          </w:r>
          <w:r>
            <w:instrText xml:space="preserve">HYPERLINK  \l  "_Toc161572873" </w:instrText>
          </w:r>
          <w:r>
            <w:fldChar w:fldCharType="separate"/>
          </w:r>
          <w:r w:rsidR="0DEACE0B">
            <w:rPr/>
            <w:t>Diagrammes de Gantt</w:t>
          </w:r>
          <w:r>
            <w:tab/>
          </w:r>
          <w:r>
            <w:fldChar w:fldCharType="begin"/>
          </w:r>
          <w:r>
            <w:instrText xml:space="preserve">PAGEREF _Toc161572873 \h</w:instrText>
          </w:r>
          <w:r>
            <w:fldChar w:fldCharType="separate"/>
          </w:r>
          <w:r w:rsidR="0DEACE0B">
            <w:rPr/>
            <w:t>4</w:t>
          </w:r>
          <w:r>
            <w:fldChar w:fldCharType="end"/>
          </w:r>
          <w:r>
            <w:fldChar w:fldCharType="end"/>
          </w:r>
        </w:p>
        <w:p w:rsidR="007131CB" w:rsidP="0DEACE0B" w:rsidRDefault="007131CB" ns2:paraId="6321F719" ns2:textId="080482AF">
          <w:pPr>
            <w:pStyle w:val="TOC3"/>
            <w:tabs>
              <w:tab w:val="right" w:leader="dot" w:pos="9060"/>
            </w:tabs>
          </w:pPr>
          <w:r>
            <w:fldChar w:fldCharType="begin"/>
          </w:r>
          <w:r>
            <w:instrText xml:space="preserve">HYPERLINK  \l  "_Toc327060629" </w:instrText>
          </w:r>
          <w:r>
            <w:fldChar w:fldCharType="separate"/>
          </w:r>
          <w:r w:rsidR="0DEACE0B">
            <w:rPr/>
            <w:t>Victor Giroud : Interface Mobile, Map &amp; Profils</w:t>
          </w:r>
          <w:r>
            <w:tab/>
          </w:r>
          <w:r>
            <w:fldChar w:fldCharType="begin"/>
          </w:r>
          <w:r>
            <w:instrText xml:space="preserve">PAGEREF _Toc327060629 \h</w:instrText>
          </w:r>
          <w:r>
            <w:fldChar w:fldCharType="separate"/>
          </w:r>
          <w:r w:rsidR="0DEACE0B">
            <w:rPr/>
            <w:t/>
          </w:r>
          <w:r>
            <w:fldChar w:fldCharType="end"/>
          </w:r>
          <w:r>
            <w:fldChar w:fldCharType="end"/>
          </w:r>
        </w:p>
        <w:p w:rsidR="007131CB" w:rsidP="0DEACE0B" w:rsidRDefault="007131CB" ns2:paraId="29116E86" ns2:textId="3DC6E61B">
          <w:pPr>
            <w:pStyle w:val="TOC3"/>
            <w:tabs>
              <w:tab w:val="right" w:leader="dot" w:pos="9060"/>
            </w:tabs>
          </w:pPr>
          <w:r>
            <w:fldChar w:fldCharType="begin"/>
          </w:r>
          <w:r>
            <w:instrText xml:space="preserve">HYPERLINK  \l  "_Toc1225943338" </w:instrText>
          </w:r>
          <w:r>
            <w:fldChar w:fldCharType="separate"/>
          </w:r>
          <w:r w:rsidR="0DEACE0B">
            <w:rPr/>
            <w:t>Victor Agahi : Ranking &amp; Architecture Asynchrone</w:t>
          </w:r>
          <w:r>
            <w:tab/>
          </w:r>
          <w:r>
            <w:fldChar w:fldCharType="begin"/>
          </w:r>
          <w:r>
            <w:instrText xml:space="preserve">PAGEREF _Toc1225943338 \h</w:instrText>
          </w:r>
          <w:r>
            <w:fldChar w:fldCharType="separate"/>
          </w:r>
          <w:r w:rsidR="0DEACE0B">
            <w:rPr/>
            <w:t>4</w:t>
          </w:r>
          <w:r>
            <w:fldChar w:fldCharType="end"/>
          </w:r>
          <w:r>
            <w:fldChar w:fldCharType="end"/>
          </w:r>
        </w:p>
        <w:p w:rsidR="0DEACE0B" w:rsidP="0DEACE0B" w:rsidRDefault="0DEACE0B" ns2:paraId="1DC87B19" ns2:textId="200D84F2">
          <w:pPr>
            <w:pStyle w:val="TOC3"/>
            <w:tabs>
              <w:tab w:val="right" w:leader="dot" w:pos="9060"/>
            </w:tabs>
          </w:pPr>
          <w:r>
            <w:fldChar w:fldCharType="begin"/>
          </w:r>
          <w:r>
            <w:instrText xml:space="preserve">HYPERLINK  \l  "_Toc970960254" </w:instrText>
          </w:r>
          <w:r>
            <w:fldChar w:fldCharType="separate"/>
          </w:r>
          <w:r w:rsidR="0DEACE0B">
            <w:rPr/>
            <w:t>Clément PASTEAU : Stockage E2E &amp; Alerting Datadog</w:t>
          </w:r>
          <w:r>
            <w:tab/>
          </w:r>
          <w:r>
            <w:fldChar w:fldCharType="begin"/>
          </w:r>
          <w:r>
            <w:instrText xml:space="preserve">PAGEREF _Toc970960254 \h</w:instrText>
          </w:r>
          <w:r>
            <w:fldChar w:fldCharType="separate"/>
          </w:r>
          <w:r w:rsidR="0DEACE0B">
            <w:rPr/>
            <w:t>4</w:t>
          </w:r>
          <w:r>
            <w:fldChar w:fldCharType="end"/>
          </w:r>
          <w:r>
            <w:fldChar w:fldCharType="end"/>
          </w:r>
        </w:p>
        <w:p w:rsidR="0DEACE0B" w:rsidP="0DEACE0B" w:rsidRDefault="0DEACE0B" ns2:paraId="7ED6C17B" ns2:textId="0EC51CE3">
          <w:pPr>
            <w:pStyle w:val="TOC1"/>
            <w:tabs>
              <w:tab w:val="right" w:leader="dot" w:pos="9060"/>
            </w:tabs>
          </w:pPr>
          <w:r>
            <w:fldChar w:fldCharType="begin"/>
          </w:r>
          <w:r>
            <w:instrText xml:space="preserve">HYPERLINK  \l  "_Toc1517376593" </w:instrText>
          </w:r>
          <w:r>
            <w:fldChar w:fldCharType="separate"/>
          </w:r>
          <w:r w:rsidR="0DEACE0B">
            <w:rPr/>
            <w:t>Conclusion</w:t>
          </w:r>
          <w:r>
            <w:tab/>
          </w:r>
          <w:r>
            <w:fldChar w:fldCharType="begin"/>
          </w:r>
          <w:r>
            <w:instrText xml:space="preserve">PAGEREF _Toc1517376593 \h</w:instrText>
          </w:r>
          <w:r>
            <w:fldChar w:fldCharType="separate"/>
          </w:r>
          <w:r w:rsidR="0DEACE0B">
            <w:rPr/>
            <w:t>4</w:t>
          </w:r>
          <w:r>
            <w:fldChar w:fldCharType="end"/>
          </w:r>
          <w:r>
            <w:fldChar w:fldCharType="end"/>
          </w:r>
        </w:p>
        <w:p w:rsidR="5EAEE7E2" w:rsidP="5EAEE7E2" w:rsidRDefault="5EAEE7E2" ns2:paraId="049D750E" ns2:textId="64C86E5C">
          <w:pPr>
            <w:pStyle w:val="TOC1"/>
            <w:tabs>
              <w:tab w:val="right" w:leader="dot" w:pos="9060"/>
            </w:tabs>
            <w:rPr>
              <w:rStyle w:val="Hyperlink"/>
            </w:rPr>
          </w:pPr>
          <w:r>
            <w:fldChar w:fldCharType="end"/>
          </w:r>
        </w:p>
      </w:sdtContent>
      <w:sdtEndPr>
        <w:rPr>
          <w:b w:val="1"/>
          <w:bCs w:val="1"/>
          <w:caps w:val="1"/>
          <w:sz w:val="20"/>
          <w:szCs w:val="20"/>
        </w:rPr>
      </w:sdtEndPr>
    </w:sdt>
    <w:p w:rsidR="00DC480B" w:rsidP="00103966" w:rsidRDefault="00DC480B" ns2:paraId="0B855886" ns2:textId="77777777"/>
    <w:p w:rsidRPr="00D52F99" w:rsidR="001C0376" w:rsidP="00057E8A" w:rsidRDefault="009C3C3F" ns2:paraId="15A1B871" ns2:textId="77777777">
      <w:pPr>
        <w:pStyle w:val="Heading1"/>
        <w:spacing w:before="120"/>
      </w:pPr>
      <w:bookmarkStart w:name="_Toc492890139" w:id="1884994374"/>
      <w:r w:rsidR="6D6679BC">
        <w:rPr/>
        <w:t>Introduction</w:t>
      </w:r>
      <w:bookmarkEnd w:id="1884994374"/>
    </w:p>
    <w:p w:rsidRPr="00367DC4" w:rsidR="00E8581F" w:rsidP="00DA5917" w:rsidRDefault="004C641F" ns2:paraId="782D7D85" ns2:textId="21152B88">
      <w:pPr>
        <w:pStyle w:val="Heading2"/>
      </w:pPr>
      <w:bookmarkStart w:name="_Toc642419396" w:id="388523969"/>
      <w:r w:rsidR="7DABCCD7">
        <w:rPr/>
        <w:t>Présentation du projet</w:t>
      </w:r>
      <w:bookmarkEnd w:id="388523969"/>
    </w:p>
    <w:p w:rsidR="00367DC4" w:rsidP="4C30643B" w:rsidRDefault="00367DC4" ns2:paraId="6186B591" ns2:textId="546F992A">
      <w:pPr>
        <w:pStyle w:val="mtitexte"/>
        <w:jc w:val="both"/>
        <w:rPr>
          <w:sz w:val="20"/>
          <w:lang w:val="fr-FR"/>
        </w:rPr>
      </w:pPr>
      <w:r w:rsidRPr="4C30643B">
        <w:rPr>
          <w:sz w:val="20"/>
          <w:lang w:val="fr-FR"/>
        </w:rPr>
        <w:t>Nous développons une application mobile qui permet de créer et rejoindre facilement des événements écologiques ou solidaires, comme des collectes de déchets ou alimentaires. Les utilisateurs peuvent découvrir les événements via un fil d’actualité, swiper pour s’inscrire, créer leurs propres initiatives, et partager leurs actions sur leur profil. Une carte interactive permet aussi de repérer les événements importants autour de soi. Enfin, un système de badges récompense l’engagement des participants et valorise leurs actions positives.</w:t>
      </w:r>
    </w:p>
    <w:p w:rsidR="0D3DE3F8" w:rsidP="38B6CBD5" w:rsidRDefault="5DA2076D" ns2:paraId="317C53E3" ns2:textId="28D1CF17">
      <w:pPr>
        <w:pStyle w:val="Heading2"/>
        <w:spacing w:before="240" w:after="240"/>
      </w:pPr>
      <w:r>
        <w:rPr/>
        <w:t>SPRINT 8 : FINALISATION DU STOCKAGE DE FICHIERS, TRACING DATADOG &amp; LANCEMENT DE MS-RANKING</w:t>
      </w:r>
    </w:p>
    <w:p w:rsidR="45E5F8FA" w:rsidP="0DEACE0B" w:rsidRDefault="45E5F8FA" ns2:paraId="62EA5D1E" ns2:textId="17D8A2D3">
      <w:pPr>
        <w:pStyle w:val="Normal"/>
        <w:spacing w:before="240" w:beforeAutospacing="off" w:after="240" w:afterAutospacing="off"/>
      </w:pPr>
      <w:r>
        <w:rPr>
          <w:rFonts w:ascii="Calibri" w:hAnsi="Calibri" w:eastAsia="Calibri" w:cs="Calibri"/>
          <w:b w:val="1"/>
          <w:bCs w:val="1"/>
          <w:noProof w:val="0"/>
          <w:sz w:val="20"/>
          <w:szCs w:val="20"/>
          <w:lang w:val="fr-FR"/>
        </w:rPr>
        <w:t>Ce Sprint 8 a consolidé trois piliers de Volontariapp : la chaîne complète de stockage de fichiers (contrats gRPC, ms-storage, package de domaine, relais API Gateway, workers et post-processors de rattachement), l'observabilité Datadog avec propagation du contexte de trace dans l'outbox transactionnelle et masquage des données personnelles, ainsi que le lancement du microservice ms-ranking (dépôt, CI, protos et socle gRPC). Sur un backlog de 89 tâches, 81 ont été clôturées pour 85 heures et 30 minutes de charge effective (61 h pour Victor Agahi sur 62 tâches, 16 h pour Victor Giroud sur 9 tâches, 8 h 30 pour Clément Pasteau sur 10 tâches). Côté mobile, l'écran de gestion d'événements, l'animation d'obtention de badge et la refonte de l'écran de création de publication ont été livrés dans nativapp. Les 8 tâches restantes, principalement les dashboards et canaux d'alerte Datadog, sont reprises au Sprint 9.</w:t>
      </w:r>
    </w:p>
    <w:p w:rsidR="45E5F8FA" w:rsidP="0DEACE0B" w:rsidRDefault="45E5F8FA" ns2:paraId="5CFDEA38" ns2:textId="47F467EF">
      <w:pPr>
        <w:spacing w:before="240" w:beforeAutospacing="off" w:after="240" w:afterAutospacing="off"/>
      </w:pPr>
      <w:r>
        <w:rPr>
          <w:rFonts w:ascii="Calibri" w:hAnsi="Calibri" w:eastAsia="Calibri" w:cs="Calibri"/>
          <w:b w:val="1"/>
          <w:bCs w:val="1"/>
          <w:noProof w:val="0"/>
          <w:sz w:val="20"/>
          <w:szCs w:val="20"/>
          <w:lang w:val="fr-FR"/>
        </w:rPr>
        <w:t/>
      </w:r>
    </w:p>
    <w:p w:rsidR="0DEACE0B" w:rsidP="0DEACE0B" w:rsidRDefault="0DEACE0B" ns2:paraId="0BE60BFA" ns2:textId="39A20485">
      <w:pPr>
        <w:pStyle w:val="Normal"/>
      </w:pPr>
    </w:p>
    <w:p w:rsidR="4F6E6630" w:rsidP="402A2FAE" w:rsidRDefault="4F6E6630" ns2:paraId="432C17EE" ns2:textId="0E47755D">
      <w:pPr>
        <w:pStyle w:val="Heading2"/>
        <w:spacing w:before="240" w:beforeAutospacing="off" w:after="240" w:afterAutospacing="off" w:line="276" w:lineRule="auto"/>
        <w:jc w:val="left"/>
        <w:rPr>
          <w:rFonts w:ascii="Calibri" w:hAnsi="Calibri" w:eastAsia="Calibri" w:cs="Calibri"/>
          <w:noProof w:val="0"/>
          <w:sz w:val="20"/>
          <w:szCs w:val="20"/>
          <w:lang w:val="fr-FR"/>
        </w:rPr>
      </w:pPr>
      <w:r>
        <w:rPr>
          <w:rFonts w:ascii="Calibri" w:hAnsi="Calibri" w:eastAsia="Calibri" w:cs="Calibri"/>
          <w:noProof w:val="0"/>
          <w:sz w:val="20"/>
          <w:szCs w:val="20"/>
          <w:lang w:val="fr-FR"/>
        </w:rPr>
        <w:t>VICTOR AGAHI – STOCKAGE DE FICHIERS, TRACING DISTRIBUÉ DATADOG &amp; SOCLE MS-RANKING</w:t>
      </w:r>
    </w:p>
    <w:p w:rsidR="586F9298" w:rsidP="0DEACE0B" w:rsidRDefault="586F9298" ns2:paraId="0B668E96" ns2:textId="5E9D4487">
      <w:pPr>
        <w:bidi w:val="0"/>
        <w:spacing w:before="240" w:beforeAutospacing="off" w:after="240" w:afterAutospacing="off"/>
        <w:jc w:val="left"/>
      </w:pPr>
      <w:r>
        <w:rPr>
          <w:rFonts w:ascii="Calibri" w:hAnsi="Calibri" w:eastAsia="Calibri" w:cs="Calibri"/>
          <w:b w:val="1"/>
          <w:bCs w:val="1"/>
          <w:noProof w:val="0"/>
          <w:sz w:val="20"/>
          <w:szCs w:val="20"/>
          <w:lang w:val="fr-FR"/>
        </w:rPr>
        <w:t>Durant le Sprint 8, j'ai porté trois chantiers structurants : la livraison de la chaîne de stockage de fichiers, la mise en place du tracing distribué Datadog et le lancement de ms-ranking (61 heures de charge effective, 62 tâches finalisées sur 64, dont 43 pour le stockage, 15 pour Datadog et 4 pour ms-ranking). Ce travail a couvert les contrats, les packages partagés, les microservices, la gateway et le front :</w:t>
      </w:r>
    </w:p>
    <w:p w:rsidR="586F9298" w:rsidP="0DEACE0B" w:rsidRDefault="586F9298" ns2:paraId="4C52C2C0" ns2:textId="3F61E397">
      <w:pPr>
        <w:pStyle w:val="ListParagraph"/>
        <w:numPr>
          <w:ilvl w:val="0"/>
          <w:numId w:val="45"/>
        </w:numPr>
        <w:bidi w:val="0"/>
        <w:spacing w:before="240" w:beforeAutospacing="off" w:after="240" w:afterAutospacing="off"/>
        <w:jc w:val="left"/>
        <w:rPr>
          <w:rFonts w:ascii="Calibri" w:hAnsi="Calibri" w:eastAsia="Calibri" w:cs="Calibri"/>
          <w:noProof w:val="0"/>
          <w:sz w:val="20"/>
          <w:szCs w:val="20"/>
          <w:lang w:val="fr-FR"/>
        </w:rPr>
      </w:pPr>
      <w:r>
        <w:rPr>
          <w:rFonts w:ascii="Calibri" w:hAnsi="Calibri" w:eastAsia="Calibri" w:cs="Calibri"/>
          <w:noProof w:val="0"/>
          <w:sz w:val="20"/>
          <w:szCs w:val="20"/>
          <w:lang w:val="fr-FR"/>
        </w:rPr>
        <w:t>Contrats Protobuf v3 et microservice ms-storage : Définition des RPC GenerateUploadUrl, ConfirmUpload (chemins SYNC et ASYNC), ConfirmFileAttachment, GetFileMetadata et DeleteFile, des enums ScanStatus, ValidationMode et RejectionReason et du statut RESERVED. Les contrats post, event et user ont été migrés vers des identifiants typés (file_ids et PostMediaStatus, cover_file_id avec idempotency_key et CoverStatus, avatar_file_id), avec dépréciation de logo_path et icon_path via reserved. J'ai ensuite initialisé ms-storage (démarrage hybride gRPC 5006 et sonde HTTP /health, configuration S3 étendue) et exécuté les migrations TypeORM des tables files et released_entities.</w:t>
      </w:r>
    </w:p>
    <w:p w:rsidR="586F9298" w:rsidP="0DEACE0B" w:rsidRDefault="586F9298" ns2:paraId="0C2E1ED4" ns2:textId="4D126B8C">
      <w:pPr>
        <w:pStyle w:val="ListParagraph"/>
        <w:numPr>
          <w:ilvl w:val="0"/>
          <w:numId w:val="45"/>
        </w:numPr>
        <w:bidi w:val="0"/>
        <w:spacing w:before="240" w:beforeAutospacing="off" w:after="240" w:afterAutospacing="off"/>
        <w:jc w:val="left"/>
        <w:rPr>
          <w:rFonts w:ascii="Calibri" w:hAnsi="Calibri" w:eastAsia="Calibri" w:cs="Calibri"/>
          <w:noProof w:val="0"/>
          <w:sz w:val="20"/>
          <w:szCs w:val="20"/>
          <w:lang w:val="fr-FR"/>
        </w:rPr>
      </w:pPr>
      <w:r>
        <w:rPr>
          <w:rFonts w:ascii="Calibri" w:hAnsi="Calibri" w:eastAsia="Calibri" w:cs="Calibri"/>
          <w:noProof w:val="0"/>
          <w:sz w:val="20"/>
          <w:szCs w:val="20"/>
          <w:lang w:val="fr-FR"/>
        </w:rPr>
        <w:t>Packages partagés, relais gateway et intégration front : Implémentation de @volontariapp/domain-storage (enums, politiques de traitement, repositories, règle de validation, réservation synchrone, rattachement par événement et libération), du package d'infrastructure storage (client S3, signature POST, magic bytes, client clamd, ré-encodage d'image) et des évolutions de messaging (jobs et événements storage, enrichissement de post.created et event.created), de shared (StorageStream) et des domaines post, event et user (création idempotente, post_media, avatar_file_id, user.avatar_replaced). J'ai ensuite branché le module storage de l'API Gateway (upload-url, confirm, lecture), le rattachement dans ms-post, ms-user et ms-event, ainsi que côté nativapp le client API, le hook useFileUpload et l'intégration dans PostFormScreen, ProfileEditModal et EventFormScreen.</w:t>
      </w:r>
    </w:p>
    <w:p w:rsidR="586F9298" w:rsidP="0DEACE0B" w:rsidRDefault="586F9298" ns2:paraId="21FA0405" ns2:textId="4816DC68">
      <w:pPr>
        <w:pStyle w:val="ListParagraph"/>
        <w:numPr>
          <w:ilvl w:val="0"/>
          <w:numId w:val="45"/>
        </w:numPr>
        <w:bidi w:val="0"/>
        <w:spacing w:before="240" w:beforeAutospacing="off" w:after="240" w:afterAutospacing="off"/>
        <w:jc w:val="left"/>
        <w:rPr>
          <w:rFonts w:ascii="Calibri" w:hAnsi="Calibri" w:eastAsia="Calibri" w:cs="Calibri"/>
          <w:noProof w:val="0"/>
          <w:sz w:val="20"/>
          <w:szCs w:val="20"/>
          <w:lang w:val="fr-FR"/>
        </w:rPr>
      </w:pPr>
      <w:r>
        <w:rPr>
          <w:rFonts w:ascii="Calibri" w:hAnsi="Calibri" w:eastAsia="Calibri" w:cs="Calibri"/>
          <w:b w:val="1"/>
          <w:bCs w:val="1"/>
          <w:noProof w:val="0"/>
          <w:sz w:val="20"/>
          <w:szCs w:val="20"/>
          <w:lang w:val="fr-FR"/>
        </w:rPr>
        <w:t>Observabilité distribuée et socle ms-ranking : Ajout de la colonne traceparent sur jobs_outbox et event_queue, écriture du contexte de trace à l'insertion dans l'outbox puis restauration dans les workers et les post-processors, instrumentation des outbox-runners, workers-runners et post-processors-runner (traces et Service Catalog), hygiène du tracing (échantillonnage, environnement, arrêt propre). Dans @volontariapp/logger, injection de trace_id et span_id, masquage des données personnelles, pipeline de logs Datadog (parsing, facettes, rétention) et vérification de l'offre et des quotas. En parallèle, j'ai lancé ms-ranking : setup du dépôt (CI, base PostgreSQL de test, hooks), contrats protos (AdminGetRecommendedEventIds, lectures ms-post) et socle de lecture et de commandes gRPC.</w:t>
      </w:r>
    </w:p>
    <w:p w:rsidR="0DEACE0B" w:rsidP="0DEACE0B" w:rsidRDefault="0DEACE0B" ns2:paraId="13B6FBAE" ns2:textId="5FA577D9">
      <w:pPr>
        <w:pStyle w:val="Normal"/>
        <w:bidi w:val="0"/>
        <w:spacing w:before="240" w:beforeAutospacing="off" w:after="240" w:afterAutospacing="off"/>
        <w:jc w:val="left"/>
        <w:rPr>
          <w:rFonts w:ascii="Calibri" w:hAnsi="Calibri" w:eastAsia="Calibri" w:cs="Calibri"/>
          <w:noProof w:val="0"/>
          <w:sz w:val="20"/>
          <w:szCs w:val="20"/>
          <w:lang w:val="fr-FR"/>
        </w:rPr>
      </w:pPr>
    </w:p>
    <w:p w:rsidR="586F9298" w:rsidP="0DEACE0B" w:rsidRDefault="586F9298" ns2:paraId="7D5985E2" ns2:textId="1513B7B9">
      <w:pPr>
        <w:bidi w:val="0"/>
        <w:spacing w:before="240" w:beforeAutospacing="off" w:after="240" w:afterAutospacing="off"/>
        <w:jc w:val="left"/>
      </w:pPr>
      <w:r>
        <w:rPr>
          <w:rFonts w:ascii="Calibri" w:hAnsi="Calibri" w:eastAsia="Calibri" w:cs="Calibri"/>
          <w:b w:val="1"/>
          <w:bCs w:val="1"/>
          <w:noProof w:val="0"/>
          <w:sz w:val="20"/>
          <w:szCs w:val="20"/>
          <w:lang w:val="fr-FR"/>
        </w:rPr>
        <w:t/>
      </w:r>
    </w:p>
    <w:p w:rsidR="0DEACE0B" w:rsidP="0DEACE0B" w:rsidRDefault="0DEACE0B" ns2:paraId="7C07B1F1" ns2:textId="135F342D">
      <w:pPr>
        <w:pStyle w:val="Normal"/>
        <w:suppressLineNumbers w:val="0"/>
        <w:bidi w:val="0"/>
        <w:spacing w:before="240" w:beforeAutospacing="off" w:after="240" w:afterAutospacing="off" w:line="276" w:lineRule="auto"/>
        <w:ind w:left="0" w:right="0"/>
        <w:jc w:val="left"/>
        <w:rPr>
          <w:sz w:val="20"/>
          <w:szCs w:val="20"/>
        </w:rPr>
      </w:pPr>
    </w:p>
    <w:p w:rsidR="11FE72FA" w:rsidRDefault="11FE72FA" ns2:paraId="212E5DBA" ns2:textId="4B1224EC">
      <w:r>
        <w:br w:type="page"/>
      </w:r>
    </w:p>
    <w:p w:rsidR="79985C5D" w:rsidP="0DEACE0B" w:rsidRDefault="79985C5D" ns2:paraId="7C945F16" ns2:textId="2673EC62">
      <w:pPr>
        <w:pStyle w:val="Heading2"/>
        <w:spacing w:before="240" w:beforeAutospacing="off" w:after="240" w:afterAutospacing="off" w:line="276" w:lineRule="auto"/>
        <w:jc w:val="left"/>
        <w:rPr>
          <w:rFonts w:ascii="Calibri" w:hAnsi="Calibri" w:eastAsia="Calibri" w:cs="Calibri"/>
          <w:noProof w:val="0"/>
          <w:sz w:val="20"/>
          <w:szCs w:val="20"/>
          <w:lang w:val="fr-FR"/>
        </w:rPr>
      </w:pPr>
      <w:r>
        <w:rPr>
          <w:rFonts w:ascii="Calibri" w:hAnsi="Calibri" w:eastAsia="Calibri" w:cs="Calibri"/>
          <w:noProof w:val="0"/>
          <w:sz w:val="20"/>
          <w:szCs w:val="20"/>
          <w:lang w:val="fr-FR"/>
        </w:rPr>
        <w:t>VICTOR GIROUD – NATIVAPP : GESTION D'ÉVÉNEMENTS, BADGES &amp; CRÉATION DE CONTENU</w:t>
      </w:r>
    </w:p>
    <w:p w:rsidR="15D5C3B9" w:rsidP="0DEACE0B" w:rsidRDefault="15D5C3B9" ns2:paraId="6D69CE6D" ns2:textId="2964B2B3">
      <w:pPr>
        <w:pStyle w:val="Normal"/>
        <w:suppressLineNumbers w:val="0"/>
        <w:bidi w:val="0"/>
        <w:spacing w:before="240" w:beforeAutospacing="off" w:after="240" w:afterAutospacing="off" w:line="276" w:lineRule="auto"/>
        <w:ind w:left="0" w:right="0"/>
        <w:jc w:val="left"/>
      </w:pPr>
      <w:r>
        <w:rPr>
          <w:rFonts w:ascii="Calibri" w:hAnsi="Calibri" w:eastAsia="Calibri" w:cs="Calibri"/>
          <w:noProof w:val="0"/>
          <w:sz w:val="20"/>
          <w:szCs w:val="20"/>
          <w:lang w:val="fr-FR"/>
        </w:rPr>
        <w:t>Durant le Sprint 8, j'ai livré dans l'application React Native (nativapp) les parcours de gestion d'événements et de gamification (16 heures de charge effective, 9 tâches finalisées sur 9). Après un audit du modèle de données, des routes et des statuts de ms-event et d'api-gateway, j'ai réalisé l'écran Event Management : édition des informations générales (titre, description), composant de statut visuel avec modales de confirmation, branchement de la route PATCH /events/:id/state, liste scrollable des participants avec jauge d'inscrits, puis recherche et filtrage dynamique des participants. Côté gamification et ergonomie, j'ai développé le composant d'animation d'obtention de badge (BadgeCelebrationModal) et la refonte visuelle et ergonomique de l'écran de création de contenu (PostFormScreen). J'ai également assuré l'alignement hebdomadaire et le suivi d'équipe du sprint.</w:t>
      </w:r>
    </w:p>
    <w:p w:rsidR="0DEACE0B" w:rsidP="0DEACE0B" w:rsidRDefault="0DEACE0B" ns2:paraId="38A772EA" ns2:textId="55CE4D8B">
      <w:pPr>
        <w:pStyle w:val="Normal"/>
        <w:bidi w:val="0"/>
        <w:spacing w:before="240" w:beforeAutospacing="off" w:after="240" w:afterAutospacing="off" w:line="276" w:lineRule="auto"/>
        <w:ind w:left="0" w:right="0"/>
        <w:jc w:val="left"/>
      </w:pPr>
    </w:p>
    <w:p w:rsidR="11FE72FA" w:rsidRDefault="11FE72FA" ns2:paraId="37532E2B" ns2:textId="24A134E1">
      <w:r>
        <w:br w:type="page"/>
      </w:r>
    </w:p>
    <w:p w:rsidRPr="008A2572" w:rsidR="7BCF5D9D" w:rsidP="5C6B2425" w:rsidRDefault="7BCF5D9D" ns2:paraId="296A9724" ns2:textId="22329AED">
      <w:pPr>
        <w:pStyle w:val="Heading2"/>
        <w:suppressLineNumbers w:val="0"/>
        <w:bidi w:val="0"/>
        <w:spacing w:before="240" w:beforeAutospacing="off" w:after="240" w:afterAutospacing="off" w:line="276" w:lineRule="auto"/>
        <w:ind/>
        <w:jc w:val="left"/>
        <w:rPr>
          <w:rFonts w:ascii="Calibri" w:hAnsi="Calibri" w:eastAsia="Calibri" w:cs="Calibri"/>
          <w:noProof w:val="0"/>
          <w:sz w:val="20"/>
          <w:szCs w:val="20"/>
          <w:lang w:val="fr-FR"/>
        </w:rPr>
      </w:pPr>
      <w:r>
        <w:rPr>
          <w:rFonts w:ascii="Calibri" w:hAnsi="Calibri" w:eastAsia="Calibri" w:cs="Calibri"/>
          <w:noProof w:val="0"/>
          <w:sz w:val="20"/>
          <w:szCs w:val="20"/>
          <w:lang w:val="fr-FR"/>
        </w:rPr>
        <w:t>CLÉMENT PASTEAU – WORKERS &amp; POST-PROCESSORS DE STOCKAGE, INFRASTRUCTURE S3/CLAMAV</w:t>
      </w:r>
    </w:p>
    <w:p w:rsidRPr="008A2572" w:rsidR="7BCF5D9D" w:rsidP="62AB6738" w:rsidRDefault="7BCF5D9D" ns2:paraId="0D23734D" ns2:textId="5F4046DC">
      <w:pPr>
        <w:pStyle w:val="Normal"/>
        <w:suppressLineNumbers w:val="0"/>
        <w:bidi w:val="0"/>
        <w:spacing w:before="240" w:beforeAutospacing="off" w:after="240" w:afterAutospacing="off" w:line="276" w:lineRule="auto"/>
        <w:ind w:left="0" w:right="0"/>
        <w:jc w:val="left"/>
      </w:pPr>
      <w:r>
        <w:rPr>
          <w:rFonts w:ascii="Calibri" w:hAnsi="Calibri" w:eastAsia="Calibri" w:cs="Calibri"/>
          <w:noProof w:val="0"/>
          <w:sz w:val="20"/>
          <w:szCs w:val="20"/>
          <w:lang w:val="fr-FR"/>
        </w:rPr>
        <w:t>Durant le Sprint 8, j'ai pris en charge la chaîne asynchrone du stockage de fichiers et son infrastructure locale (8 heures 30 de charge effective, 10 tâches finalisées sur 16). Côté infrastructure, j'ai étendu le docker-compose (variables S3 de ms-storage et conteneur clamd), configuré init-buckets (politique GetObject seule et lifecycle sur quarantine/) et ajouté storage à sync-migrations.sh. Côté exécution, j'ai implémenté le handler storage.scan_file dans worker-storage, les post-processors de rattachement et de libération des fichiers (post-processor-storage), l'application des résultats de traitement dans post-processor-post et post-processor-event, la notification du résultat via ws-service et le fallback de création avec identifiant calculé dans worker-event. Les 6 tâches restantes, consacrées aux dashboards Datadog, à la vue interne et au canal de notification, sont replanifiées au Sprint 9 sous forme de monitors et de dashboard dédié aux flux asynchrones.</w:t>
      </w:r>
    </w:p>
    <w:p w:rsidRPr="008A2572" w:rsidR="7BCF5D9D" w:rsidP="3C26125D" w:rsidRDefault="7BCF5D9D" ns2:paraId="634C1ABF" ns2:textId="215D7FCE">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2AD96268" ns2:textId="725851E0">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72D5D6BA" ns2:textId="2C6C9BD0">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38CACD31" ns2:textId="4DC27A91">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517170BC" ns2:textId="7951049A">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517FC579" ns2:textId="3023BA72">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1F49DC73" ns2:textId="12E2CAFE">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16A9B55E" ns2:textId="4A434D69">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7EBD573F" ns2:textId="4CADDC25">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62AB6738" w:rsidRDefault="7BCF5D9D" ns2:paraId="034CA9C3" ns2:textId="5AD8B469">
      <w:pPr>
        <w:pStyle w:val="Normal"/>
        <w:suppressLineNumbers w:val="0"/>
        <w:bidi w:val="0"/>
        <w:spacing w:before="240" w:beforeAutospacing="off" w:after="240" w:afterAutospacing="off" w:line="276" w:lineRule="auto"/>
        <w:ind w:left="0" w:right="0"/>
        <w:jc w:val="left"/>
      </w:pPr>
      <w:r>
        <w:rPr>
          <w:rFonts w:ascii="Calibri" w:hAnsi="Calibri" w:eastAsia="Calibri" w:cs="Calibri"/>
          <w:noProof w:val="0"/>
          <w:sz w:val="20"/>
          <w:szCs w:val="20"/>
          <w:lang w:val="fr-FR"/>
        </w:rPr>
        <w:t/>
      </w:r>
    </w:p>
    <w:p w:rsidR="402A2FAE" w:rsidP="402A2FAE" w:rsidRDefault="402A2FAE" ns2:paraId="111E5D88" ns2:textId="78D48406">
      <w:pPr>
        <w:pStyle w:val="Heading2"/>
      </w:pPr>
    </w:p>
    <w:p w:rsidR="402A2FAE" w:rsidP="402A2FAE" w:rsidRDefault="402A2FAE" ns2:paraId="2BD1DD29" ns2:textId="5D83D2A0">
      <w:pPr>
        <w:pStyle w:val="Heading2"/>
      </w:pPr>
    </w:p>
    <w:p w:rsidR="7BCF5D9D" w:rsidP="668D8F44" w:rsidRDefault="7BCF5D9D" ns2:paraId="26D738CD" ns2:textId="3CD7AE5E">
      <w:pPr>
        <w:pStyle w:val="Heading2"/>
      </w:pPr>
      <w:r>
        <w:rPr/>
        <w:t>SPRINT 9 : RANKING DE BOUT EN BOUT, CLÔTURE E2E DU STOCKAGE &amp; MONITORING DES FLUX ASYNCHRONES</w:t>
      </w:r>
    </w:p>
    <w:p w:rsidR="402A2FAE" w:rsidP="402A2FAE" w:rsidRDefault="402A2FAE" ns2:paraId="3E977E2E" ns2:textId="7CA90797">
      <w:pPr>
        <w:pStyle w:val="Normal"/>
      </w:pPr>
    </w:p>
    <w:p w:rsidR="668D8F44" w:rsidP="668D8F44" w:rsidRDefault="668D8F44" ns2:paraId="19410679" ns2:textId="6EFEBBE6"/>
    <w:p w:rsidR="7983A26E" w:rsidP="668D8F44" w:rsidRDefault="6531EE5E" ns2:paraId="40CDF0EC" ns2:textId="2148AE99">
      <w:r>
        <w:rPr/>
        <w:t>Pour la prochaine période, nous allons présenter le Sprint 9 qui s’étale du mardi 27 octobre au lundi 16 novembre 2026, pour une durée de 3 semaines.</w:t>
      </w:r>
    </w:p>
    <w:p w:rsidR="7983A26E" w:rsidP="38B6CBD5" w:rsidRDefault="7F5413B1" ns2:paraId="6F47FC12" ns2:textId="5EC73265">
      <w:r w:rsidR="7CAE1F5C">
        <w:rPr/>
        <w:t xml:space="preserve">Voilà les différents axes que l’on va </w:t>
      </w:r>
      <w:r w:rsidR="5EA5F202">
        <w:rPr/>
        <w:t>développer :</w:t>
      </w:r>
      <w:r w:rsidR="7CAE1F5C">
        <w:rPr/>
        <w:t xml:space="preserve"> </w:t>
      </w:r>
    </w:p>
    <w:p w:rsidR="05DC8ADB" w:rsidP="042EB0B5" w:rsidRDefault="05DC8ADB" ns2:paraId="77D97548" ns2:textId="4DAE22E9">
      <w:pPr>
        <w:pStyle w:val="mtitextenumr"/>
        <w:suppressLineNumbers w:val="0"/>
        <w:shd w:val="clear" w:color="auto" w:fill="FFFFFF" w:themeFill="background1"/>
        <w:bidi w:val="0"/>
        <w:spacing w:before="240" w:beforeAutospacing="off" w:after="240" w:afterAutospacing="off" w:line="240" w:lineRule="auto"/>
        <w:ind w:left="720" w:right="0" w:hanging="360"/>
        <w:jc w:val="left"/>
        <w:rPr>
          <w:lang w:val="fr-FR"/>
        </w:rPr>
      </w:pPr>
      <w:r>
        <w:rPr>
          <w:lang w:val="fr-FR"/>
        </w:rPr>
        <w:t>Ranking de bout en bout : domaine, workers et satellites ms-ranking, routes /ranking/* de l'API Gateway, feed d'accueil et swipe classés dans nativapp, adaptateur Jev, calibrage des poids et démonstration</w:t>
      </w:r>
    </w:p>
    <w:p w:rsidR="05F95A88" w:rsidP="402A2FAE" w:rsidRDefault="05F95A88" ns2:paraId="493C8D53" ns2:textId="73FF8861">
      <w:pPr>
        <w:pStyle w:val="mtitextenumr"/>
        <w:suppressLineNumbers w:val="0"/>
        <w:shd w:val="clear" w:color="auto" w:fill="FFFFFF" w:themeFill="background1"/>
        <w:bidi w:val="0"/>
        <w:spacing w:before="240" w:beforeAutospacing="off" w:after="240" w:afterAutospacing="off" w:line="240" w:lineRule="auto"/>
        <w:ind w:left="720" w:right="0" w:hanging="360"/>
        <w:jc w:val="left"/>
        <w:rPr/>
      </w:pPr>
      <w:r>
        <w:rPr>
          <w:lang w:val="fr-FR"/>
        </w:rPr>
        <w:t>Clôture end-to-end du stockage de fichiers (client gRPC partagé, purge, rattachement asynchrone, scénarios E2E SYNC et ASYNC) et fiabilisation des post-processors</w:t>
      </w:r>
    </w:p>
    <w:p w:rsidR="163F6BEF" w:rsidP="0DEACE0B" w:rsidRDefault="163F6BEF" ns2:paraId="73A5F82C" ns2:textId="15400101">
      <w:pPr>
        <w:pStyle w:val="mtitextenumr"/>
        <w:suppressLineNumbers w:val="0"/>
        <w:shd w:val="clear" w:color="auto" w:fill="FFFFFF" w:themeFill="background1"/>
        <w:bidi w:val="0"/>
        <w:spacing w:before="240" w:beforeAutospacing="off" w:after="240" w:afterAutospacing="off" w:line="240" w:lineRule="auto"/>
        <w:ind w:left="720" w:right="0" w:hanging="360"/>
        <w:jc w:val="left"/>
        <w:rPr>
          <w:lang w:val="en-US"/>
        </w:rPr>
      </w:pPr>
      <w:r>
        <w:rPr>
          <w:lang w:val="en-US"/>
        </w:rPr>
        <w:t>Monitoring des flux asynchrones (métriques Redis Streams, BullMQ, DLQ, dashboard, alerting APM, journal d'audit) et refonte de l'expérience mobile nativapp (map, profils, page événement, badges)</w:t>
      </w:r>
    </w:p>
    <w:p w:rsidR="3F452947" w:rsidP="1AB5E83A" w:rsidRDefault="3F452947" ns2:paraId="6AFB9AC5" ns2:textId="5C698B55">
      <w:pPr>
        <w:rPr>
          <w:u w:val="single"/>
        </w:rPr>
      </w:pPr>
      <w:r>
        <w:rPr>
          <w:u w:val="single"/>
        </w:rPr>
        <w:t>Vous trouverez via le lien ci-joint la page vers le backlog du Sprint 9 :</w:t>
      </w:r>
    </w:p>
    <w:p w:rsidR="0ED68130" w:rsidRDefault="0ED68130" ns2:paraId="7056F9D0" ns2:textId="09191F74">
      <w:r>
        <w:t>https://zest-lycra-8c7.notion.site/2fd37561a84780a18c79cebcaa8100b7?v=3df37561a84780b9a831000c2f12e9e8&amp;pvs=74</w:t>
      </w:r>
    </w:p>
    <w:p w:rsidR="00C83071" w:rsidP="6BF2E735" w:rsidRDefault="00C83071" ns2:paraId="555F763B" ns2:textId="132BC040">
      <w:pPr>
        <w:pStyle w:val="Heading1"/>
      </w:pPr>
      <w:bookmarkStart w:name="_Toc228297617" w:id="4"/>
      <w:bookmarkStart w:name="_Toc1731799357" w:id="1934310681"/>
      <w:r w:rsidR="5D864AFC">
        <w:rPr/>
        <w:t>Découpage des actions</w:t>
      </w:r>
      <w:bookmarkEnd w:id="4"/>
      <w:bookmarkEnd w:id="1934310681"/>
    </w:p>
    <w:p w:rsidR="00C83071" w:rsidP="00C83071" w:rsidRDefault="66838F2B" ns2:paraId="41B335E6" ns2:textId="007B419B">
      <w:pPr>
        <w:pStyle w:val="Heading3"/>
      </w:pPr>
      <w:bookmarkStart w:name="_Toc714619430" w:id="1156638760"/>
      <w:r w:rsidR="4124A733">
        <w:rPr/>
        <w:t>Répartition des Tâches</w:t>
      </w:r>
      <w:bookmarkEnd w:id="1156638760"/>
    </w:p>
    <w:p w:rsidR="00C83071" w:rsidP="668D8F44" w:rsidRDefault="66838F2B" ns2:paraId="2D4EA02B" ns2:textId="169BA6FC">
      <w:r>
        <w:rPr/>
        <w:t>Comme mentionné plus haut, chaque tâche se voit associée à deux membres, qui joueront des rôles différents dans la réalisation de cette tâche. Pour ce Sprint 9, la répartition est la suivante :</w:t>
      </w:r>
    </w:p>
    <w:p w:rsidR="00C83071" w:rsidP="668D8F44" w:rsidRDefault="00C83071" ns2:paraId="2033685B" ns2:textId="6B458903"/>
    <w:tbl>
      <w:tblPr>
        <w:tblStyle w:val="GridTable5Dark-Accent1"/>
        <w:tblW w:w="0" w:type="auto"/>
        <w:tblLook w:val="06A0" w:firstRow="1" w:lastRow="0" w:firstColumn="1" w:lastColumn="0" w:noHBand="1" w:noVBand="1"/>
      </w:tblPr>
      <w:tblGrid>
        <w:gridCol w:w="3020"/>
        <w:gridCol w:w="3020"/>
        <w:gridCol w:w="3020"/>
      </w:tblGrid>
      <w:tr w:rsidR="668D8F44" w:rsidTr="11FE72FA" ns2:paraId="40307267" ns2: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266F0C4" w:rsidP="668D8F44" w:rsidRDefault="0266F0C4" ns2:paraId="05698D5F" ns2:textId="00E5F96D">
            <w:r>
              <w:t>Tâche</w:t>
            </w:r>
          </w:p>
        </w:tc>
        <w:tc>
          <w:tcPr>
            <w:cnfStyle w:val="000000000000" w:firstRow="0" w:lastRow="0" w:firstColumn="0" w:lastColumn="0" w:oddVBand="0" w:evenVBand="0" w:oddHBand="0" w:evenHBand="0" w:firstRowFirstColumn="0" w:firstRowLastColumn="0" w:lastRowFirstColumn="0" w:lastRowLastColumn="0"/>
            <w:tcW w:w="3020" w:type="dxa"/>
            <w:tcMar/>
          </w:tcPr>
          <w:p w:rsidR="0266F0C4" w:rsidP="668D8F44" w:rsidRDefault="0266F0C4" ns2:paraId="6D909A5B" ns2:textId="4C1F45B8">
            <w:pPr>
              <w:cnfStyle w:val="100000000000" w:firstRow="1" w:lastRow="0" w:firstColumn="0" w:lastColumn="0" w:oddVBand="0" w:evenVBand="0" w:oddHBand="0" w:evenHBand="0" w:firstRowFirstColumn="0" w:firstRowLastColumn="0" w:lastRowFirstColumn="0" w:lastRowLastColumn="0"/>
            </w:pPr>
            <w:r>
              <w:t>Assigné</w:t>
            </w:r>
          </w:p>
        </w:tc>
        <w:tc>
          <w:tcPr>
            <w:cnfStyle w:val="000000000000" w:firstRow="0" w:lastRow="0" w:firstColumn="0" w:lastColumn="0" w:oddVBand="0" w:evenVBand="0" w:oddHBand="0" w:evenHBand="0" w:firstRowFirstColumn="0" w:firstRowLastColumn="0" w:lastRowFirstColumn="0" w:lastRowLastColumn="0"/>
            <w:tcW w:w="3020" w:type="dxa"/>
            <w:tcMar/>
          </w:tcPr>
          <w:p w:rsidR="0266F0C4" w:rsidP="668D8F44" w:rsidRDefault="0266F0C4" ns2:paraId="1028772C" ns2:textId="588B0DC0">
            <w:pPr>
              <w:cnfStyle w:val="100000000000" w:firstRow="1" w:lastRow="0" w:firstColumn="0" w:lastColumn="0" w:oddVBand="0" w:evenVBand="0" w:oddHBand="0" w:evenHBand="0" w:firstRowFirstColumn="0" w:firstRowLastColumn="0" w:lastRowFirstColumn="0" w:lastRowLastColumn="0"/>
            </w:pPr>
            <w:r>
              <w:t>Lead</w:t>
            </w:r>
          </w:p>
        </w:tc>
      </w:tr>
      <w:tr w:rsidR="00CC3FC6" w:rsidTr="11FE72FA" ns2:paraId="21496885" ns2:textId="77777777">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CC3FC6" w:rsidP="042EB0B5" w:rsidRDefault="161A514D" ns2:paraId="60A8138B" ns2:textId="3A800769">
            <w:pPr>
              <w:jc w:val="center"/>
            </w:pPr>
            <w:r>
              <w:rPr>
                <w:lang w:val="en-US"/>
              </w:rPr>
              <w:t>Ranking de bout en bout : ms-ranking, worker-ranking, routes /ranking/*, feed et swipe classés (nativapp), E2E et calibrage</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402A2FAE" w:rsidRDefault="6316FF76" ns2:paraId="2C801BC8" ns2:textId="79CA6894">
            <w:pPr>
              <w:pStyle w:val="Normal"/>
              <w:suppressLineNumbers w:val="0"/>
              <w:bidi w:val="0"/>
              <w:spacing w:before="200" w:beforeAutospacing="off" w:after="0" w:afterAutospacing="off" w:line="240" w:lineRule="auto"/>
              <w:ind w:left="0" w:right="0"/>
              <w:jc w:val="center"/>
            </w:pPr>
            <w:r>
              <w:rPr/>
              <w:t>Victor A</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00CC3FC6" w:rsidRDefault="00CC3FC6" ns2:paraId="4172ACEB" ns2:textId="44D0D38F">
            <w:pPr>
              <w:jc w:val="center"/>
              <w:cnfStyle w:val="000000000000" w:firstRow="0" w:lastRow="0" w:firstColumn="0" w:lastColumn="0" w:oddVBand="0" w:evenVBand="0" w:oddHBand="0" w:evenHBand="0" w:firstRowFirstColumn="0" w:firstRowLastColumn="0" w:lastRowFirstColumn="0" w:lastRowLastColumn="0"/>
            </w:pPr>
            <w:r>
              <w:rPr/>
              <w:t>Victor A</w:t>
            </w:r>
          </w:p>
        </w:tc>
      </w:tr>
      <w:tr w:rsidR="00CC3FC6" w:rsidTr="11FE72FA" ns2:paraId="6A62E7F3" ns2:textId="77777777">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CC3FC6" w:rsidP="424E146E" w:rsidRDefault="068222FE" ns2:paraId="794AAA3A" ns2:textId="6886193A">
            <w:pPr>
              <w:pStyle w:val="Normal"/>
              <w:suppressLineNumbers w:val="0"/>
              <w:bidi w:val="0"/>
              <w:spacing w:before="200" w:beforeAutospacing="off" w:after="0" w:afterAutospacing="off" w:line="240" w:lineRule="auto"/>
              <w:ind w:left="0" w:right="0"/>
              <w:jc w:val="center"/>
            </w:pPr>
            <w:r>
              <w:rPr/>
              <w:t>Clôture E2E du stockage, fiabilisation des post-processors et monitoring des flux asynchrones (métriques, DLQ, alerting, audit)</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62AB6738" w:rsidRDefault="3FCA695E" ns2:paraId="19D29E44" ns2:textId="55293390">
            <w:pPr>
              <w:pStyle w:val="Normal"/>
              <w:suppressLineNumbers w:val="0"/>
              <w:bidi w:val="0"/>
              <w:spacing w:before="200" w:beforeAutospacing="off" w:after="0" w:afterAutospacing="off" w:line="240" w:lineRule="auto"/>
              <w:ind w:left="0" w:right="0"/>
              <w:jc w:val="center"/>
            </w:pPr>
            <w:r>
              <w:rPr/>
              <w:t>Victor A &amp; Clément</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62AB6738" w:rsidRDefault="3FCA695E" ns2:paraId="018298B0" ns2:textId="3B04CF38">
            <w:pPr>
              <w:pStyle w:val="Normal"/>
              <w:suppressLineNumbers w:val="0"/>
              <w:bidi w:val="0"/>
              <w:spacing w:before="200" w:beforeAutospacing="off" w:after="0" w:afterAutospacing="off" w:line="240" w:lineRule="auto"/>
              <w:ind w:left="0" w:right="0"/>
              <w:jc w:val="center"/>
            </w:pPr>
            <w:r>
              <w:rPr/>
              <w:t>Victor A</w:t>
            </w:r>
          </w:p>
        </w:tc>
      </w:tr>
      <w:tr w:rsidR="62AB6738" w:rsidTr="11FE72FA" ns2:paraId="6AB6465D">
        <w:trPr>
          <w:trHeight w:val="885"/>
        </w:trPr>
        <w:tc>
          <w:tcPr>
            <w:cnfStyle w:val="001000000000" w:firstRow="0" w:lastRow="0" w:firstColumn="1" w:lastColumn="0" w:oddVBand="0" w:evenVBand="0" w:oddHBand="0" w:evenHBand="0" w:firstRowFirstColumn="0" w:firstRowLastColumn="0" w:lastRowFirstColumn="0" w:lastRowLastColumn="0"/>
            <w:tcW w:w="3020" w:type="dxa"/>
            <w:tcMar/>
          </w:tcPr>
          <w:p w:rsidR="21300DF0" w:rsidP="11FE72FA" w:rsidRDefault="21300DF0" ns2:paraId="34FF0A3B" ns2:textId="47DC6204">
            <w:pPr>
              <w:pStyle w:val="Normal"/>
              <w:jc w:val="center"/>
              <w:rPr>
                <w:lang w:val="fr-FR"/>
              </w:rPr>
            </w:pPr>
            <w:r>
              <w:rPr>
                <w:lang w:val="fr-FR"/>
              </w:rPr>
              <w:t>Expérience mobile nativapp : filtre et pins de map, profils public et privé, page Event, badges</w:t>
            </w:r>
          </w:p>
        </w:tc>
        <w:tc>
          <w:tcPr>
            <w:cnfStyle w:val="000000000000" w:firstRow="0" w:lastRow="0" w:firstColumn="0" w:lastColumn="0" w:oddVBand="0" w:evenVBand="0" w:oddHBand="0" w:evenHBand="0" w:firstRowFirstColumn="0" w:firstRowLastColumn="0" w:lastRowFirstColumn="0" w:lastRowLastColumn="0"/>
            <w:tcW w:w="3020" w:type="dxa"/>
            <w:tcMar/>
          </w:tcPr>
          <w:p w:rsidR="21300DF0" w:rsidP="62AB6738" w:rsidRDefault="21300DF0" ns2:paraId="0BF2BD22" ns2:textId="0507B93F">
            <w:pPr>
              <w:pStyle w:val="Normal"/>
              <w:jc w:val="center"/>
            </w:pPr>
            <w:r>
              <w:rPr/>
              <w:t>Victor G</w:t>
            </w:r>
          </w:p>
        </w:tc>
        <w:tc>
          <w:tcPr>
            <w:cnfStyle w:val="000000000000" w:firstRow="0" w:lastRow="0" w:firstColumn="0" w:lastColumn="0" w:oddVBand="0" w:evenVBand="0" w:oddHBand="0" w:evenHBand="0" w:firstRowFirstColumn="0" w:firstRowLastColumn="0" w:lastRowFirstColumn="0" w:lastRowLastColumn="0"/>
            <w:tcW w:w="3020" w:type="dxa"/>
            <w:tcMar/>
          </w:tcPr>
          <w:p w:rsidR="0D541673" w:rsidP="62AB6738" w:rsidRDefault="0D541673" ns2:paraId="33FB8043" ns2:textId="08A50191">
            <w:pPr>
              <w:pStyle w:val="Normal"/>
              <w:jc w:val="center"/>
            </w:pPr>
            <w:r>
              <w:rPr/>
              <w:t>Victor A</w:t>
            </w:r>
          </w:p>
        </w:tc>
      </w:tr>
    </w:tbl>
    <w:p w:rsidR="00C83071" w:rsidP="668D8F44" w:rsidRDefault="00C83071" ns2:paraId="516438BC" ns2:textId="4DBAFC05">
      <w:pPr>
        <w:pStyle w:val="Heading3"/>
        <w:spacing w:before="200" w:after="200"/>
      </w:pPr>
    </w:p>
    <w:p w:rsidRPr="00B74452" w:rsidR="00DA4581" w:rsidP="668D8F44" w:rsidRDefault="00DA4581" ns2:paraId="4417E627" ns2:textId="59EA8CFB">
      <w:pPr>
        <w:rPr>
          <w:lang w:val="nl-NL"/>
        </w:rPr>
      </w:pPr>
    </w:p>
    <w:p w:rsidRPr="00B74452" w:rsidR="00DA4581" w:rsidP="668D8F44" w:rsidRDefault="00DA4581" ns2:paraId="5BC4F266" ns2:textId="4A2E9E9E">
      <w:pPr>
        <w:rPr>
          <w:lang w:val="nl-NL"/>
        </w:rPr>
      </w:pPr>
      <w:r w:rsidRPr="00B74452">
        <w:rPr>
          <w:lang w:val="nl-NL"/>
        </w:rPr>
        <w:br w:type="page"/>
      </w:r>
    </w:p>
    <w:p w:rsidR="520B1050" w:rsidP="4F6E6630" w:rsidRDefault="520B1050" ns2:paraId="291BCEED" ns2:textId="55F24EE4">
      <w:pPr>
        <w:pStyle w:val="Heading2"/>
      </w:pPr>
      <w:bookmarkStart w:name="_Toc161572873" w:id="547873380"/>
      <w:r w:rsidR="616D9E4D">
        <w:rPr/>
        <w:t>Diagramme</w:t>
      </w:r>
      <w:r w:rsidR="70E89F3B">
        <w:rPr/>
        <w:t>s</w:t>
      </w:r>
      <w:r w:rsidR="616D9E4D">
        <w:rPr/>
        <w:t xml:space="preserve"> de </w:t>
      </w:r>
      <w:r w:rsidR="5CB0B4F0">
        <w:rPr/>
        <w:t>Gantt</w:t>
      </w:r>
      <w:bookmarkEnd w:id="547873380"/>
    </w:p>
    <w:p w:rsidR="520B1050" w:rsidP="0DEACE0B" w:rsidRDefault="520B1050" ns2:paraId="147AC723" ns2:textId="18CF7578">
      <w:pPr>
        <w:pStyle w:val="Heading3"/>
        <w:rPr>
          <w:lang w:val="fr-FR"/>
        </w:rPr>
      </w:pPr>
      <w:r>
        <w:rPr>
          <w:lang w:val="fr-FR"/>
        </w:rPr>
        <w:t>Victor Giroud : Interface Mobile, Map &amp; Profils</w:t>
      </w:r>
    </w:p>
    <w:p xmlns:w="http://schemas.openxmlformats.org/wordprocessingml/2006/main">
      <w:r>
        <w:drawing>
          <wp:inline xmlns:wp="http://schemas.openxmlformats.org/drawingml/2006/wordprocessingDrawing" distT="0" distB="0" distL="0" distR="0">
            <wp:extent cx="5303520" cy="3181444"/>
            <wp:effectExtent l="0" t="0" r="0" b="0"/>
            <wp:docPr id="457695" name="Diagramm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95" name="Diagramme Gantt"/>
                    <pic:cNvPicPr/>
                  </pic:nvPicPr>
                  <pic:blipFill>
                    <a:blip xmlns:r="http://schemas.openxmlformats.org/officeDocument/2006/relationships" r:embed="rIdGanttc2c1723b"/>
                    <a:stretch>
                      <a:fillRect/>
                    </a:stretch>
                  </pic:blipFill>
                  <pic:spPr>
                    <a:xfrm>
                      <a:off x="0" y="0"/>
                      <a:ext cx="5303520" cy="3181444"/>
                    </a:xfrm>
                    <a:prstGeom prst="rect">
                      <a:avLst/>
                    </a:prstGeom>
                  </pic:spPr>
                </pic:pic>
              </a:graphicData>
            </a:graphic>
          </wp:inline>
        </w:drawing>
      </w:r>
    </w:p>
    <w:p w:rsidR="0DEACE0B" w:rsidP="0DEACE0B" w:rsidRDefault="0DEACE0B" ns2:paraId="23D2499B" ns2:textId="4FB1EFAA">
      <w:pPr>
        <w:pStyle w:val="Heading3"/>
      </w:pPr>
    </w:p>
    <w:p w:rsidR="0DEACE0B" w:rsidP="0DEACE0B" w:rsidRDefault="0DEACE0B" ns2:paraId="3CA66DAC" ns2:textId="4068ECF4">
      <w:pPr>
        <w:pStyle w:val="Heading3"/>
      </w:pPr>
    </w:p>
    <w:p w:rsidR="0DEACE0B" w:rsidP="0DEACE0B" w:rsidRDefault="0DEACE0B" ns2:paraId="63859C10" ns2:textId="6B9680D1">
      <w:pPr>
        <w:pStyle w:val="Heading3"/>
      </w:pPr>
    </w:p>
    <w:p w:rsidR="0DEACE0B" w:rsidP="0DEACE0B" w:rsidRDefault="0DEACE0B" ns2:paraId="18BE4056" ns2:textId="57A63A7A">
      <w:pPr>
        <w:pStyle w:val="Heading3"/>
      </w:pPr>
    </w:p>
    <w:p w:rsidR="0DEACE0B" w:rsidP="0DEACE0B" w:rsidRDefault="0DEACE0B" ns2:paraId="31C4B0CB" ns2:textId="586B93A8">
      <w:pPr>
        <w:pStyle w:val="Heading3"/>
      </w:pPr>
    </w:p>
    <w:p w:rsidR="0DEACE0B" w:rsidP="0DEACE0B" w:rsidRDefault="0DEACE0B" ns2:paraId="02D4E3CA" ns2:textId="654FA6FD">
      <w:pPr>
        <w:pStyle w:val="Heading3"/>
      </w:pPr>
    </w:p>
    <w:p w:rsidR="0DEACE0B" w:rsidP="0DEACE0B" w:rsidRDefault="0DEACE0B" ns2:paraId="602F76DA" ns2:textId="0845170B">
      <w:pPr>
        <w:pStyle w:val="Heading3"/>
      </w:pPr>
    </w:p>
    <w:p w:rsidR="0DEACE0B" w:rsidP="0DEACE0B" w:rsidRDefault="0DEACE0B" ns2:paraId="7B4C54A6" ns2:textId="07CA2A3F">
      <w:pPr>
        <w:pStyle w:val="Heading3"/>
      </w:pPr>
    </w:p>
    <w:p w:rsidR="0DEACE0B" w:rsidP="0DEACE0B" w:rsidRDefault="0DEACE0B" ns2:paraId="002287CE" ns2:textId="45877DCE">
      <w:pPr>
        <w:pStyle w:val="Heading3"/>
      </w:pPr>
    </w:p>
    <w:p w:rsidR="0DEACE0B" w:rsidP="0DEACE0B" w:rsidRDefault="0DEACE0B" ns2:paraId="06F13137" ns2:textId="68C79AAF">
      <w:pPr>
        <w:pStyle w:val="Heading3"/>
      </w:pPr>
    </w:p>
    <w:p w:rsidR="6DF2759D" w:rsidP="0DEACE0B" w:rsidRDefault="6DF2759D" ns2:paraId="759279B1" ns2:textId="7DF2EE97">
      <w:pPr>
        <w:pStyle w:val="Heading3"/>
      </w:pPr>
      <w:r>
        <w:rPr/>
        <w:t>Victor Agahi : Ranking &amp; Architecture Asynchrone</w:t>
      </w:r>
    </w:p>
    <w:p xmlns:w="http://schemas.openxmlformats.org/wordprocessingml/2006/main">
      <w:r>
        <w:drawing>
          <wp:inline xmlns:wp="http://schemas.openxmlformats.org/drawingml/2006/wordprocessingDrawing" distT="0" distB="0" distL="0" distR="0">
            <wp:extent cx="5303520" cy="4722952"/>
            <wp:effectExtent l="0" t="0" r="0" b="0"/>
            <wp:docPr id="668197" name="Diagramm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97" name="Diagramme Gantt"/>
                    <pic:cNvPicPr/>
                  </pic:nvPicPr>
                  <pic:blipFill>
                    <a:blip xmlns:r="http://schemas.openxmlformats.org/officeDocument/2006/relationships" r:embed="rIdGantt452e63c1"/>
                    <a:stretch>
                      <a:fillRect/>
                    </a:stretch>
                  </pic:blipFill>
                  <pic:spPr>
                    <a:xfrm>
                      <a:off x="0" y="0"/>
                      <a:ext cx="5303520" cy="4722952"/>
                    </a:xfrm>
                    <a:prstGeom prst="rect">
                      <a:avLst/>
                    </a:prstGeom>
                  </pic:spPr>
                </pic:pic>
              </a:graphicData>
            </a:graphic>
          </wp:inline>
        </w:drawing>
      </w:r>
    </w:p>
    <w:p w:rsidRPr="005A05BE" w:rsidR="005A05BE" w:rsidP="488505A0" w:rsidRDefault="00270C7F" ns2:paraId="743E7DBE" ns2:textId="387A7FF8">
      <w:pPr>
        <w:pStyle w:val="Heading3"/>
      </w:pPr>
    </w:p>
    <w:p w:rsidRPr="005A05BE" w:rsidR="005A05BE" w:rsidP="0DEACE0B" w:rsidRDefault="00270C7F" ns2:paraId="3986BB14" ns2:textId="2B98FB88">
      <w:pPr>
        <w:pStyle w:val="Normal"/>
      </w:pPr>
    </w:p>
    <w:p w:rsidRPr="005A05BE" w:rsidR="005A05BE" w:rsidP="488505A0" w:rsidRDefault="00270C7F" ns2:paraId="4CEF0DD0" ns2:textId="1004443F">
      <w:pPr>
        <w:pStyle w:val="Heading3"/>
      </w:pPr>
    </w:p>
    <w:p w:rsidRPr="005A05BE" w:rsidR="005A05BE" w:rsidP="488505A0" w:rsidRDefault="00270C7F" ns2:paraId="47F87FA7" ns2:textId="5DDA5CD6">
      <w:pPr>
        <w:pStyle w:val="Heading3"/>
      </w:pPr>
    </w:p>
    <w:p w:rsidRPr="005A05BE" w:rsidR="005A05BE" w:rsidP="488505A0" w:rsidRDefault="00270C7F" ns2:paraId="3F94F95F" ns2:textId="78910190">
      <w:pPr>
        <w:pStyle w:val="Heading3"/>
      </w:pPr>
    </w:p>
    <w:p w:rsidRPr="005A05BE" w:rsidR="005A05BE" w:rsidP="488505A0" w:rsidRDefault="00270C7F" ns2:paraId="0610925A" ns2:textId="51AE6312">
      <w:pPr>
        <w:pStyle w:val="Heading3"/>
      </w:pPr>
    </w:p>
    <w:p w:rsidRPr="005A05BE" w:rsidR="005A05BE" w:rsidP="488505A0" w:rsidRDefault="00270C7F" ns2:paraId="3E02751B" ns2:textId="50E41152">
      <w:pPr>
        <w:pStyle w:val="Heading3"/>
      </w:pPr>
    </w:p>
    <w:p w:rsidRPr="005A05BE" w:rsidR="005A05BE" w:rsidP="488505A0" w:rsidRDefault="00270C7F" ns2:paraId="1E9C5ED4" ns2:textId="1FCE4BB2">
      <w:pPr>
        <w:pStyle w:val="Heading3"/>
      </w:pPr>
    </w:p>
    <w:p w:rsidRPr="005A05BE" w:rsidR="005A05BE" w:rsidP="488505A0" w:rsidRDefault="00270C7F" ns2:paraId="73B7855C" ns2:textId="4CD3ADCD">
      <w:pPr>
        <w:pStyle w:val="Heading3"/>
      </w:pPr>
      <w:r>
        <w:rPr/>
        <w:t>Clément PASTEAU : Stockage E2E &amp; Alerting Datadog</w:t>
      </w:r>
    </w:p>
    <w:p xmlns:w="http://schemas.openxmlformats.org/wordprocessingml/2006/main">
      <w:r>
        <w:drawing>
          <wp:inline xmlns:wp="http://schemas.openxmlformats.org/drawingml/2006/wordprocessingDrawing" distT="0" distB="0" distL="0" distR="0">
            <wp:extent cx="5303520" cy="4426968"/>
            <wp:effectExtent l="0" t="0" r="0" b="0"/>
            <wp:docPr id="684137" name="Diagramm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37" name="Diagramme Gantt"/>
                    <pic:cNvPicPr/>
                  </pic:nvPicPr>
                  <pic:blipFill>
                    <a:blip xmlns:r="http://schemas.openxmlformats.org/officeDocument/2006/relationships" r:embed="rIdGantt11073145"/>
                    <a:stretch>
                      <a:fillRect/>
                    </a:stretch>
                  </pic:blipFill>
                  <pic:spPr>
                    <a:xfrm>
                      <a:off x="0" y="0"/>
                      <a:ext cx="5303520" cy="4426968"/>
                    </a:xfrm>
                    <a:prstGeom prst="rect">
                      <a:avLst/>
                    </a:prstGeom>
                  </pic:spPr>
                </pic:pic>
              </a:graphicData>
            </a:graphic>
          </wp:inline>
        </w:drawing>
      </w:r>
    </w:p>
    <w:p w:rsidR="042EB0B5" w:rsidP="042EB0B5" w:rsidRDefault="042EB0B5" ns2:paraId="51BA9107" ns2:textId="16758E75">
      <w:pPr>
        <w:pStyle w:val="Normal"/>
      </w:pPr>
    </w:p>
    <w:p w:rsidR="668D8F44" w:rsidP="2CB96D59" w:rsidRDefault="7D08E332" ns2:paraId="53FF9D21" ns2:textId="5A915CF8">
      <w:pPr>
        <w:pStyle w:val="Normal"/>
      </w:pPr>
    </w:p>
    <w:p w:rsidR="5C0DDE5B" w:rsidP="4F6E6630" w:rsidRDefault="5C0DDE5B" ns2:paraId="2E65F484" ns2:textId="4EB24F7A">
      <w:pPr>
        <w:pStyle w:val="Heading1"/>
      </w:pPr>
      <w:bookmarkStart w:name="_Toc1517376593" w:id="213012533"/>
      <w:r w:rsidR="5C0DDE5B">
        <w:rPr/>
        <w:t>Conclusion</w:t>
      </w:r>
      <w:bookmarkEnd w:id="213012533"/>
    </w:p>
    <w:p w:rsidR="2215BB74" w:rsidP="402A2FAE" w:rsidRDefault="2215BB74" ns2:paraId="79B31D36" ns2:textId="780CFBB1">
      <w:pPr>
        <w:pStyle w:val="Normal"/>
        <w:suppressLineNumbers w:val="0"/>
        <w:spacing w:before="240" w:beforeAutospacing="off" w:after="240" w:afterAutospacing="off" w:line="276" w:lineRule="auto"/>
        <w:ind w:left="0" w:right="0"/>
        <w:jc w:val="left"/>
      </w:pPr>
      <w:r>
        <w:rPr>
          <w:rFonts w:ascii="Calibri" w:hAnsi="Calibri" w:eastAsia="Calibri" w:cs="Calibri"/>
          <w:noProof w:val="0"/>
          <w:sz w:val="20"/>
          <w:szCs w:val="20"/>
          <w:lang w:val="fr-FR"/>
        </w:rPr>
        <w:t>Le Sprint 8 s'est clôturé avec 81 tâches finalisées sur 89 et 85 heures 30 de charge effective, ce qui valide le socle de stockage de fichiers (contrats, ms-storage, domain-storage, workers et post-processors), le tracing distribué Datadog corrélé aux logs et l'amorce de ms-ranking, tout en livrant les écrans de gestion d'événements et de badges de nativapp. Nous abordons le Sprint 9 avec confiance : sur 3 semaines (du mardi 27 octobre au lundi 16 novembre 2026), 40 tâches et 64 heures sont planifiées (37 h pour Victor Agahi, 15 h pour Victor Giroud, 12 h pour Clément Pasteau), dont 14 tâches de Victor Agahi déjà passées à l'état terminé au moment de la rédaction. Le périmètre est maîtrisé : le ranking de bout en bout repose sur un socle déjà livré, la clôture du stockage s'appuie sur des briques éprouvées, et le monitoring des flux asynchrones couvrira les points aveugles identifiés. L'atterrissage attendu est un ms-ranking démontrable avec calibrage des poids, un stockage validé par des scénarios E2E SYNC et ASYNC, et une plateforme dotée de métriques, de monitors et d'un dashboard dédiés aux Redis Streams, aux queues BullMQ et aux DLQ.</w:t>
      </w:r>
    </w:p>
    <w:sectPr w:rsidR="002471E5" w:rsidSect="0078323D">
      <w:headerReference w:type="default" r:id="rId25"/>
      <w:footerReference w:type="default" r:id="rId26"/>
      <w:pgSz w:w="11906" w:h="16838" w:orient="portrait"/>
      <w:pgMar w:top="2159" w:right="1418" w:bottom="1418"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7340" w:rsidP="008E79FF" w:rsidRDefault="00717340" w14:paraId="79B0287D" w14:textId="77777777">
      <w:pPr>
        <w:spacing w:after="0" w:line="240" w:lineRule="auto"/>
      </w:pPr>
      <w:r>
        <w:separator/>
      </w:r>
    </w:p>
  </w:endnote>
  <w:endnote w:type="continuationSeparator" w:id="0">
    <w:p w:rsidR="00717340" w:rsidP="008E79FF" w:rsidRDefault="00717340" w14:paraId="1A61C5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93969" w:rsidP="00362860" w:rsidRDefault="00362860" w14:paraId="7A8E2C7D" w14:textId="77777777">
    <w:r w:rsidRPr="00E831CA">
      <w:rPr>
        <w:noProof/>
        <w:lang w:eastAsia="fr-FR"/>
      </w:rPr>
      <mc:AlternateContent>
        <mc:Choice Requires="wps">
          <w:drawing>
            <wp:anchor distT="0" distB="0" distL="114300" distR="114300" simplePos="0" relativeHeight="251658248" behindDoc="0" locked="0" layoutInCell="1" allowOverlap="1" wp14:anchorId="5519454F" wp14:editId="4584B8C6">
              <wp:simplePos x="0" y="0"/>
              <wp:positionH relativeFrom="column">
                <wp:posOffset>-2444115</wp:posOffset>
              </wp:positionH>
              <wp:positionV relativeFrom="paragraph">
                <wp:posOffset>487045</wp:posOffset>
              </wp:positionV>
              <wp:extent cx="7982585" cy="1224915"/>
              <wp:effectExtent l="0" t="1028700" r="37465" b="1022985"/>
              <wp:wrapNone/>
              <wp:docPr id="25" name="Rectangle 25"/>
              <wp:cNvGraphicFramePr/>
              <a:graphic xmlns:a="http://schemas.openxmlformats.org/drawingml/2006/main">
                <a:graphicData uri="http://schemas.microsoft.com/office/word/2010/wordprocessingShape">
                  <wps:wsp>
                    <wps:cNvSpPr/>
                    <wps:spPr>
                      <a:xfrm rot="900000">
                        <a:off x="0" y="0"/>
                        <a:ext cx="7982585" cy="1224915"/>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1B8EE9F">
            <v:rect id="Rectangle 25" style="position:absolute;margin-left:-192.45pt;margin-top:38.35pt;width:628.55pt;height:96.45pt;rotation:15;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07B825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"/>
          </w:pict>
        </mc:Fallback>
      </mc:AlternateContent>
    </w:r>
    <w:r w:rsidRPr="00E831CA">
      <w:rPr>
        <w:noProof/>
        <w:lang w:eastAsia="fr-FR"/>
      </w:rPr>
      <mc:AlternateContent>
        <mc:Choice Requires="wps">
          <w:drawing>
            <wp:anchor distT="0" distB="0" distL="114300" distR="114300" simplePos="0" relativeHeight="251658249" behindDoc="0" locked="0" layoutInCell="1" allowOverlap="1" wp14:anchorId="0FB14BF0" wp14:editId="1FBAFF05">
              <wp:simplePos x="0" y="0"/>
              <wp:positionH relativeFrom="column">
                <wp:posOffset>-1925955</wp:posOffset>
              </wp:positionH>
              <wp:positionV relativeFrom="paragraph">
                <wp:posOffset>693221</wp:posOffset>
              </wp:positionV>
              <wp:extent cx="9986645" cy="1060450"/>
              <wp:effectExtent l="38100" t="704850" r="33655" b="692150"/>
              <wp:wrapNone/>
              <wp:docPr id="26" name="Rectangle 26"/>
              <wp:cNvGraphicFramePr/>
              <a:graphic xmlns:a="http://schemas.openxmlformats.org/drawingml/2006/main">
                <a:graphicData uri="http://schemas.microsoft.com/office/word/2010/wordprocessingShape">
                  <wps:wsp>
                    <wps:cNvSpPr/>
                    <wps:spPr>
                      <a:xfrm rot="480000">
                        <a:off x="0" y="0"/>
                        <a:ext cx="9986645"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2B5C2B4">
            <v:rect id="Rectangle 26" style="position:absolute;margin-left:-151.65pt;margin-top:54.6pt;width:786.35pt;height:83.5pt;rotation:8;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0E51D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"/>
          </w:pict>
        </mc:Fallback>
      </mc:AlternateContent>
    </w:r>
    <w:r w:rsidR="004423EE">
      <w:tab/>
    </w:r>
    <w:r w:rsidR="004B3DDC">
      <w:rPr>
        <w:rFonts w:ascii="Calibri" w:hAnsi="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C480B" w:rsidRDefault="00DC480B" w14:paraId="3FD2026A" w14:textId="77777777">
    <w:pPr>
      <w:pStyle w:val="Footer"/>
    </w:pPr>
    <w:r w:rsidRPr="008E79FF">
      <w:rPr>
        <w:noProof/>
        <w:lang w:eastAsia="fr-FR"/>
      </w:rPr>
      <mc:AlternateContent>
        <mc:Choice Requires="wps">
          <w:drawing>
            <wp:anchor distT="0" distB="0" distL="114300" distR="114300" simplePos="0" relativeHeight="251658245" behindDoc="0" locked="0" layoutInCell="1" allowOverlap="1" wp14:anchorId="36A0002D" wp14:editId="33339651">
              <wp:simplePos x="0" y="0"/>
              <wp:positionH relativeFrom="column">
                <wp:posOffset>-2598239</wp:posOffset>
              </wp:positionH>
              <wp:positionV relativeFrom="paragraph">
                <wp:posOffset>-8226</wp:posOffset>
              </wp:positionV>
              <wp:extent cx="7982712" cy="1225296"/>
              <wp:effectExtent l="0" t="1028700" r="37465" b="1022985"/>
              <wp:wrapNone/>
              <wp:docPr id="21" name="Rectangle 21"/>
              <wp:cNvGraphicFramePr/>
              <a:graphic xmlns:a="http://schemas.openxmlformats.org/drawingml/2006/main">
                <a:graphicData uri="http://schemas.microsoft.com/office/word/2010/wordprocessingShape">
                  <wps:wsp>
                    <wps:cNvSpPr/>
                    <wps:spPr>
                      <a:xfrm rot="900000">
                        <a:off x="0" y="0"/>
                        <a:ext cx="7982712" cy="1225296"/>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32F7593">
            <v:rect id="Rectangle 21" style="position:absolute;margin-left:-204.6pt;margin-top:-.65pt;width:628.55pt;height:96.5pt;rotation:15;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195140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"/>
          </w:pict>
        </mc:Fallback>
      </mc:AlternateContent>
    </w:r>
    <w:r w:rsidRPr="008E79FF">
      <w:rPr>
        <w:noProof/>
        <w:lang w:eastAsia="fr-FR"/>
      </w:rPr>
      <mc:AlternateContent>
        <mc:Choice Requires="wps">
          <w:drawing>
            <wp:anchor distT="0" distB="0" distL="114300" distR="114300" simplePos="0" relativeHeight="251658246" behindDoc="0" locked="0" layoutInCell="1" allowOverlap="1" wp14:anchorId="5D1A5E57" wp14:editId="57A2234B">
              <wp:simplePos x="0" y="0"/>
              <wp:positionH relativeFrom="column">
                <wp:posOffset>-2079699</wp:posOffset>
              </wp:positionH>
              <wp:positionV relativeFrom="paragraph">
                <wp:posOffset>198705</wp:posOffset>
              </wp:positionV>
              <wp:extent cx="9987058" cy="1060450"/>
              <wp:effectExtent l="38100" t="704850" r="33655" b="692150"/>
              <wp:wrapNone/>
              <wp:docPr id="20" name="Rectangle 20"/>
              <wp:cNvGraphicFramePr/>
              <a:graphic xmlns:a="http://schemas.openxmlformats.org/drawingml/2006/main">
                <a:graphicData uri="http://schemas.microsoft.com/office/word/2010/wordprocessingShape">
                  <wps:wsp>
                    <wps:cNvSpPr/>
                    <wps:spPr>
                      <a:xfrm rot="480000">
                        <a:off x="0" y="0"/>
                        <a:ext cx="9987058"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E50C0EB">
            <v:rect id="Rectangle 20" style="position:absolute;margin-left:-163.75pt;margin-top:15.65pt;width:786.4pt;height:83.5pt;rotation:8;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3D128B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D4201" w:rsidP="3FE0055F" w:rsidRDefault="007D4201" w14:paraId="5CADB310" w14:textId="29ADB27F">
    <w:pPr>
      <w:pStyle w:val="Normal"/>
      <w:spacing w:after="0"/>
      <w:ind w:right="-864"/>
      <w:jc w:val="right"/>
      <w:rPr>
        <w:rFonts w:ascii="Calibri" w:hAnsi="Calibri"/>
      </w:rPr>
    </w:pPr>
    <w:r w:rsidRPr="00E831CA">
      <w:rPr>
        <w:noProof/>
        <w:lang w:eastAsia="fr-FR"/>
      </w:rPr>
      <mc:AlternateContent>
        <mc:Choice Requires="wps">
          <w:drawing>
            <wp:anchor distT="0" distB="0" distL="114300" distR="114300" simplePos="0" relativeHeight="251658251" behindDoc="0" locked="0" layoutInCell="1" allowOverlap="1" wp14:anchorId="273DA79A" wp14:editId="03538741">
              <wp:simplePos x="0" y="0"/>
              <wp:positionH relativeFrom="column">
                <wp:posOffset>-2444115</wp:posOffset>
              </wp:positionH>
              <wp:positionV relativeFrom="paragraph">
                <wp:posOffset>487045</wp:posOffset>
              </wp:positionV>
              <wp:extent cx="7982585" cy="1224915"/>
              <wp:effectExtent l="0" t="1028700" r="37465" b="1022985"/>
              <wp:wrapNone/>
              <wp:docPr id="12" name="Rectangle 12"/>
              <wp:cNvGraphicFramePr/>
              <a:graphic xmlns:a="http://schemas.openxmlformats.org/drawingml/2006/main">
                <a:graphicData uri="http://schemas.microsoft.com/office/word/2010/wordprocessingShape">
                  <wps:wsp>
                    <wps:cNvSpPr/>
                    <wps:spPr>
                      <a:xfrm rot="900000">
                        <a:off x="0" y="0"/>
                        <a:ext cx="7982585" cy="1224915"/>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FA671FD">
            <v:rect id="Rectangle 12" style="position:absolute;margin-left:-192.45pt;margin-top:38.35pt;width:628.55pt;height:96.45pt;rotation:15;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3E3119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"/>
          </w:pict>
        </mc:Fallback>
      </mc:AlternateContent>
    </w:r>
    <w:r w:rsidRPr="00E831CA">
      <w:rPr>
        <w:noProof/>
        <w:lang w:eastAsia="fr-FR"/>
      </w:rPr>
      <mc:AlternateContent>
        <mc:Choice Requires="wps">
          <w:drawing>
            <wp:anchor distT="0" distB="0" distL="114300" distR="114300" simplePos="0" relativeHeight="251658252" behindDoc="0" locked="0" layoutInCell="1" allowOverlap="1" wp14:anchorId="367886F4" wp14:editId="48DE1D47">
              <wp:simplePos x="0" y="0"/>
              <wp:positionH relativeFrom="column">
                <wp:posOffset>-1925955</wp:posOffset>
              </wp:positionH>
              <wp:positionV relativeFrom="paragraph">
                <wp:posOffset>693221</wp:posOffset>
              </wp:positionV>
              <wp:extent cx="9986645" cy="1060450"/>
              <wp:effectExtent l="38100" t="704850" r="33655" b="692150"/>
              <wp:wrapNone/>
              <wp:docPr id="13" name="Rectangle 13"/>
              <wp:cNvGraphicFramePr/>
              <a:graphic xmlns:a="http://schemas.openxmlformats.org/drawingml/2006/main">
                <a:graphicData uri="http://schemas.microsoft.com/office/word/2010/wordprocessingShape">
                  <wps:wsp>
                    <wps:cNvSpPr/>
                    <wps:spPr>
                      <a:xfrm rot="480000">
                        <a:off x="0" y="0"/>
                        <a:ext cx="9986645"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C552F68">
            <v:rect id="Rectangle 13" style="position:absolute;margin-left:-151.65pt;margin-top:54.6pt;width:786.35pt;height:83.5pt;rotation:8;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0F02D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"/>
          </w:pict>
        </mc:Fallback>
      </mc:AlternateContent>
    </w:r>
    <w:r w:rsidR="3FE0055F">
      <w:rPr>
        <w:rFonts w:ascii="Calibri" w:hAnsi="Calibri"/>
      </w:rPr>
      <w:t xml:space="preserve"> </w:t>
    </w:r>
    <w:r w:rsidR="3FE0055F">
      <w:rPr/>
      <w:t xml:space="preserve">v</w:t>
    </w:r>
    <w:r w:rsidR="3FE0055F">
      <w:rPr/>
      <w:t xml:space="preserve"> </w:t>
    </w:r>
    <w:sdt>
      <w:sdtPr>
        <w:rPr>
          <w:rFonts w:ascii="Calibri" w:hAnsi="Calibri"/>
        </w:rPr>
        <w:alias w:val="Version"/>
        <w:tag w:val="Version"/>
        <w:id w:val="-573660938"/>
        <w:dataBinding w:prefixMappings="xmlns:ns0='http://purl.org/dc/elements/1.1/' xmlns:ns1='http://schemas.openxmlformats.org/package/2006/metadata/core-properties' " w:xpath="/ns1:coreProperties[1]/ns0:description[1]" w:storeItemID="{6C3C8BC8-F283-45AE-878A-BAB7291924A1}"/>
        <w:text w:multiLine="1"/>
        <w:placeholder>
          <w:docPart w:val="DefaultPlaceholder_1081868574"/>
        </w:placeholder>
      </w:sdtPr>
      <w:sdtContent>
        <w:r w:rsidR="3FE0055F">
          <w:rPr>
            <w:rFonts w:ascii="Calibri" w:hAnsi="Calibri"/>
          </w:rPr>
          <w:t>1.0</w:t>
        </w:r>
      </w:sdtContent>
      <w:sdtEndPr>
        <w:rPr>
          <w:rFonts w:ascii="Calibri" w:hAnsi="Calibri"/>
        </w:rPr>
      </w:sdtEndPr>
    </w:sdt>
    <w:r w:rsidR="3FE0055F">
      <w:rPr>
        <w:rFonts w:ascii="Calibri" w:hAnsi="Calibri"/>
      </w:rPr>
      <w:t xml:space="preserve"> | </w:t>
    </w:r>
    <w:sdt>
      <w:sdtPr>
        <w:rPr>
          <w:rFonts w:ascii="Calibri" w:hAnsi="Calibri"/>
        </w:rPr>
        <w:alias w:val="Date de publication"/>
        <w:tag w:val=""/>
        <w:id w:val="1493528011"/>
        <w:dataBinding w:prefixMappings="xmlns:ns0='http://schemas.microsoft.com/office/2006/coverPageProps' " w:xpath="/ns0:CoverPageProperties[1]/ns0:PublishDate[1]" w:storeItemID="{55AF091B-3C7A-41E3-B477-F2FDAA23CFDA}"/>
        <w:date w:fullDate="2026-05-19T00:00:00Z">
          <w:dateFormat w:val="dd/MM/yyyy"/>
          <w:lid w:val="fr-FR"/>
          <w:storeMappedDataAs w:val="dateTime"/>
          <w:calendar w:val="gregorian"/>
        </w:date>
        <w:placeholder>
          <w:docPart w:val="DefaultPlaceholder_1081868574"/>
        </w:placeholder>
      </w:sdtPr>
      <w:sdtContent>
        <w:r w:rsidR="3FE0055F">
          <w:rPr>
            <w:rFonts w:ascii="Calibri" w:hAnsi="Calibri"/>
          </w:rPr>
          <w:t>06/10/2026</w:t>
        </w:r>
      </w:sdtContent>
      <w:sdtEndPr>
        <w:rPr>
          <w:rFonts w:ascii="Calibri" w:hAnsi="Calibri"/>
        </w:rPr>
      </w:sdtEndPr>
    </w:sdt>
    <w:r w:rsidR="3FE0055F">
      <w:rPr>
        <w:rFonts w:ascii="Calibri" w:hAnsi="Calibri"/>
      </w:rPr>
      <w:t xml:space="preserve"> | Page </w:t>
    </w:r>
    <w:r w:rsidRPr="3FE0055F">
      <w:rPr>
        <w:rFonts w:ascii="Calibri" w:hAnsi="Calibri"/>
        <w:b w:val="1"/>
        <w:bCs w:val="1"/>
        <w:noProof/>
      </w:rPr>
      <w:fldChar w:fldCharType="begin"/>
    </w:r>
    <w:r w:rsidRPr="668D8F44">
      <w:rPr>
        <w:rFonts w:ascii="Calibri" w:hAnsi="Calibri"/>
        <w:b w:val="1"/>
        <w:bCs w:val="1"/>
      </w:rPr>
      <w:instrText xml:space="preserve"> PAGE   \* MERGEFORMAT </w:instrText>
    </w:r>
    <w:r w:rsidRPr="668D8F44">
      <w:rPr>
        <w:rFonts w:ascii="Calibri" w:hAnsi="Calibri"/>
        <w:b w:val="1"/>
        <w:bCs w:val="1"/>
      </w:rPr>
      <w:fldChar w:fldCharType="separate"/>
    </w:r>
    <w:r w:rsidRPr="668D8F44" w:rsidR="3FE0055F">
      <w:rPr>
        <w:rFonts w:ascii="Calibri" w:hAnsi="Calibri"/>
        <w:b w:val="1"/>
        <w:bCs w:val="1"/>
        <w:noProof/>
      </w:rPr>
      <w:t>5</w:t>
    </w:r>
    <w:r w:rsidRPr="3FE0055F">
      <w:rPr>
        <w:rFonts w:ascii="Calibri" w:hAnsi="Calibri"/>
        <w:b w:val="1"/>
        <w:bCs w:val="1"/>
        <w:noProof/>
      </w:rPr>
      <w:fldChar w:fldCharType="end"/>
    </w:r>
    <w:r w:rsidRPr="668D8F44" w:rsidR="3FE0055F">
      <w:rPr>
        <w:rFonts w:ascii="Calibri" w:hAnsi="Calibri"/>
        <w:b w:val="1"/>
        <w:bCs w:val="1"/>
      </w:rPr>
      <w:t xml:space="preserve"> </w:t>
    </w:r>
    <w:r w:rsidR="3FE0055F">
      <w:rPr>
        <w:rFonts w:ascii="Calibri" w:hAnsi="Calibri"/>
      </w:rPr>
      <w:t xml:space="preserve">s</w:t>
    </w:r>
    <w:r w:rsidR="3FE0055F">
      <w:rPr>
        <w:rFonts w:ascii="Calibri" w:hAnsi="Calibri"/>
      </w:rPr>
      <w:t xml:space="preserve">u</w:t>
    </w:r>
    <w:r w:rsidR="3FE0055F">
      <w:rPr>
        <w:rFonts w:ascii="Calibri" w:hAnsi="Calibri"/>
      </w:rPr>
      <w:t xml:space="preserve">r </w:t>
    </w:r>
    <w:r w:rsidRPr="3FE0055F">
      <w:rPr>
        <w:rFonts w:ascii="Calibri" w:hAnsi="Calibri"/>
        <w:i w:val="1"/>
        <w:iCs w:val="1"/>
        <w:noProof/>
      </w:rPr>
      <w:fldChar w:fldCharType="begin"/>
    </w:r>
    <w:r w:rsidRPr="3FE0055F">
      <w:rPr>
        <w:rFonts w:ascii="Calibri" w:hAnsi="Calibri"/>
        <w:i w:val="1"/>
        <w:iCs w:val="1"/>
      </w:rPr>
      <w:instrText xml:space="preserve"> SECTIONPAGES  \* Arabic  \* MERGEFORMAT </w:instrText>
    </w:r>
    <w:r w:rsidRPr="3FE0055F">
      <w:rPr>
        <w:rFonts w:ascii="Calibri" w:hAnsi="Calibri"/>
        <w:i w:val="1"/>
        <w:iCs w:val="1"/>
      </w:rPr>
      <w:fldChar w:fldCharType="separate"/>
    </w:r>
    <w:r w:rsidRPr="3FE0055F" w:rsidR="3FE0055F">
      <w:rPr>
        <w:rFonts w:ascii="Calibri" w:hAnsi="Calibri"/>
        <w:i w:val="1"/>
        <w:iCs w:val="1"/>
        <w:noProof/>
      </w:rPr>
      <w:t>12</w:t>
    </w:r>
    <w:r w:rsidRPr="3FE0055F">
      <w:rPr>
        <w:rFonts w:ascii="Calibri" w:hAnsi="Calibri"/>
        <w:i w:val="1"/>
        <w:iCs w:val="1"/>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7340" w:rsidP="008E79FF" w:rsidRDefault="00717340" w14:paraId="3767870D" w14:textId="77777777">
      <w:pPr>
        <w:spacing w:after="0" w:line="240" w:lineRule="auto"/>
      </w:pPr>
      <w:r>
        <w:separator/>
      </w:r>
    </w:p>
  </w:footnote>
  <w:footnote w:type="continuationSeparator" w:id="0">
    <w:p w:rsidR="00717340" w:rsidP="008E79FF" w:rsidRDefault="00717340" w14:paraId="494006A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79FF" w:rsidRDefault="0078323D" w14:paraId="166DA559" w14:textId="77777777">
    <w:pPr>
      <w:pStyle w:val="Header"/>
    </w:pPr>
    <w:r>
      <w:rPr>
        <w:noProof/>
        <w:lang w:eastAsia="fr-FR"/>
      </w:rPr>
      <w:drawing>
        <wp:anchor distT="0" distB="0" distL="114300" distR="114300" simplePos="0" relativeHeight="251658253" behindDoc="0" locked="0" layoutInCell="1" allowOverlap="1" wp14:anchorId="62887D68" wp14:editId="293FFCD0">
          <wp:simplePos x="0" y="0"/>
          <wp:positionH relativeFrom="page">
            <wp:posOffset>182880</wp:posOffset>
          </wp:positionH>
          <wp:positionV relativeFrom="page">
            <wp:posOffset>182880</wp:posOffset>
          </wp:positionV>
          <wp:extent cx="950976" cy="621792"/>
          <wp:effectExtent l="0" t="0" r="1905" b="6985"/>
          <wp:wrapNone/>
          <wp:docPr id="292" name="Image 292" descr="C:\Users\Antoine\Dropbox\MTI\template\logom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toine\Dropbox\MTI\template\logomti.png"/>
                  <pic:cNvPicPr>
                    <a:picLocks noChangeAspect="1" noChangeArrowheads="1"/>
                  </pic:cNvPicPr>
                </pic:nvPicPr>
                <pic:blipFill>
                  <a:blip r:embed="rId1" cstate="print">
                    <a:lum bright="70000" contrast="-70000"/>
                    <a:extLst>
                      <a:ext uri="{28A0092B-C50C-407E-A947-70E740481C1C}">
                        <a14:useLocalDpi xmlns:a14="http://schemas.microsoft.com/office/drawing/2010/main" val="0"/>
                      </a:ext>
                    </a:extLst>
                  </a:blip>
                  <a:srcRect/>
                  <a:stretch>
                    <a:fillRect/>
                  </a:stretch>
                </pic:blipFill>
                <pic:spPr bwMode="auto">
                  <a:xfrm>
                    <a:off x="0" y="0"/>
                    <a:ext cx="950976" cy="6217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0EDC">
      <w:rPr>
        <w:noProof/>
        <w:lang w:eastAsia="fr-FR"/>
      </w:rPr>
      <mc:AlternateContent>
        <mc:Choice Requires="wps">
          <w:drawing>
            <wp:anchor distT="0" distB="0" distL="114300" distR="114300" simplePos="0" relativeHeight="251658250" behindDoc="0" locked="0" layoutInCell="1" allowOverlap="1" wp14:anchorId="16D27EF9" wp14:editId="245DCDE8">
              <wp:simplePos x="0" y="0"/>
              <wp:positionH relativeFrom="margin">
                <wp:posOffset>3941921</wp:posOffset>
              </wp:positionH>
              <wp:positionV relativeFrom="margin">
                <wp:posOffset>-809204</wp:posOffset>
              </wp:positionV>
              <wp:extent cx="2635860" cy="541669"/>
              <wp:effectExtent l="0" t="0" r="0" b="0"/>
              <wp:wrapNone/>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860" cy="541669"/>
                      </a:xfrm>
                      <a:prstGeom prst="rect">
                        <a:avLst/>
                      </a:prstGeom>
                      <a:noFill/>
                      <a:ln w="9525">
                        <a:noFill/>
                        <a:miter lim="800000"/>
                        <a:headEnd/>
                        <a:tailEnd/>
                      </a:ln>
                    </wps:spPr>
                    <wps:txbx>
                      <w:txbxContent>
                        <w:p w:rsidR="00570EDC" w:rsidP="00570EDC" w:rsidRDefault="00847E9E" w14:paraId="30224102" w14:textId="48CC969E">
                          <w:pPr>
                            <w:jc w:val="center"/>
                          </w:pPr>
                          <w:sdt>
                            <w:sdtPr>
                              <w:alias w:val="Titre "/>
                              <w:tag w:val=""/>
                              <w:id w:val="565378854"/>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p>
                        <w:p w:rsidR="00570EDC" w:rsidP="00570EDC" w:rsidRDefault="00570EDC" w14:paraId="2D24A3B9"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16D27EF9">
              <v:stroke joinstyle="miter"/>
              <v:path gradientshapeok="t" o:connecttype="rect"/>
            </v:shapetype>
            <v:shape id="_x0000_s1030" style="position:absolute;margin-left:310.4pt;margin-top:-63.7pt;width:207.55pt;height:42.6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">
              <v:textbox>
                <w:txbxContent>
                  <w:p w:rsidR="00570EDC" w:rsidP="00570EDC" w:rsidRDefault="00000000" w14:paraId="30224102" w14:textId="48CC969E">
                    <w:pPr>
                      <w:jc w:val="center"/>
                    </w:pPr>
                    <w:sdt>
                      <w:sdtPr>
                        <w:alias w:val="Titre "/>
                        <w:tag w:val=""/>
                        <w:id w:val="565378854"/>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p>
                  <w:p w:rsidR="00570EDC" w:rsidP="00570EDC" w:rsidRDefault="00570EDC" w14:paraId="2D24A3B9" w14:textId="77777777">
                    <w:pPr>
                      <w:jc w:val="center"/>
                    </w:pPr>
                  </w:p>
                </w:txbxContent>
              </v:textbox>
              <w10:wrap anchorx="margin" anchory="margin"/>
            </v:shape>
          </w:pict>
        </mc:Fallback>
      </mc:AlternateContent>
    </w:r>
    <w:r w:rsidRPr="008E79FF" w:rsidR="00DC480B">
      <w:rPr>
        <w:noProof/>
        <w:lang w:eastAsia="fr-FR"/>
      </w:rPr>
      <mc:AlternateContent>
        <mc:Choice Requires="wps">
          <w:drawing>
            <wp:anchor distT="0" distB="0" distL="114300" distR="114300" simplePos="0" relativeHeight="251658244" behindDoc="0" locked="0" layoutInCell="1" allowOverlap="1" wp14:anchorId="3DB100A4" wp14:editId="4A7278BB">
              <wp:simplePos x="0" y="0"/>
              <wp:positionH relativeFrom="column">
                <wp:posOffset>-1185285</wp:posOffset>
              </wp:positionH>
              <wp:positionV relativeFrom="paragraph">
                <wp:posOffset>-1141094</wp:posOffset>
              </wp:positionV>
              <wp:extent cx="7726680" cy="1060704"/>
              <wp:effectExtent l="38100" t="476250" r="45720" b="482600"/>
              <wp:wrapNone/>
              <wp:docPr id="15" name="Rectangle 15"/>
              <wp:cNvGraphicFramePr/>
              <a:graphic xmlns:a="http://schemas.openxmlformats.org/drawingml/2006/main">
                <a:graphicData uri="http://schemas.microsoft.com/office/word/2010/wordprocessingShape">
                  <wps:wsp>
                    <wps:cNvSpPr/>
                    <wps:spPr>
                      <a:xfrm rot="21180000">
                        <a:off x="0" y="0"/>
                        <a:ext cx="7726680" cy="1060704"/>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457FF57">
            <v:rect id="Rectangle 15" style="position:absolute;margin-left:-93.35pt;margin-top:-89.85pt;width:608.4pt;height:83.5pt;rotation:-7;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4120DE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"/>
          </w:pict>
        </mc:Fallback>
      </mc:AlternateContent>
    </w:r>
    <w:r w:rsidRPr="008E79FF" w:rsidR="008E79FF">
      <w:rPr>
        <w:noProof/>
        <w:lang w:eastAsia="fr-FR"/>
      </w:rPr>
      <mc:AlternateContent>
        <mc:Choice Requires="wps">
          <w:drawing>
            <wp:anchor distT="0" distB="0" distL="114300" distR="114300" simplePos="0" relativeHeight="251658240" behindDoc="0" locked="0" layoutInCell="1" allowOverlap="1" wp14:anchorId="248E8004" wp14:editId="09D1EA61">
              <wp:simplePos x="0" y="0"/>
              <wp:positionH relativeFrom="column">
                <wp:posOffset>-1433195</wp:posOffset>
              </wp:positionH>
              <wp:positionV relativeFrom="paragraph">
                <wp:posOffset>-1472565</wp:posOffset>
              </wp:positionV>
              <wp:extent cx="7982585" cy="1226820"/>
              <wp:effectExtent l="38100" t="1028700" r="0" b="1021080"/>
              <wp:wrapNone/>
              <wp:docPr id="7" name="Rectangle 7"/>
              <wp:cNvGraphicFramePr/>
              <a:graphic xmlns:a="http://schemas.openxmlformats.org/drawingml/2006/main">
                <a:graphicData uri="http://schemas.microsoft.com/office/word/2010/wordprocessingShape">
                  <wps:wsp>
                    <wps:cNvSpPr/>
                    <wps:spPr>
                      <a:xfrm rot="20700000">
                        <a:off x="0" y="0"/>
                        <a:ext cx="7982585" cy="1226820"/>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402F477">
            <v:rect id="Rectangle 7" style="position:absolute;margin-left:-112.85pt;margin-top:-115.95pt;width:628.55pt;height:96.6pt;rotation:-15;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5F26AA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79FF" w:rsidRDefault="00377CD8" w14:paraId="2F84140B" w14:textId="77777777">
    <w:pPr>
      <w:pStyle w:val="Header"/>
    </w:pPr>
    <w:r>
      <w:rPr>
        <w:noProof/>
        <w:lang w:eastAsia="fr-FR"/>
      </w:rPr>
      <w:drawing>
        <wp:anchor distT="0" distB="0" distL="114300" distR="114300" simplePos="0" relativeHeight="251658243" behindDoc="0" locked="0" layoutInCell="1" allowOverlap="1" wp14:anchorId="27047983" wp14:editId="71B665A3">
          <wp:simplePos x="0" y="0"/>
          <wp:positionH relativeFrom="margin">
            <wp:posOffset>-517855</wp:posOffset>
          </wp:positionH>
          <wp:positionV relativeFrom="margin">
            <wp:posOffset>-852170</wp:posOffset>
          </wp:positionV>
          <wp:extent cx="1044575" cy="685800"/>
          <wp:effectExtent l="0" t="0" r="3175" b="0"/>
          <wp:wrapNone/>
          <wp:docPr id="293" name="Image 293" descr="C:\Users\Antoine\Dropbox\MTI\template\logom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toine\Dropbox\MTI\template\logomti.png"/>
                  <pic:cNvPicPr>
                    <a:picLocks noChangeAspect="1" noChangeArrowheads="1"/>
                  </pic:cNvPicPr>
                </pic:nvPicPr>
                <pic:blipFill>
                  <a:blip r:embed="rId1" cstate="print">
                    <a:lum bright="70000" contrast="-70000"/>
                    <a:extLst>
                      <a:ext uri="{28A0092B-C50C-407E-A947-70E740481C1C}">
                        <a14:useLocalDpi xmlns:a14="http://schemas.microsoft.com/office/drawing/2010/main" val="0"/>
                      </a:ext>
                    </a:extLst>
                  </a:blip>
                  <a:srcRect/>
                  <a:stretch>
                    <a:fillRect/>
                  </a:stretch>
                </pic:blipFill>
                <pic:spPr bwMode="auto">
                  <a:xfrm>
                    <a:off x="0" y="0"/>
                    <a:ext cx="10445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52D8">
      <w:rPr>
        <w:noProof/>
        <w:lang w:eastAsia="fr-FR"/>
      </w:rPr>
      <mc:AlternateContent>
        <mc:Choice Requires="wps">
          <w:drawing>
            <wp:anchor distT="0" distB="0" distL="114300" distR="114300" simplePos="0" relativeHeight="251658247" behindDoc="0" locked="0" layoutInCell="1" allowOverlap="1" wp14:anchorId="7ABB476A" wp14:editId="7DAFAD8F">
              <wp:simplePos x="0" y="0"/>
              <wp:positionH relativeFrom="margin">
                <wp:posOffset>2922905</wp:posOffset>
              </wp:positionH>
              <wp:positionV relativeFrom="margin">
                <wp:posOffset>-596944</wp:posOffset>
              </wp:positionV>
              <wp:extent cx="3563199" cy="541669"/>
              <wp:effectExtent l="0" t="0" r="0" b="0"/>
              <wp:wrapNone/>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3199" cy="541669"/>
                      </a:xfrm>
                      <a:prstGeom prst="rect">
                        <a:avLst/>
                      </a:prstGeom>
                      <a:noFill/>
                      <a:ln w="9525">
                        <a:noFill/>
                        <a:miter lim="800000"/>
                        <a:headEnd/>
                        <a:tailEnd/>
                      </a:ln>
                    </wps:spPr>
                    <wps:txbx>
                      <w:txbxContent>
                        <w:p w:rsidR="00C652D8" w:rsidP="00570EDC" w:rsidRDefault="00847E9E" w14:paraId="175D5B31" w14:textId="5DB0F747">
                          <w:pPr>
                            <w:jc w:val="center"/>
                          </w:pPr>
                          <w:sdt>
                            <w:sdtPr>
                              <w:alias w:val="Titre "/>
                              <w:tag w:val=""/>
                              <w:id w:val="-803074489"/>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r w:rsidR="00570EDC">
                            <w:t xml:space="preserve"> p</w:t>
                          </w:r>
                          <w:r w:rsidR="00C652D8">
                            <w:t xml:space="preserve">ar </w:t>
                          </w:r>
                          <w:sdt>
                            <w:sdtPr>
                              <w:alias w:val="Auteur "/>
                              <w:tag w:val=""/>
                              <w:id w:val="33556223"/>
                              <w:dataBinding w:prefixMappings="xmlns:ns0='http://purl.org/dc/elements/1.1/' xmlns:ns1='http://schemas.openxmlformats.org/package/2006/metadata/core-properties' " w:xpath="/ns1:coreProperties[1]/ns0:creator[1]" w:storeItemID="{6C3C8BC8-F283-45AE-878A-BAB7291924A1}"/>
                              <w:text/>
                            </w:sdtPr>
                            <w:sdtContent>
                              <w:r w:rsidR="005712B2">
                                <w:t>Victor Agahi, Clément Pasteau, Victor Giroud, Damien Lugagne</w:t>
                              </w:r>
                            </w:sdtContent>
                          </w:sdt>
                        </w:p>
                        <w:p w:rsidR="00C652D8" w:rsidP="00C652D8" w:rsidRDefault="00C652D8" w14:paraId="73802F41"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7ABB476A">
              <v:stroke joinstyle="miter"/>
              <v:path gradientshapeok="t" o:connecttype="rect"/>
            </v:shapetype>
            <v:shape id="_x0000_s1031" style="position:absolute;margin-left:230.15pt;margin-top:-47pt;width:280.55pt;height:42.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">
              <v:textbox>
                <w:txbxContent>
                  <w:p w:rsidR="00C652D8" w:rsidP="00570EDC" w:rsidRDefault="00000000" w14:paraId="175D5B31" w14:textId="5DB0F747">
                    <w:pPr>
                      <w:jc w:val="center"/>
                    </w:pPr>
                    <w:sdt>
                      <w:sdtPr>
                        <w:alias w:val="Titre "/>
                        <w:tag w:val=""/>
                        <w:id w:val="-803074489"/>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r w:rsidR="00570EDC">
                      <w:t xml:space="preserve"> p</w:t>
                    </w:r>
                    <w:r w:rsidR="00C652D8">
                      <w:t xml:space="preserve">ar </w:t>
                    </w:r>
                    <w:sdt>
                      <w:sdtPr>
                        <w:alias w:val="Auteur "/>
                        <w:tag w:val=""/>
                        <w:id w:val="33556223"/>
                        <w:dataBinding w:prefixMappings="xmlns:ns0='http://purl.org/dc/elements/1.1/' xmlns:ns1='http://schemas.openxmlformats.org/package/2006/metadata/core-properties' " w:xpath="/ns1:coreProperties[1]/ns0:creator[1]" w:storeItemID="{6C3C8BC8-F283-45AE-878A-BAB7291924A1}"/>
                        <w:text/>
                      </w:sdtPr>
                      <w:sdtContent>
                        <w:r w:rsidR="005712B2">
                          <w:t>Victor Agahi, Clément Pasteau, Victor Giroud, Damien Lugagne</w:t>
                        </w:r>
                      </w:sdtContent>
                    </w:sdt>
                  </w:p>
                  <w:p w:rsidR="00C652D8" w:rsidP="00C652D8" w:rsidRDefault="00C652D8" w14:paraId="73802F41" w14:textId="77777777">
                    <w:pPr>
                      <w:jc w:val="center"/>
                    </w:pPr>
                  </w:p>
                </w:txbxContent>
              </v:textbox>
              <w10:wrap anchorx="margin" anchory="margin"/>
            </v:shape>
          </w:pict>
        </mc:Fallback>
      </mc:AlternateContent>
    </w:r>
    <w:r w:rsidRPr="008E79FF" w:rsidR="00DC480B">
      <w:rPr>
        <w:noProof/>
        <w:lang w:eastAsia="fr-FR"/>
      </w:rPr>
      <mc:AlternateContent>
        <mc:Choice Requires="wps">
          <w:drawing>
            <wp:anchor distT="0" distB="0" distL="114300" distR="114300" simplePos="0" relativeHeight="251658242" behindDoc="0" locked="0" layoutInCell="1" allowOverlap="1" wp14:anchorId="57A2311F" wp14:editId="04435AF1">
              <wp:simplePos x="0" y="0"/>
              <wp:positionH relativeFrom="column">
                <wp:posOffset>-1034042</wp:posOffset>
              </wp:positionH>
              <wp:positionV relativeFrom="paragraph">
                <wp:posOffset>-1104341</wp:posOffset>
              </wp:positionV>
              <wp:extent cx="7726680" cy="1060704"/>
              <wp:effectExtent l="38100" t="476250" r="45720" b="482600"/>
              <wp:wrapNone/>
              <wp:docPr id="11" name="Rectangle 11"/>
              <wp:cNvGraphicFramePr/>
              <a:graphic xmlns:a="http://schemas.openxmlformats.org/drawingml/2006/main">
                <a:graphicData uri="http://schemas.microsoft.com/office/word/2010/wordprocessingShape">
                  <wps:wsp>
                    <wps:cNvSpPr/>
                    <wps:spPr>
                      <a:xfrm rot="21180000">
                        <a:off x="0" y="0"/>
                        <a:ext cx="7726680" cy="1060704"/>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387C730">
            <v:rect id="Rectangle 11" style="position:absolute;margin-left:-81.4pt;margin-top:-86.95pt;width:608.4pt;height:83.5pt;rotation:-7;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795CF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"/>
          </w:pict>
        </mc:Fallback>
      </mc:AlternateContent>
    </w:r>
    <w:r w:rsidRPr="008E79FF" w:rsidR="008E79FF">
      <w:rPr>
        <w:noProof/>
        <w:lang w:eastAsia="fr-FR"/>
      </w:rPr>
      <mc:AlternateContent>
        <mc:Choice Requires="wps">
          <w:drawing>
            <wp:anchor distT="0" distB="0" distL="114300" distR="114300" simplePos="0" relativeHeight="251658241" behindDoc="0" locked="0" layoutInCell="1" allowOverlap="1" wp14:anchorId="11BF9FEE" wp14:editId="7F673996">
              <wp:simplePos x="0" y="0"/>
              <wp:positionH relativeFrom="column">
                <wp:posOffset>-1280795</wp:posOffset>
              </wp:positionH>
              <wp:positionV relativeFrom="paragraph">
                <wp:posOffset>-1379220</wp:posOffset>
              </wp:positionV>
              <wp:extent cx="7982585" cy="1226820"/>
              <wp:effectExtent l="38100" t="1028700" r="0" b="1021080"/>
              <wp:wrapNone/>
              <wp:docPr id="10" name="Rectangle 10"/>
              <wp:cNvGraphicFramePr/>
              <a:graphic xmlns:a="http://schemas.openxmlformats.org/drawingml/2006/main">
                <a:graphicData uri="http://schemas.microsoft.com/office/word/2010/wordprocessingShape">
                  <wps:wsp>
                    <wps:cNvSpPr/>
                    <wps:spPr>
                      <a:xfrm rot="20700000">
                        <a:off x="0" y="0"/>
                        <a:ext cx="7982585" cy="1226820"/>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3C0FFEA">
            <v:rect id="Rectangle 10" style="position:absolute;margin-left:-100.85pt;margin-top:-108.6pt;width:628.55pt;height:96.6pt;rotation:-15;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523C92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"/>
          </w:pict>
        </mc:Fallback>
      </mc:AlternateContent>
    </w:r>
  </w:p>
  <w:p w:rsidR="008E79FF" w:rsidRDefault="008E79FF" w14:paraId="7901AC3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8E06408" w:rsidTr="68E06408" w14:paraId="003557E5" w14:textId="77777777">
      <w:trPr>
        <w:trHeight w:val="300"/>
      </w:trPr>
      <w:tc>
        <w:tcPr>
          <w:tcW w:w="3020" w:type="dxa"/>
        </w:tcPr>
        <w:p w:rsidR="68E06408" w:rsidP="68E06408" w:rsidRDefault="68E06408" w14:paraId="49BB2468" w14:textId="33A94153">
          <w:pPr>
            <w:pStyle w:val="Header"/>
            <w:ind w:left="-115"/>
          </w:pPr>
        </w:p>
      </w:tc>
      <w:tc>
        <w:tcPr>
          <w:tcW w:w="3020" w:type="dxa"/>
        </w:tcPr>
        <w:p w:rsidR="68E06408" w:rsidP="68E06408" w:rsidRDefault="68E06408" w14:paraId="5B9596FB" w14:textId="7DBCA327">
          <w:pPr>
            <w:pStyle w:val="Header"/>
            <w:jc w:val="center"/>
          </w:pPr>
        </w:p>
      </w:tc>
      <w:tc>
        <w:tcPr>
          <w:tcW w:w="3020" w:type="dxa"/>
        </w:tcPr>
        <w:p w:rsidR="68E06408" w:rsidP="68E06408" w:rsidRDefault="68E06408" w14:paraId="5A857EA0" w14:textId="62AE416A">
          <w:pPr>
            <w:pStyle w:val="Header"/>
            <w:ind w:right="-115"/>
            <w:jc w:val="right"/>
          </w:pPr>
        </w:p>
      </w:tc>
    </w:tr>
  </w:tbl>
  <w:p w:rsidR="007411A8" w:rsidRDefault="007411A8" w14:paraId="291B456D" w14:textId="5C3B9F5A">
    <w:pPr>
      <w:pStyle w:val="Header"/>
    </w:pPr>
  </w:p>
</w:hdr>
</file>

<file path=word/intelligence2.xml><?xml version="1.0" encoding="utf-8"?>
<int2:intelligence xmlns:int2="http://schemas.microsoft.com/office/intelligence/2020/intelligence" xmlns:oel="http://schemas.microsoft.com/office/2019/extlst">
  <int2:observations>
    <int2:textHash int2:hashCode="UfDf8rBZwhzimC" int2:id="R60eBARS">
      <int2:state int2:type="spell" int2:value="Rejected"/>
    </int2:textHash>
    <int2:textHash int2:hashCode="9odgSugBvDkP8r" int2:id="7cMheEMR">
      <int2:state int2:type="spell" int2:value="Rejected"/>
    </int2:textHash>
    <int2:textHash int2:hashCode="lLaLqVOFgXpfLx" int2:id="A8yd3Xm7">
      <int2:state int2:type="spell" int2:value="Rejected"/>
    </int2:textHash>
    <int2:textHash int2:hashCode="qtjyPC+gbUbFKu" int2:id="KrUp7tHH">
      <int2:state int2:type="spell" int2:value="Rejected"/>
    </int2:textHash>
    <int2:textHash int2:hashCode="9Hjaty099k0wbM" int2:id="MAEipHt3">
      <int2:state int2:type="spell" int2:value="Rejected"/>
    </int2:textHash>
    <int2:textHash int2:hashCode="gIyKc+3vBY+E5L" int2:id="MZ5zUaov">
      <int2:state int2:type="spell" int2:value="Rejected"/>
    </int2:textHash>
    <int2:textHash int2:hashCode="ZgBR0VrGTOxwTP" int2:id="NZASiMMd">
      <int2:state int2:type="spell" int2:value="Rejected"/>
    </int2:textHash>
    <int2:textHash int2:hashCode="0oNLC8xvlL1n8y" int2:id="NanAeO47">
      <int2:state int2:type="spell" int2:value="Rejected"/>
    </int2:textHash>
    <int2:textHash int2:hashCode="zF/EWHcuvLAd5X" int2:id="RxHsYEgS">
      <int2:state int2:type="spell" int2:value="Rejected"/>
    </int2:textHash>
    <int2:textHash int2:hashCode="uuqYXVeLSgrD9c" int2:id="ZU6BqzU8">
      <int2:state int2:type="spell" int2:value="Rejected"/>
    </int2:textHash>
    <int2:textHash int2:hashCode="SKNmHYRkePqZGo" int2:id="mC1xCNXQ">
      <int2:state int2:type="spell" int2:value="Rejected"/>
    </int2:textHash>
    <int2:textHash int2:hashCode="AoTGrFjLR7tS5C" int2:id="mMI58Acl">
      <int2:state int2:type="spell" int2:value="Rejected"/>
    </int2:textHash>
    <int2:textHash int2:hashCode="5gttxHNmldZEdp" int2:id="yHpPDIV1">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3bfb0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fed6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efafec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8">
    <w:nsid w:val="264a312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7">
    <w:nsid w:val="15879b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6">
    <w:nsid w:val="4a9cd90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5">
    <w:nsid w:val="28985b3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4">
    <w:nsid w:val="35f513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3">
    <w:nsid w:val="6159422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2">
    <w:nsid w:val="1b46da5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1">
    <w:nsid w:val="4993b2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0">
    <w:nsid w:val="2ac22b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9e4d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94b0f7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7">
    <w:nsid w:val="e312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04b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145f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b48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0b6fa97"/>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9ef854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cbb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c94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45305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0D6FE9"/>
    <w:multiLevelType w:val="hybridMultilevel"/>
    <w:tmpl w:val="0E4831D8"/>
    <w:lvl w:ilvl="0" w:tplc="83749866">
      <w:start w:val="1"/>
      <w:numFmt w:val="bullet"/>
      <w:lvlText w:val=""/>
      <w:lvlJc w:val="left"/>
      <w:pPr>
        <w:ind w:left="720" w:hanging="360"/>
      </w:pPr>
      <w:rPr>
        <w:rFonts w:hint="default" w:ascii="Wingdings" w:hAnsi="Wingdings"/>
        <w:color w:val="E46C0A"/>
        <w:sz w:val="24"/>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0D1B771D"/>
    <w:multiLevelType w:val="hybridMultilevel"/>
    <w:tmpl w:val="532C2558"/>
    <w:lvl w:ilvl="0" w:tplc="382C6FC8">
      <w:start w:val="1"/>
      <w:numFmt w:val="bullet"/>
      <w:lvlText w:val=""/>
      <w:lvlJc w:val="left"/>
      <w:pPr>
        <w:ind w:left="720" w:hanging="360"/>
      </w:pPr>
      <w:rPr>
        <w:rFonts w:hint="default" w:ascii="Wingdings" w:hAnsi="Wingdings"/>
        <w:color w:val="4F81BD"/>
        <w:sz w:val="20"/>
      </w:rPr>
    </w:lvl>
    <w:lvl w:ilvl="1" w:tplc="145C6122">
      <w:start w:val="1"/>
      <w:numFmt w:val="bullet"/>
      <w:pStyle w:val="mtitextenumrniveau2"/>
      <w:lvlText w:val=""/>
      <w:lvlJc w:val="left"/>
      <w:pPr>
        <w:ind w:left="1440" w:hanging="360"/>
      </w:pPr>
      <w:rPr>
        <w:rFonts w:hint="default" w:ascii="Wingdings" w:hAnsi="Wingdings"/>
        <w:color w:val="4F81BD"/>
        <w:sz w:val="20"/>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E8C5694"/>
    <w:multiLevelType w:val="hybridMultilevel"/>
    <w:tmpl w:val="04D8326E"/>
    <w:lvl w:ilvl="0" w:tplc="A34ABA20">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12AF6F43"/>
    <w:multiLevelType w:val="hybridMultilevel"/>
    <w:tmpl w:val="0D3E6DB0"/>
    <w:lvl w:ilvl="0" w:tplc="91200CC4">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EAAD5B3"/>
    <w:multiLevelType w:val="hybridMultilevel"/>
    <w:tmpl w:val="EB444EDA"/>
    <w:lvl w:ilvl="0" w:tplc="909C2F34">
      <w:start w:val="1"/>
      <w:numFmt w:val="bullet"/>
      <w:lvlText w:val=""/>
      <w:lvlJc w:val="left"/>
      <w:pPr>
        <w:ind w:left="720" w:hanging="360"/>
      </w:pPr>
      <w:rPr>
        <w:rFonts w:hint="default" w:ascii="Symbol" w:hAnsi="Symbol"/>
      </w:rPr>
    </w:lvl>
    <w:lvl w:ilvl="1" w:tplc="463E20DC">
      <w:start w:val="1"/>
      <w:numFmt w:val="bullet"/>
      <w:lvlText w:val="o"/>
      <w:lvlJc w:val="left"/>
      <w:pPr>
        <w:ind w:left="1440" w:hanging="360"/>
      </w:pPr>
      <w:rPr>
        <w:rFonts w:hint="default" w:ascii="Courier New" w:hAnsi="Courier New"/>
      </w:rPr>
    </w:lvl>
    <w:lvl w:ilvl="2" w:tplc="119AA298">
      <w:start w:val="1"/>
      <w:numFmt w:val="bullet"/>
      <w:lvlText w:val=""/>
      <w:lvlJc w:val="left"/>
      <w:pPr>
        <w:ind w:left="2160" w:hanging="360"/>
      </w:pPr>
      <w:rPr>
        <w:rFonts w:hint="default" w:ascii="Wingdings" w:hAnsi="Wingdings"/>
      </w:rPr>
    </w:lvl>
    <w:lvl w:ilvl="3" w:tplc="4C361C62">
      <w:start w:val="1"/>
      <w:numFmt w:val="bullet"/>
      <w:lvlText w:val=""/>
      <w:lvlJc w:val="left"/>
      <w:pPr>
        <w:ind w:left="2880" w:hanging="360"/>
      </w:pPr>
      <w:rPr>
        <w:rFonts w:hint="default" w:ascii="Symbol" w:hAnsi="Symbol"/>
      </w:rPr>
    </w:lvl>
    <w:lvl w:ilvl="4" w:tplc="42202760">
      <w:start w:val="1"/>
      <w:numFmt w:val="bullet"/>
      <w:lvlText w:val="o"/>
      <w:lvlJc w:val="left"/>
      <w:pPr>
        <w:ind w:left="3600" w:hanging="360"/>
      </w:pPr>
      <w:rPr>
        <w:rFonts w:hint="default" w:ascii="Courier New" w:hAnsi="Courier New"/>
      </w:rPr>
    </w:lvl>
    <w:lvl w:ilvl="5" w:tplc="D0666170">
      <w:start w:val="1"/>
      <w:numFmt w:val="bullet"/>
      <w:lvlText w:val=""/>
      <w:lvlJc w:val="left"/>
      <w:pPr>
        <w:ind w:left="4320" w:hanging="360"/>
      </w:pPr>
      <w:rPr>
        <w:rFonts w:hint="default" w:ascii="Wingdings" w:hAnsi="Wingdings"/>
      </w:rPr>
    </w:lvl>
    <w:lvl w:ilvl="6" w:tplc="5CB899C6">
      <w:start w:val="1"/>
      <w:numFmt w:val="bullet"/>
      <w:lvlText w:val=""/>
      <w:lvlJc w:val="left"/>
      <w:pPr>
        <w:ind w:left="5040" w:hanging="360"/>
      </w:pPr>
      <w:rPr>
        <w:rFonts w:hint="default" w:ascii="Symbol" w:hAnsi="Symbol"/>
      </w:rPr>
    </w:lvl>
    <w:lvl w:ilvl="7" w:tplc="C59C9CBA">
      <w:start w:val="1"/>
      <w:numFmt w:val="bullet"/>
      <w:lvlText w:val="o"/>
      <w:lvlJc w:val="left"/>
      <w:pPr>
        <w:ind w:left="5760" w:hanging="360"/>
      </w:pPr>
      <w:rPr>
        <w:rFonts w:hint="default" w:ascii="Courier New" w:hAnsi="Courier New"/>
      </w:rPr>
    </w:lvl>
    <w:lvl w:ilvl="8" w:tplc="2EAE5670">
      <w:start w:val="1"/>
      <w:numFmt w:val="bullet"/>
      <w:lvlText w:val=""/>
      <w:lvlJc w:val="left"/>
      <w:pPr>
        <w:ind w:left="6480" w:hanging="360"/>
      </w:pPr>
      <w:rPr>
        <w:rFonts w:hint="default" w:ascii="Wingdings" w:hAnsi="Wingdings"/>
      </w:rPr>
    </w:lvl>
  </w:abstractNum>
  <w:abstractNum w:abstractNumId="5" w15:restartNumberingAfterBreak="0">
    <w:nsid w:val="28FC01E0"/>
    <w:multiLevelType w:val="hybridMultilevel"/>
    <w:tmpl w:val="5D60B924"/>
    <w:lvl w:ilvl="0" w:tplc="E8AEECFE">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327B5BC5"/>
    <w:multiLevelType w:val="hybridMultilevel"/>
    <w:tmpl w:val="586A4DC2"/>
    <w:lvl w:ilvl="0" w:tplc="9BC684EA">
      <w:start w:val="1"/>
      <w:numFmt w:val="bullet"/>
      <w:pStyle w:val="mtitextenumr"/>
      <w:lvlText w:val=""/>
      <w:lvlJc w:val="left"/>
      <w:pPr>
        <w:ind w:left="720" w:hanging="360"/>
      </w:pPr>
      <w:rPr>
        <w:rFonts w:hint="default" w:ascii="Wingdings" w:hAnsi="Wingdings"/>
        <w:color w:val="E46C0A"/>
        <w:sz w:val="24"/>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3FA59D4B"/>
    <w:multiLevelType w:val="hybridMultilevel"/>
    <w:tmpl w:val="A5343E4A"/>
    <w:lvl w:ilvl="0" w:tplc="02C82960">
      <w:start w:val="1"/>
      <w:numFmt w:val="bullet"/>
      <w:lvlText w:val=""/>
      <w:lvlJc w:val="left"/>
      <w:pPr>
        <w:ind w:left="720" w:hanging="360"/>
      </w:pPr>
      <w:rPr>
        <w:rFonts w:hint="default" w:ascii="Symbol" w:hAnsi="Symbol"/>
      </w:rPr>
    </w:lvl>
    <w:lvl w:ilvl="1" w:tplc="CC36CB30">
      <w:start w:val="1"/>
      <w:numFmt w:val="bullet"/>
      <w:lvlText w:val="o"/>
      <w:lvlJc w:val="left"/>
      <w:pPr>
        <w:ind w:left="1440" w:hanging="360"/>
      </w:pPr>
      <w:rPr>
        <w:rFonts w:hint="default" w:ascii="Courier New" w:hAnsi="Courier New"/>
      </w:rPr>
    </w:lvl>
    <w:lvl w:ilvl="2" w:tplc="A120F3B6">
      <w:start w:val="1"/>
      <w:numFmt w:val="bullet"/>
      <w:lvlText w:val=""/>
      <w:lvlJc w:val="left"/>
      <w:pPr>
        <w:ind w:left="2160" w:hanging="360"/>
      </w:pPr>
      <w:rPr>
        <w:rFonts w:hint="default" w:ascii="Wingdings" w:hAnsi="Wingdings"/>
      </w:rPr>
    </w:lvl>
    <w:lvl w:ilvl="3" w:tplc="10FCF492">
      <w:start w:val="1"/>
      <w:numFmt w:val="bullet"/>
      <w:lvlText w:val=""/>
      <w:lvlJc w:val="left"/>
      <w:pPr>
        <w:ind w:left="2880" w:hanging="360"/>
      </w:pPr>
      <w:rPr>
        <w:rFonts w:hint="default" w:ascii="Symbol" w:hAnsi="Symbol"/>
      </w:rPr>
    </w:lvl>
    <w:lvl w:ilvl="4" w:tplc="2B84E734">
      <w:start w:val="1"/>
      <w:numFmt w:val="bullet"/>
      <w:lvlText w:val="o"/>
      <w:lvlJc w:val="left"/>
      <w:pPr>
        <w:ind w:left="3600" w:hanging="360"/>
      </w:pPr>
      <w:rPr>
        <w:rFonts w:hint="default" w:ascii="Courier New" w:hAnsi="Courier New"/>
      </w:rPr>
    </w:lvl>
    <w:lvl w:ilvl="5" w:tplc="53D8FD2A">
      <w:start w:val="1"/>
      <w:numFmt w:val="bullet"/>
      <w:lvlText w:val=""/>
      <w:lvlJc w:val="left"/>
      <w:pPr>
        <w:ind w:left="4320" w:hanging="360"/>
      </w:pPr>
      <w:rPr>
        <w:rFonts w:hint="default" w:ascii="Wingdings" w:hAnsi="Wingdings"/>
      </w:rPr>
    </w:lvl>
    <w:lvl w:ilvl="6" w:tplc="BF48E92E">
      <w:start w:val="1"/>
      <w:numFmt w:val="bullet"/>
      <w:lvlText w:val=""/>
      <w:lvlJc w:val="left"/>
      <w:pPr>
        <w:ind w:left="5040" w:hanging="360"/>
      </w:pPr>
      <w:rPr>
        <w:rFonts w:hint="default" w:ascii="Symbol" w:hAnsi="Symbol"/>
      </w:rPr>
    </w:lvl>
    <w:lvl w:ilvl="7" w:tplc="188C1760">
      <w:start w:val="1"/>
      <w:numFmt w:val="bullet"/>
      <w:lvlText w:val="o"/>
      <w:lvlJc w:val="left"/>
      <w:pPr>
        <w:ind w:left="5760" w:hanging="360"/>
      </w:pPr>
      <w:rPr>
        <w:rFonts w:hint="default" w:ascii="Courier New" w:hAnsi="Courier New"/>
      </w:rPr>
    </w:lvl>
    <w:lvl w:ilvl="8" w:tplc="0E06501A">
      <w:start w:val="1"/>
      <w:numFmt w:val="bullet"/>
      <w:lvlText w:val=""/>
      <w:lvlJc w:val="left"/>
      <w:pPr>
        <w:ind w:left="6480" w:hanging="360"/>
      </w:pPr>
      <w:rPr>
        <w:rFonts w:hint="default" w:ascii="Wingdings" w:hAnsi="Wingdings"/>
      </w:rPr>
    </w:lvl>
  </w:abstractNum>
  <w:abstractNum w:abstractNumId="8" w15:restartNumberingAfterBreak="0">
    <w:nsid w:val="50E22A70"/>
    <w:multiLevelType w:val="hybridMultilevel"/>
    <w:tmpl w:val="6A9408EE"/>
    <w:lvl w:ilvl="0" w:tplc="040C0007">
      <w:start w:val="1"/>
      <w:numFmt w:val="bullet"/>
      <w:lvlText w:val=""/>
      <w:lvlJc w:val="left"/>
      <w:pPr>
        <w:ind w:left="720" w:hanging="360"/>
      </w:pPr>
      <w:rPr>
        <w:rFonts w:hint="default" w:ascii="Wingdings" w:hAnsi="Wingdings"/>
        <w:sz w:val="16"/>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536E67C3"/>
    <w:multiLevelType w:val="hybridMultilevel"/>
    <w:tmpl w:val="D2E078FA"/>
    <w:lvl w:ilvl="0" w:tplc="382C6FC8">
      <w:start w:val="1"/>
      <w:numFmt w:val="bullet"/>
      <w:lvlText w:val=""/>
      <w:lvlJc w:val="left"/>
      <w:pPr>
        <w:ind w:left="720" w:hanging="360"/>
      </w:pPr>
      <w:rPr>
        <w:rFonts w:hint="default" w:ascii="Wingdings" w:hAnsi="Wingdings"/>
        <w:color w:val="4F81BD"/>
        <w:sz w:val="20"/>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5B6D358A"/>
    <w:multiLevelType w:val="hybridMultilevel"/>
    <w:tmpl w:val="553EBD74"/>
    <w:lvl w:ilvl="0" w:tplc="382C6FC8">
      <w:start w:val="1"/>
      <w:numFmt w:val="bullet"/>
      <w:lvlText w:val=""/>
      <w:lvlJc w:val="left"/>
      <w:pPr>
        <w:ind w:left="720" w:hanging="360"/>
      </w:pPr>
      <w:rPr>
        <w:rFonts w:hint="default" w:ascii="Wingdings" w:hAnsi="Wingdings"/>
        <w:color w:val="4F81BD"/>
        <w:sz w:val="20"/>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5BE1C4EF"/>
    <w:multiLevelType w:val="hybridMultilevel"/>
    <w:tmpl w:val="89D4F516"/>
    <w:lvl w:ilvl="0" w:tplc="0B0E527E">
      <w:start w:val="1"/>
      <w:numFmt w:val="bullet"/>
      <w:lvlText w:val=""/>
      <w:lvlJc w:val="left"/>
      <w:pPr>
        <w:ind w:left="720" w:hanging="360"/>
      </w:pPr>
      <w:rPr>
        <w:rFonts w:hint="default" w:ascii="Symbol" w:hAnsi="Symbol"/>
      </w:rPr>
    </w:lvl>
    <w:lvl w:ilvl="1" w:tplc="0024BA84">
      <w:start w:val="1"/>
      <w:numFmt w:val="bullet"/>
      <w:lvlText w:val="o"/>
      <w:lvlJc w:val="left"/>
      <w:pPr>
        <w:ind w:left="1440" w:hanging="360"/>
      </w:pPr>
      <w:rPr>
        <w:rFonts w:hint="default" w:ascii="Courier New" w:hAnsi="Courier New"/>
      </w:rPr>
    </w:lvl>
    <w:lvl w:ilvl="2" w:tplc="0534E5F4">
      <w:start w:val="1"/>
      <w:numFmt w:val="bullet"/>
      <w:lvlText w:val=""/>
      <w:lvlJc w:val="left"/>
      <w:pPr>
        <w:ind w:left="2160" w:hanging="360"/>
      </w:pPr>
      <w:rPr>
        <w:rFonts w:hint="default" w:ascii="Wingdings" w:hAnsi="Wingdings"/>
      </w:rPr>
    </w:lvl>
    <w:lvl w:ilvl="3" w:tplc="813C523E">
      <w:start w:val="1"/>
      <w:numFmt w:val="bullet"/>
      <w:lvlText w:val=""/>
      <w:lvlJc w:val="left"/>
      <w:pPr>
        <w:ind w:left="2880" w:hanging="360"/>
      </w:pPr>
      <w:rPr>
        <w:rFonts w:hint="default" w:ascii="Symbol" w:hAnsi="Symbol"/>
      </w:rPr>
    </w:lvl>
    <w:lvl w:ilvl="4" w:tplc="AF9CA5C4">
      <w:start w:val="1"/>
      <w:numFmt w:val="bullet"/>
      <w:lvlText w:val="o"/>
      <w:lvlJc w:val="left"/>
      <w:pPr>
        <w:ind w:left="3600" w:hanging="360"/>
      </w:pPr>
      <w:rPr>
        <w:rFonts w:hint="default" w:ascii="Courier New" w:hAnsi="Courier New"/>
      </w:rPr>
    </w:lvl>
    <w:lvl w:ilvl="5" w:tplc="BE8A4FF8">
      <w:start w:val="1"/>
      <w:numFmt w:val="bullet"/>
      <w:lvlText w:val=""/>
      <w:lvlJc w:val="left"/>
      <w:pPr>
        <w:ind w:left="4320" w:hanging="360"/>
      </w:pPr>
      <w:rPr>
        <w:rFonts w:hint="default" w:ascii="Wingdings" w:hAnsi="Wingdings"/>
      </w:rPr>
    </w:lvl>
    <w:lvl w:ilvl="6" w:tplc="38661982">
      <w:start w:val="1"/>
      <w:numFmt w:val="bullet"/>
      <w:lvlText w:val=""/>
      <w:lvlJc w:val="left"/>
      <w:pPr>
        <w:ind w:left="5040" w:hanging="360"/>
      </w:pPr>
      <w:rPr>
        <w:rFonts w:hint="default" w:ascii="Symbol" w:hAnsi="Symbol"/>
      </w:rPr>
    </w:lvl>
    <w:lvl w:ilvl="7" w:tplc="F0F0D25A">
      <w:start w:val="1"/>
      <w:numFmt w:val="bullet"/>
      <w:lvlText w:val="o"/>
      <w:lvlJc w:val="left"/>
      <w:pPr>
        <w:ind w:left="5760" w:hanging="360"/>
      </w:pPr>
      <w:rPr>
        <w:rFonts w:hint="default" w:ascii="Courier New" w:hAnsi="Courier New"/>
      </w:rPr>
    </w:lvl>
    <w:lvl w:ilvl="8" w:tplc="850A3F14">
      <w:start w:val="1"/>
      <w:numFmt w:val="bullet"/>
      <w:lvlText w:val=""/>
      <w:lvlJc w:val="left"/>
      <w:pPr>
        <w:ind w:left="6480" w:hanging="360"/>
      </w:pPr>
      <w:rPr>
        <w:rFonts w:hint="default" w:ascii="Wingdings" w:hAnsi="Wingdings"/>
      </w:rPr>
    </w:lvl>
  </w:abstractNum>
  <w:abstractNum w:abstractNumId="12" w15:restartNumberingAfterBreak="0">
    <w:nsid w:val="636979AB"/>
    <w:multiLevelType w:val="hybridMultilevel"/>
    <w:tmpl w:val="BAF624A6"/>
    <w:lvl w:ilvl="0" w:tplc="80327F64">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68F7DA3F"/>
    <w:multiLevelType w:val="hybridMultilevel"/>
    <w:tmpl w:val="0C8A85DC"/>
    <w:lvl w:ilvl="0" w:tplc="DD0CC28E">
      <w:start w:val="1"/>
      <w:numFmt w:val="bullet"/>
      <w:lvlText w:val="-"/>
      <w:lvlJc w:val="left"/>
      <w:pPr>
        <w:ind w:left="720" w:hanging="360"/>
      </w:pPr>
      <w:rPr>
        <w:rFonts w:hint="default" w:ascii="Aptos" w:hAnsi="Aptos"/>
      </w:rPr>
    </w:lvl>
    <w:lvl w:ilvl="1" w:tplc="375E92A2">
      <w:start w:val="1"/>
      <w:numFmt w:val="bullet"/>
      <w:lvlText w:val="o"/>
      <w:lvlJc w:val="left"/>
      <w:pPr>
        <w:ind w:left="1440" w:hanging="360"/>
      </w:pPr>
      <w:rPr>
        <w:rFonts w:hint="default" w:ascii="Courier New" w:hAnsi="Courier New"/>
      </w:rPr>
    </w:lvl>
    <w:lvl w:ilvl="2" w:tplc="ECEA8E5E">
      <w:start w:val="1"/>
      <w:numFmt w:val="bullet"/>
      <w:lvlText w:val=""/>
      <w:lvlJc w:val="left"/>
      <w:pPr>
        <w:ind w:left="2160" w:hanging="360"/>
      </w:pPr>
      <w:rPr>
        <w:rFonts w:hint="default" w:ascii="Wingdings" w:hAnsi="Wingdings"/>
      </w:rPr>
    </w:lvl>
    <w:lvl w:ilvl="3" w:tplc="4350D21A">
      <w:start w:val="1"/>
      <w:numFmt w:val="bullet"/>
      <w:lvlText w:val=""/>
      <w:lvlJc w:val="left"/>
      <w:pPr>
        <w:ind w:left="2880" w:hanging="360"/>
      </w:pPr>
      <w:rPr>
        <w:rFonts w:hint="default" w:ascii="Symbol" w:hAnsi="Symbol"/>
      </w:rPr>
    </w:lvl>
    <w:lvl w:ilvl="4" w:tplc="EA28BFEE">
      <w:start w:val="1"/>
      <w:numFmt w:val="bullet"/>
      <w:lvlText w:val="o"/>
      <w:lvlJc w:val="left"/>
      <w:pPr>
        <w:ind w:left="3600" w:hanging="360"/>
      </w:pPr>
      <w:rPr>
        <w:rFonts w:hint="default" w:ascii="Courier New" w:hAnsi="Courier New"/>
      </w:rPr>
    </w:lvl>
    <w:lvl w:ilvl="5" w:tplc="C8420424">
      <w:start w:val="1"/>
      <w:numFmt w:val="bullet"/>
      <w:lvlText w:val=""/>
      <w:lvlJc w:val="left"/>
      <w:pPr>
        <w:ind w:left="4320" w:hanging="360"/>
      </w:pPr>
      <w:rPr>
        <w:rFonts w:hint="default" w:ascii="Wingdings" w:hAnsi="Wingdings"/>
      </w:rPr>
    </w:lvl>
    <w:lvl w:ilvl="6" w:tplc="16901960">
      <w:start w:val="1"/>
      <w:numFmt w:val="bullet"/>
      <w:lvlText w:val=""/>
      <w:lvlJc w:val="left"/>
      <w:pPr>
        <w:ind w:left="5040" w:hanging="360"/>
      </w:pPr>
      <w:rPr>
        <w:rFonts w:hint="default" w:ascii="Symbol" w:hAnsi="Symbol"/>
      </w:rPr>
    </w:lvl>
    <w:lvl w:ilvl="7" w:tplc="D27C9CB2">
      <w:start w:val="1"/>
      <w:numFmt w:val="bullet"/>
      <w:lvlText w:val="o"/>
      <w:lvlJc w:val="left"/>
      <w:pPr>
        <w:ind w:left="5760" w:hanging="360"/>
      </w:pPr>
      <w:rPr>
        <w:rFonts w:hint="default" w:ascii="Courier New" w:hAnsi="Courier New"/>
      </w:rPr>
    </w:lvl>
    <w:lvl w:ilvl="8" w:tplc="C88AE25A">
      <w:start w:val="1"/>
      <w:numFmt w:val="bullet"/>
      <w:lvlText w:val=""/>
      <w:lvlJc w:val="left"/>
      <w:pPr>
        <w:ind w:left="6480" w:hanging="360"/>
      </w:pPr>
      <w:rPr>
        <w:rFonts w:hint="default" w:ascii="Wingdings" w:hAnsi="Wingdings"/>
      </w:rPr>
    </w:lvl>
  </w:abstractNum>
  <w:abstractNum w:abstractNumId="14" w15:restartNumberingAfterBreak="0">
    <w:nsid w:val="6CBA7E3B"/>
    <w:multiLevelType w:val="hybridMultilevel"/>
    <w:tmpl w:val="3F446FDA"/>
    <w:lvl w:ilvl="0" w:tplc="629EC830">
      <w:start w:val="1"/>
      <w:numFmt w:val="bullet"/>
      <w:lvlText w:val=""/>
      <w:lvlJc w:val="left"/>
      <w:pPr>
        <w:ind w:left="720" w:hanging="360"/>
      </w:pPr>
      <w:rPr>
        <w:rFonts w:hint="default" w:ascii="Symbol" w:hAnsi="Symbol"/>
      </w:rPr>
    </w:lvl>
    <w:lvl w:ilvl="1" w:tplc="66566C02">
      <w:start w:val="1"/>
      <w:numFmt w:val="bullet"/>
      <w:lvlText w:val="o"/>
      <w:lvlJc w:val="left"/>
      <w:pPr>
        <w:ind w:left="1440" w:hanging="360"/>
      </w:pPr>
      <w:rPr>
        <w:rFonts w:hint="default" w:ascii="Courier New" w:hAnsi="Courier New"/>
      </w:rPr>
    </w:lvl>
    <w:lvl w:ilvl="2" w:tplc="EF8EB01A">
      <w:start w:val="1"/>
      <w:numFmt w:val="bullet"/>
      <w:lvlText w:val=""/>
      <w:lvlJc w:val="left"/>
      <w:pPr>
        <w:ind w:left="2160" w:hanging="360"/>
      </w:pPr>
      <w:rPr>
        <w:rFonts w:hint="default" w:ascii="Wingdings" w:hAnsi="Wingdings"/>
      </w:rPr>
    </w:lvl>
    <w:lvl w:ilvl="3" w:tplc="831E7974">
      <w:start w:val="1"/>
      <w:numFmt w:val="bullet"/>
      <w:lvlText w:val=""/>
      <w:lvlJc w:val="left"/>
      <w:pPr>
        <w:ind w:left="2880" w:hanging="360"/>
      </w:pPr>
      <w:rPr>
        <w:rFonts w:hint="default" w:ascii="Symbol" w:hAnsi="Symbol"/>
      </w:rPr>
    </w:lvl>
    <w:lvl w:ilvl="4" w:tplc="D892FE90">
      <w:start w:val="1"/>
      <w:numFmt w:val="bullet"/>
      <w:lvlText w:val="o"/>
      <w:lvlJc w:val="left"/>
      <w:pPr>
        <w:ind w:left="3600" w:hanging="360"/>
      </w:pPr>
      <w:rPr>
        <w:rFonts w:hint="default" w:ascii="Courier New" w:hAnsi="Courier New"/>
      </w:rPr>
    </w:lvl>
    <w:lvl w:ilvl="5" w:tplc="880CAFA8">
      <w:start w:val="1"/>
      <w:numFmt w:val="bullet"/>
      <w:lvlText w:val=""/>
      <w:lvlJc w:val="left"/>
      <w:pPr>
        <w:ind w:left="4320" w:hanging="360"/>
      </w:pPr>
      <w:rPr>
        <w:rFonts w:hint="default" w:ascii="Wingdings" w:hAnsi="Wingdings"/>
      </w:rPr>
    </w:lvl>
    <w:lvl w:ilvl="6" w:tplc="3A6EE580">
      <w:start w:val="1"/>
      <w:numFmt w:val="bullet"/>
      <w:lvlText w:val=""/>
      <w:lvlJc w:val="left"/>
      <w:pPr>
        <w:ind w:left="5040" w:hanging="360"/>
      </w:pPr>
      <w:rPr>
        <w:rFonts w:hint="default" w:ascii="Symbol" w:hAnsi="Symbol"/>
      </w:rPr>
    </w:lvl>
    <w:lvl w:ilvl="7" w:tplc="FBFA3FA4">
      <w:start w:val="1"/>
      <w:numFmt w:val="bullet"/>
      <w:lvlText w:val="o"/>
      <w:lvlJc w:val="left"/>
      <w:pPr>
        <w:ind w:left="5760" w:hanging="360"/>
      </w:pPr>
      <w:rPr>
        <w:rFonts w:hint="default" w:ascii="Courier New" w:hAnsi="Courier New"/>
      </w:rPr>
    </w:lvl>
    <w:lvl w:ilvl="8" w:tplc="EA3232EE">
      <w:start w:val="1"/>
      <w:numFmt w:val="bullet"/>
      <w:lvlText w:val=""/>
      <w:lvlJc w:val="left"/>
      <w:pPr>
        <w:ind w:left="6480" w:hanging="360"/>
      </w:pPr>
      <w:rPr>
        <w:rFonts w:hint="default" w:ascii="Wingdings" w:hAnsi="Wingdings"/>
      </w:rPr>
    </w:lvl>
  </w:abstractNum>
  <w:abstractNum w:abstractNumId="15" w15:restartNumberingAfterBreak="0">
    <w:nsid w:val="7021D02E"/>
    <w:multiLevelType w:val="hybridMultilevel"/>
    <w:tmpl w:val="E540852A"/>
    <w:lvl w:ilvl="0" w:tplc="3EBC10B2">
      <w:start w:val="1"/>
      <w:numFmt w:val="bullet"/>
      <w:lvlText w:val="-"/>
      <w:lvlJc w:val="left"/>
      <w:pPr>
        <w:ind w:left="720" w:hanging="360"/>
      </w:pPr>
      <w:rPr>
        <w:rFonts w:hint="default" w:ascii="Aptos" w:hAnsi="Aptos"/>
      </w:rPr>
    </w:lvl>
    <w:lvl w:ilvl="1" w:tplc="E8687B3C">
      <w:start w:val="1"/>
      <w:numFmt w:val="bullet"/>
      <w:lvlText w:val="o"/>
      <w:lvlJc w:val="left"/>
      <w:pPr>
        <w:ind w:left="1440" w:hanging="360"/>
      </w:pPr>
      <w:rPr>
        <w:rFonts w:hint="default" w:ascii="Courier New" w:hAnsi="Courier New"/>
      </w:rPr>
    </w:lvl>
    <w:lvl w:ilvl="2" w:tplc="4AC6E73E">
      <w:start w:val="1"/>
      <w:numFmt w:val="bullet"/>
      <w:lvlText w:val=""/>
      <w:lvlJc w:val="left"/>
      <w:pPr>
        <w:ind w:left="2160" w:hanging="360"/>
      </w:pPr>
      <w:rPr>
        <w:rFonts w:hint="default" w:ascii="Wingdings" w:hAnsi="Wingdings"/>
      </w:rPr>
    </w:lvl>
    <w:lvl w:ilvl="3" w:tplc="DDB280FC">
      <w:start w:val="1"/>
      <w:numFmt w:val="bullet"/>
      <w:lvlText w:val=""/>
      <w:lvlJc w:val="left"/>
      <w:pPr>
        <w:ind w:left="2880" w:hanging="360"/>
      </w:pPr>
      <w:rPr>
        <w:rFonts w:hint="default" w:ascii="Symbol" w:hAnsi="Symbol"/>
      </w:rPr>
    </w:lvl>
    <w:lvl w:ilvl="4" w:tplc="AE766912">
      <w:start w:val="1"/>
      <w:numFmt w:val="bullet"/>
      <w:lvlText w:val="o"/>
      <w:lvlJc w:val="left"/>
      <w:pPr>
        <w:ind w:left="3600" w:hanging="360"/>
      </w:pPr>
      <w:rPr>
        <w:rFonts w:hint="default" w:ascii="Courier New" w:hAnsi="Courier New"/>
      </w:rPr>
    </w:lvl>
    <w:lvl w:ilvl="5" w:tplc="7750D49C">
      <w:start w:val="1"/>
      <w:numFmt w:val="bullet"/>
      <w:lvlText w:val=""/>
      <w:lvlJc w:val="left"/>
      <w:pPr>
        <w:ind w:left="4320" w:hanging="360"/>
      </w:pPr>
      <w:rPr>
        <w:rFonts w:hint="default" w:ascii="Wingdings" w:hAnsi="Wingdings"/>
      </w:rPr>
    </w:lvl>
    <w:lvl w:ilvl="6" w:tplc="0D829E82">
      <w:start w:val="1"/>
      <w:numFmt w:val="bullet"/>
      <w:lvlText w:val=""/>
      <w:lvlJc w:val="left"/>
      <w:pPr>
        <w:ind w:left="5040" w:hanging="360"/>
      </w:pPr>
      <w:rPr>
        <w:rFonts w:hint="default" w:ascii="Symbol" w:hAnsi="Symbol"/>
      </w:rPr>
    </w:lvl>
    <w:lvl w:ilvl="7" w:tplc="750E1994">
      <w:start w:val="1"/>
      <w:numFmt w:val="bullet"/>
      <w:lvlText w:val="o"/>
      <w:lvlJc w:val="left"/>
      <w:pPr>
        <w:ind w:left="5760" w:hanging="360"/>
      </w:pPr>
      <w:rPr>
        <w:rFonts w:hint="default" w:ascii="Courier New" w:hAnsi="Courier New"/>
      </w:rPr>
    </w:lvl>
    <w:lvl w:ilvl="8" w:tplc="AE42C5F6">
      <w:start w:val="1"/>
      <w:numFmt w:val="bullet"/>
      <w:lvlText w:val=""/>
      <w:lvlJc w:val="left"/>
      <w:pPr>
        <w:ind w:left="6480" w:hanging="360"/>
      </w:pPr>
      <w:rPr>
        <w:rFonts w:hint="default" w:ascii="Wingdings" w:hAnsi="Wingdings"/>
      </w:rPr>
    </w:lvl>
  </w:abstractNum>
  <w:abstractNum w:abstractNumId="16" w15:restartNumberingAfterBreak="0">
    <w:nsid w:val="76460D25"/>
    <w:multiLevelType w:val="hybridMultilevel"/>
    <w:tmpl w:val="C39A63DA"/>
    <w:lvl w:ilvl="0" w:tplc="1D640DB6">
      <w:start w:val="1"/>
      <w:numFmt w:val="bullet"/>
      <w:lvlText w:val="-"/>
      <w:lvlJc w:val="left"/>
      <w:pPr>
        <w:ind w:left="720" w:hanging="360"/>
      </w:pPr>
      <w:rPr>
        <w:rFonts w:hint="default" w:ascii="Aptos" w:hAnsi="Aptos"/>
      </w:rPr>
    </w:lvl>
    <w:lvl w:ilvl="1" w:tplc="69B6EDE0">
      <w:start w:val="1"/>
      <w:numFmt w:val="bullet"/>
      <w:lvlText w:val="o"/>
      <w:lvlJc w:val="left"/>
      <w:pPr>
        <w:ind w:left="1440" w:hanging="360"/>
      </w:pPr>
      <w:rPr>
        <w:rFonts w:hint="default" w:ascii="Courier New" w:hAnsi="Courier New"/>
      </w:rPr>
    </w:lvl>
    <w:lvl w:ilvl="2" w:tplc="4446865A">
      <w:start w:val="1"/>
      <w:numFmt w:val="bullet"/>
      <w:lvlText w:val=""/>
      <w:lvlJc w:val="left"/>
      <w:pPr>
        <w:ind w:left="2160" w:hanging="360"/>
      </w:pPr>
      <w:rPr>
        <w:rFonts w:hint="default" w:ascii="Wingdings" w:hAnsi="Wingdings"/>
      </w:rPr>
    </w:lvl>
    <w:lvl w:ilvl="3" w:tplc="BB624994">
      <w:start w:val="1"/>
      <w:numFmt w:val="bullet"/>
      <w:lvlText w:val=""/>
      <w:lvlJc w:val="left"/>
      <w:pPr>
        <w:ind w:left="2880" w:hanging="360"/>
      </w:pPr>
      <w:rPr>
        <w:rFonts w:hint="default" w:ascii="Symbol" w:hAnsi="Symbol"/>
      </w:rPr>
    </w:lvl>
    <w:lvl w:ilvl="4" w:tplc="1E086440">
      <w:start w:val="1"/>
      <w:numFmt w:val="bullet"/>
      <w:lvlText w:val="o"/>
      <w:lvlJc w:val="left"/>
      <w:pPr>
        <w:ind w:left="3600" w:hanging="360"/>
      </w:pPr>
      <w:rPr>
        <w:rFonts w:hint="default" w:ascii="Courier New" w:hAnsi="Courier New"/>
      </w:rPr>
    </w:lvl>
    <w:lvl w:ilvl="5" w:tplc="76A404BA">
      <w:start w:val="1"/>
      <w:numFmt w:val="bullet"/>
      <w:lvlText w:val=""/>
      <w:lvlJc w:val="left"/>
      <w:pPr>
        <w:ind w:left="4320" w:hanging="360"/>
      </w:pPr>
      <w:rPr>
        <w:rFonts w:hint="default" w:ascii="Wingdings" w:hAnsi="Wingdings"/>
      </w:rPr>
    </w:lvl>
    <w:lvl w:ilvl="6" w:tplc="D2D60D90">
      <w:start w:val="1"/>
      <w:numFmt w:val="bullet"/>
      <w:lvlText w:val=""/>
      <w:lvlJc w:val="left"/>
      <w:pPr>
        <w:ind w:left="5040" w:hanging="360"/>
      </w:pPr>
      <w:rPr>
        <w:rFonts w:hint="default" w:ascii="Symbol" w:hAnsi="Symbol"/>
      </w:rPr>
    </w:lvl>
    <w:lvl w:ilvl="7" w:tplc="BD9A6890">
      <w:start w:val="1"/>
      <w:numFmt w:val="bullet"/>
      <w:lvlText w:val="o"/>
      <w:lvlJc w:val="left"/>
      <w:pPr>
        <w:ind w:left="5760" w:hanging="360"/>
      </w:pPr>
      <w:rPr>
        <w:rFonts w:hint="default" w:ascii="Courier New" w:hAnsi="Courier New"/>
      </w:rPr>
    </w:lvl>
    <w:lvl w:ilvl="8" w:tplc="DF98665A">
      <w:start w:val="1"/>
      <w:numFmt w:val="bullet"/>
      <w:lvlText w:val=""/>
      <w:lvlJc w:val="left"/>
      <w:pPr>
        <w:ind w:left="6480" w:hanging="360"/>
      </w:pPr>
      <w:rPr>
        <w:rFonts w:hint="default" w:ascii="Wingdings" w:hAnsi="Wingdings"/>
      </w:rPr>
    </w:lvl>
  </w:abstractNum>
  <w:abstractNum w:abstractNumId="17" w15:restartNumberingAfterBreak="0">
    <w:nsid w:val="7A9B225B"/>
    <w:multiLevelType w:val="hybridMultilevel"/>
    <w:tmpl w:val="FFFFFFFF"/>
    <w:lvl w:ilvl="0" w:tplc="9D7E6496">
      <w:start w:val="1"/>
      <w:numFmt w:val="bullet"/>
      <w:lvlText w:val=""/>
      <w:lvlJc w:val="left"/>
      <w:pPr>
        <w:ind w:left="720" w:hanging="360"/>
      </w:pPr>
      <w:rPr>
        <w:rFonts w:hint="default" w:ascii="Symbol" w:hAnsi="Symbol"/>
      </w:rPr>
    </w:lvl>
    <w:lvl w:ilvl="1" w:tplc="5EB24308">
      <w:start w:val="1"/>
      <w:numFmt w:val="bullet"/>
      <w:lvlText w:val="o"/>
      <w:lvlJc w:val="left"/>
      <w:pPr>
        <w:ind w:left="1440" w:hanging="360"/>
      </w:pPr>
      <w:rPr>
        <w:rFonts w:hint="default" w:ascii="Courier New" w:hAnsi="Courier New"/>
      </w:rPr>
    </w:lvl>
    <w:lvl w:ilvl="2" w:tplc="04E8A538">
      <w:start w:val="1"/>
      <w:numFmt w:val="bullet"/>
      <w:lvlText w:val=""/>
      <w:lvlJc w:val="left"/>
      <w:pPr>
        <w:ind w:left="2160" w:hanging="360"/>
      </w:pPr>
      <w:rPr>
        <w:rFonts w:hint="default" w:ascii="Wingdings" w:hAnsi="Wingdings"/>
      </w:rPr>
    </w:lvl>
    <w:lvl w:ilvl="3" w:tplc="DE0851AA">
      <w:start w:val="1"/>
      <w:numFmt w:val="bullet"/>
      <w:lvlText w:val=""/>
      <w:lvlJc w:val="left"/>
      <w:pPr>
        <w:ind w:left="2880" w:hanging="360"/>
      </w:pPr>
      <w:rPr>
        <w:rFonts w:hint="default" w:ascii="Symbol" w:hAnsi="Symbol"/>
      </w:rPr>
    </w:lvl>
    <w:lvl w:ilvl="4" w:tplc="53147EFE">
      <w:start w:val="1"/>
      <w:numFmt w:val="bullet"/>
      <w:lvlText w:val="o"/>
      <w:lvlJc w:val="left"/>
      <w:pPr>
        <w:ind w:left="3600" w:hanging="360"/>
      </w:pPr>
      <w:rPr>
        <w:rFonts w:hint="default" w:ascii="Courier New" w:hAnsi="Courier New"/>
      </w:rPr>
    </w:lvl>
    <w:lvl w:ilvl="5" w:tplc="669E58CC">
      <w:start w:val="1"/>
      <w:numFmt w:val="bullet"/>
      <w:lvlText w:val=""/>
      <w:lvlJc w:val="left"/>
      <w:pPr>
        <w:ind w:left="4320" w:hanging="360"/>
      </w:pPr>
      <w:rPr>
        <w:rFonts w:hint="default" w:ascii="Wingdings" w:hAnsi="Wingdings"/>
      </w:rPr>
    </w:lvl>
    <w:lvl w:ilvl="6" w:tplc="FEE65110">
      <w:start w:val="1"/>
      <w:numFmt w:val="bullet"/>
      <w:lvlText w:val=""/>
      <w:lvlJc w:val="left"/>
      <w:pPr>
        <w:ind w:left="5040" w:hanging="360"/>
      </w:pPr>
      <w:rPr>
        <w:rFonts w:hint="default" w:ascii="Symbol" w:hAnsi="Symbol"/>
      </w:rPr>
    </w:lvl>
    <w:lvl w:ilvl="7" w:tplc="25B2943C">
      <w:start w:val="1"/>
      <w:numFmt w:val="bullet"/>
      <w:lvlText w:val="o"/>
      <w:lvlJc w:val="left"/>
      <w:pPr>
        <w:ind w:left="5760" w:hanging="360"/>
      </w:pPr>
      <w:rPr>
        <w:rFonts w:hint="default" w:ascii="Courier New" w:hAnsi="Courier New"/>
      </w:rPr>
    </w:lvl>
    <w:lvl w:ilvl="8" w:tplc="259C1E7E">
      <w:start w:val="1"/>
      <w:numFmt w:val="bullet"/>
      <w:lvlText w:val=""/>
      <w:lvlJc w:val="left"/>
      <w:pPr>
        <w:ind w:left="6480" w:hanging="360"/>
      </w:pPr>
      <w:rPr>
        <w:rFonts w:hint="default" w:ascii="Wingdings" w:hAnsi="Wingdings"/>
      </w:rPr>
    </w:lvl>
  </w:abstractNum>
  <w:abstractNum w:abstractNumId="18" w15:restartNumberingAfterBreak="0">
    <w:nsid w:val="7C2328F1"/>
    <w:multiLevelType w:val="hybridMultilevel"/>
    <w:tmpl w:val="FFFFFFFF"/>
    <w:lvl w:ilvl="0" w:tplc="84D2FF06">
      <w:start w:val="1"/>
      <w:numFmt w:val="bullet"/>
      <w:lvlText w:val="-"/>
      <w:lvlJc w:val="left"/>
      <w:pPr>
        <w:ind w:left="720" w:hanging="360"/>
      </w:pPr>
      <w:rPr>
        <w:rFonts w:hint="default" w:ascii="Aptos" w:hAnsi="Aptos"/>
      </w:rPr>
    </w:lvl>
    <w:lvl w:ilvl="1" w:tplc="4EFC930E">
      <w:start w:val="1"/>
      <w:numFmt w:val="bullet"/>
      <w:lvlText w:val="o"/>
      <w:lvlJc w:val="left"/>
      <w:pPr>
        <w:ind w:left="1440" w:hanging="360"/>
      </w:pPr>
      <w:rPr>
        <w:rFonts w:hint="default" w:ascii="Courier New" w:hAnsi="Courier New"/>
      </w:rPr>
    </w:lvl>
    <w:lvl w:ilvl="2" w:tplc="FA60D98A">
      <w:start w:val="1"/>
      <w:numFmt w:val="bullet"/>
      <w:lvlText w:val=""/>
      <w:lvlJc w:val="left"/>
      <w:pPr>
        <w:ind w:left="2160" w:hanging="360"/>
      </w:pPr>
      <w:rPr>
        <w:rFonts w:hint="default" w:ascii="Wingdings" w:hAnsi="Wingdings"/>
      </w:rPr>
    </w:lvl>
    <w:lvl w:ilvl="3" w:tplc="2D58F5F4">
      <w:start w:val="1"/>
      <w:numFmt w:val="bullet"/>
      <w:lvlText w:val=""/>
      <w:lvlJc w:val="left"/>
      <w:pPr>
        <w:ind w:left="2880" w:hanging="360"/>
      </w:pPr>
      <w:rPr>
        <w:rFonts w:hint="default" w:ascii="Symbol" w:hAnsi="Symbol"/>
      </w:rPr>
    </w:lvl>
    <w:lvl w:ilvl="4" w:tplc="1EE6BCB4">
      <w:start w:val="1"/>
      <w:numFmt w:val="bullet"/>
      <w:lvlText w:val="o"/>
      <w:lvlJc w:val="left"/>
      <w:pPr>
        <w:ind w:left="3600" w:hanging="360"/>
      </w:pPr>
      <w:rPr>
        <w:rFonts w:hint="default" w:ascii="Courier New" w:hAnsi="Courier New"/>
      </w:rPr>
    </w:lvl>
    <w:lvl w:ilvl="5" w:tplc="D0BE7DB2">
      <w:start w:val="1"/>
      <w:numFmt w:val="bullet"/>
      <w:lvlText w:val=""/>
      <w:lvlJc w:val="left"/>
      <w:pPr>
        <w:ind w:left="4320" w:hanging="360"/>
      </w:pPr>
      <w:rPr>
        <w:rFonts w:hint="default" w:ascii="Wingdings" w:hAnsi="Wingdings"/>
      </w:rPr>
    </w:lvl>
    <w:lvl w:ilvl="6" w:tplc="AD24CE60">
      <w:start w:val="1"/>
      <w:numFmt w:val="bullet"/>
      <w:lvlText w:val=""/>
      <w:lvlJc w:val="left"/>
      <w:pPr>
        <w:ind w:left="5040" w:hanging="360"/>
      </w:pPr>
      <w:rPr>
        <w:rFonts w:hint="default" w:ascii="Symbol" w:hAnsi="Symbol"/>
      </w:rPr>
    </w:lvl>
    <w:lvl w:ilvl="7" w:tplc="EDCC38F8">
      <w:start w:val="1"/>
      <w:numFmt w:val="bullet"/>
      <w:lvlText w:val="o"/>
      <w:lvlJc w:val="left"/>
      <w:pPr>
        <w:ind w:left="5760" w:hanging="360"/>
      </w:pPr>
      <w:rPr>
        <w:rFonts w:hint="default" w:ascii="Courier New" w:hAnsi="Courier New"/>
      </w:rPr>
    </w:lvl>
    <w:lvl w:ilvl="8" w:tplc="12DA7C0C">
      <w:start w:val="1"/>
      <w:numFmt w:val="bullet"/>
      <w:lvlText w:val=""/>
      <w:lvlJc w:val="left"/>
      <w:pPr>
        <w:ind w:left="6480" w:hanging="360"/>
      </w:pPr>
      <w:rPr>
        <w:rFonts w:hint="default" w:ascii="Wingdings" w:hAnsi="Wingdings"/>
      </w:rPr>
    </w:lvl>
  </w:abstractNum>
  <w:num w:numId="46">
    <w:abstractNumId w:val="41"/>
  </w:num>
  <w:num w:numId="45">
    <w:abstractNumId w:val="40"/>
  </w:num>
  <w:num w:numId="44">
    <w:abstractNumId w:val="39"/>
  </w:num>
  <w:num w:numId="43">
    <w:abstractNumId w:val="38"/>
  </w:num>
  <w:num w:numId="42">
    <w:abstractNumId w:val="37"/>
  </w:num>
  <w:num w:numId="41">
    <w:abstractNumId w:val="36"/>
  </w:num>
  <w:num w:numId="40">
    <w:abstractNumId w:val="35"/>
  </w:num>
  <w:num w:numId="39">
    <w:abstractNumId w:val="34"/>
  </w:num>
  <w:num w:numId="38">
    <w:abstractNumId w:val="33"/>
  </w:num>
  <w:num w:numId="37">
    <w:abstractNumId w:val="32"/>
  </w:num>
  <w:num w:numId="36">
    <w:abstractNumId w:val="31"/>
  </w:num>
  <w:num w:numId="35">
    <w:abstractNumId w:val="30"/>
  </w:num>
  <w:num w:numId="34">
    <w:abstractNumId w:val="29"/>
  </w:num>
  <w:num w:numId="33">
    <w:abstractNumId w:val="28"/>
  </w:num>
  <w:num w:numId="32">
    <w:abstractNumId w:val="27"/>
  </w:num>
  <w:num w:numId="31">
    <w:abstractNumId w:val="26"/>
  </w:num>
  <w:num w:numId="30">
    <w:abstractNumId w:val="25"/>
  </w:num>
  <w:num w:numId="29">
    <w:abstractNumId w:val="24"/>
  </w:num>
  <w:num w:numId="28">
    <w:abstractNumId w:val="23"/>
  </w:num>
  <w:num w:numId="27">
    <w:abstractNumId w:val="22"/>
  </w:num>
  <w:num w:numId="26">
    <w:abstractNumId w:val="21"/>
  </w:num>
  <w:num w:numId="25">
    <w:abstractNumId w:val="20"/>
  </w:num>
  <w:num w:numId="24">
    <w:abstractNumId w:val="19"/>
  </w:num>
  <w:num w:numId="1" w16cid:durableId="716516504">
    <w:abstractNumId w:val="15"/>
  </w:num>
  <w:num w:numId="2" w16cid:durableId="126511150">
    <w:abstractNumId w:val="4"/>
  </w:num>
  <w:num w:numId="3" w16cid:durableId="1025136976">
    <w:abstractNumId w:val="7"/>
  </w:num>
  <w:num w:numId="4" w16cid:durableId="1004475331">
    <w:abstractNumId w:val="11"/>
  </w:num>
  <w:num w:numId="5" w16cid:durableId="1447115950">
    <w:abstractNumId w:val="13"/>
  </w:num>
  <w:num w:numId="6" w16cid:durableId="198399162">
    <w:abstractNumId w:val="14"/>
  </w:num>
  <w:num w:numId="7" w16cid:durableId="682586577">
    <w:abstractNumId w:val="16"/>
  </w:num>
  <w:num w:numId="8" w16cid:durableId="1425877939">
    <w:abstractNumId w:val="18"/>
  </w:num>
  <w:num w:numId="9" w16cid:durableId="1023432816">
    <w:abstractNumId w:val="8"/>
  </w:num>
  <w:num w:numId="10" w16cid:durableId="660235290">
    <w:abstractNumId w:val="0"/>
  </w:num>
  <w:num w:numId="11" w16cid:durableId="1991012851">
    <w:abstractNumId w:val="9"/>
  </w:num>
  <w:num w:numId="12" w16cid:durableId="984510547">
    <w:abstractNumId w:val="6"/>
  </w:num>
  <w:num w:numId="13" w16cid:durableId="1264605772">
    <w:abstractNumId w:val="10"/>
  </w:num>
  <w:num w:numId="14" w16cid:durableId="1189029020">
    <w:abstractNumId w:val="1"/>
  </w:num>
  <w:num w:numId="15" w16cid:durableId="856235314">
    <w:abstractNumId w:val="17"/>
  </w:num>
  <w:num w:numId="16" w16cid:durableId="672806096">
    <w:abstractNumId w:val="12"/>
  </w:num>
  <w:num w:numId="17" w16cid:durableId="1803038121">
    <w:abstractNumId w:val="5"/>
  </w:num>
  <w:num w:numId="18" w16cid:durableId="454446280">
    <w:abstractNumId w:val="3"/>
  </w:num>
  <w:num w:numId="19" w16cid:durableId="559563605">
    <w:abstractNumId w:val="2"/>
  </w:num>
  <w:num w:numId="20" w16cid:durableId="555435288">
    <w:abstractNumId w:val="6"/>
  </w:num>
  <w:num w:numId="21" w16cid:durableId="2066563782">
    <w:abstractNumId w:val="1"/>
  </w:num>
  <w:num w:numId="22" w16cid:durableId="841120440">
    <w:abstractNumId w:val="6"/>
  </w:num>
  <w:num w:numId="23" w16cid:durableId="1125658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B2"/>
    <w:rsid w:val="00002C8A"/>
    <w:rsid w:val="00004E24"/>
    <w:rsid w:val="00004EA9"/>
    <w:rsid w:val="000118C6"/>
    <w:rsid w:val="00012981"/>
    <w:rsid w:val="000129AC"/>
    <w:rsid w:val="00014636"/>
    <w:rsid w:val="00014A5D"/>
    <w:rsid w:val="00016C0A"/>
    <w:rsid w:val="00016C2D"/>
    <w:rsid w:val="00021F2B"/>
    <w:rsid w:val="00022C89"/>
    <w:rsid w:val="0002330D"/>
    <w:rsid w:val="00023720"/>
    <w:rsid w:val="00024340"/>
    <w:rsid w:val="00024A6D"/>
    <w:rsid w:val="00025AA1"/>
    <w:rsid w:val="00026AB3"/>
    <w:rsid w:val="000273B0"/>
    <w:rsid w:val="00027870"/>
    <w:rsid w:val="0003320B"/>
    <w:rsid w:val="00033F6D"/>
    <w:rsid w:val="00034109"/>
    <w:rsid w:val="0003465A"/>
    <w:rsid w:val="00034A52"/>
    <w:rsid w:val="0003613B"/>
    <w:rsid w:val="0003650C"/>
    <w:rsid w:val="00037538"/>
    <w:rsid w:val="00040B09"/>
    <w:rsid w:val="00041976"/>
    <w:rsid w:val="00041ABD"/>
    <w:rsid w:val="00042156"/>
    <w:rsid w:val="0004226A"/>
    <w:rsid w:val="00044343"/>
    <w:rsid w:val="0004645B"/>
    <w:rsid w:val="00046573"/>
    <w:rsid w:val="00046C76"/>
    <w:rsid w:val="00050AEF"/>
    <w:rsid w:val="000511A8"/>
    <w:rsid w:val="00051C43"/>
    <w:rsid w:val="00052A22"/>
    <w:rsid w:val="000559D7"/>
    <w:rsid w:val="00055C9A"/>
    <w:rsid w:val="00056E3C"/>
    <w:rsid w:val="00057A5B"/>
    <w:rsid w:val="00057E8A"/>
    <w:rsid w:val="00061650"/>
    <w:rsid w:val="00061B49"/>
    <w:rsid w:val="00061BE0"/>
    <w:rsid w:val="00062757"/>
    <w:rsid w:val="00066154"/>
    <w:rsid w:val="00066EDC"/>
    <w:rsid w:val="000702E3"/>
    <w:rsid w:val="00070B3C"/>
    <w:rsid w:val="00072070"/>
    <w:rsid w:val="000721E8"/>
    <w:rsid w:val="0007302D"/>
    <w:rsid w:val="000742D1"/>
    <w:rsid w:val="0007538A"/>
    <w:rsid w:val="0007602C"/>
    <w:rsid w:val="00080E74"/>
    <w:rsid w:val="000816C1"/>
    <w:rsid w:val="00082347"/>
    <w:rsid w:val="0008286A"/>
    <w:rsid w:val="00083DBF"/>
    <w:rsid w:val="00084C73"/>
    <w:rsid w:val="00085EF7"/>
    <w:rsid w:val="0008653A"/>
    <w:rsid w:val="00087407"/>
    <w:rsid w:val="00087E0E"/>
    <w:rsid w:val="0009045E"/>
    <w:rsid w:val="00090C09"/>
    <w:rsid w:val="00091738"/>
    <w:rsid w:val="00092371"/>
    <w:rsid w:val="00093CFA"/>
    <w:rsid w:val="000961A8"/>
    <w:rsid w:val="00096CE3"/>
    <w:rsid w:val="00097BF5"/>
    <w:rsid w:val="00097D38"/>
    <w:rsid w:val="00097DA5"/>
    <w:rsid w:val="000A0541"/>
    <w:rsid w:val="000A1133"/>
    <w:rsid w:val="000A12A2"/>
    <w:rsid w:val="000A1CC7"/>
    <w:rsid w:val="000A2BF9"/>
    <w:rsid w:val="000A2D4B"/>
    <w:rsid w:val="000A2F61"/>
    <w:rsid w:val="000A4117"/>
    <w:rsid w:val="000A496E"/>
    <w:rsid w:val="000A6481"/>
    <w:rsid w:val="000B343C"/>
    <w:rsid w:val="000B3FBB"/>
    <w:rsid w:val="000B4990"/>
    <w:rsid w:val="000B506E"/>
    <w:rsid w:val="000B5692"/>
    <w:rsid w:val="000B65EF"/>
    <w:rsid w:val="000B66E9"/>
    <w:rsid w:val="000C01F9"/>
    <w:rsid w:val="000C05FE"/>
    <w:rsid w:val="000C16B9"/>
    <w:rsid w:val="000C2942"/>
    <w:rsid w:val="000C69CE"/>
    <w:rsid w:val="000C69D6"/>
    <w:rsid w:val="000C7165"/>
    <w:rsid w:val="000C796A"/>
    <w:rsid w:val="000D081F"/>
    <w:rsid w:val="000D1BB7"/>
    <w:rsid w:val="000D1E05"/>
    <w:rsid w:val="000D293E"/>
    <w:rsid w:val="000D2FC9"/>
    <w:rsid w:val="000D343D"/>
    <w:rsid w:val="000D4930"/>
    <w:rsid w:val="000D5A9C"/>
    <w:rsid w:val="000D60A7"/>
    <w:rsid w:val="000D768B"/>
    <w:rsid w:val="000E26C2"/>
    <w:rsid w:val="000E2E7A"/>
    <w:rsid w:val="000E6E25"/>
    <w:rsid w:val="000F062A"/>
    <w:rsid w:val="000F223B"/>
    <w:rsid w:val="000F246F"/>
    <w:rsid w:val="000F25D3"/>
    <w:rsid w:val="000F3A7B"/>
    <w:rsid w:val="000F48E9"/>
    <w:rsid w:val="000F4F7E"/>
    <w:rsid w:val="000F5106"/>
    <w:rsid w:val="000F7212"/>
    <w:rsid w:val="00100950"/>
    <w:rsid w:val="00100A0A"/>
    <w:rsid w:val="00100EFE"/>
    <w:rsid w:val="00103966"/>
    <w:rsid w:val="00106B5A"/>
    <w:rsid w:val="00106BAC"/>
    <w:rsid w:val="00110C34"/>
    <w:rsid w:val="00111D0A"/>
    <w:rsid w:val="001134F2"/>
    <w:rsid w:val="001135FF"/>
    <w:rsid w:val="001137D0"/>
    <w:rsid w:val="00114946"/>
    <w:rsid w:val="001156FA"/>
    <w:rsid w:val="00115A05"/>
    <w:rsid w:val="001165D5"/>
    <w:rsid w:val="00116FD8"/>
    <w:rsid w:val="001173FB"/>
    <w:rsid w:val="0012039A"/>
    <w:rsid w:val="00121739"/>
    <w:rsid w:val="00123356"/>
    <w:rsid w:val="00123F1C"/>
    <w:rsid w:val="001268C6"/>
    <w:rsid w:val="00130442"/>
    <w:rsid w:val="00130B18"/>
    <w:rsid w:val="001314C1"/>
    <w:rsid w:val="001326CE"/>
    <w:rsid w:val="001330CC"/>
    <w:rsid w:val="0013378B"/>
    <w:rsid w:val="00134D9C"/>
    <w:rsid w:val="00135AE6"/>
    <w:rsid w:val="0013676B"/>
    <w:rsid w:val="001370AF"/>
    <w:rsid w:val="00140E18"/>
    <w:rsid w:val="00141A1D"/>
    <w:rsid w:val="0014216F"/>
    <w:rsid w:val="00142686"/>
    <w:rsid w:val="00142B9C"/>
    <w:rsid w:val="00143D27"/>
    <w:rsid w:val="0014490D"/>
    <w:rsid w:val="00144ACE"/>
    <w:rsid w:val="0014585F"/>
    <w:rsid w:val="00145B7E"/>
    <w:rsid w:val="00145E3C"/>
    <w:rsid w:val="00146B6A"/>
    <w:rsid w:val="0014BFE9"/>
    <w:rsid w:val="00151312"/>
    <w:rsid w:val="00151ACC"/>
    <w:rsid w:val="00151B29"/>
    <w:rsid w:val="00153D82"/>
    <w:rsid w:val="0015414B"/>
    <w:rsid w:val="001549C8"/>
    <w:rsid w:val="001553DA"/>
    <w:rsid w:val="00157815"/>
    <w:rsid w:val="00157C23"/>
    <w:rsid w:val="001610E2"/>
    <w:rsid w:val="0016117D"/>
    <w:rsid w:val="00161526"/>
    <w:rsid w:val="00161546"/>
    <w:rsid w:val="00161742"/>
    <w:rsid w:val="001640E2"/>
    <w:rsid w:val="00165F08"/>
    <w:rsid w:val="00166C0D"/>
    <w:rsid w:val="00166F01"/>
    <w:rsid w:val="00171D40"/>
    <w:rsid w:val="00171D60"/>
    <w:rsid w:val="00172A31"/>
    <w:rsid w:val="001734FC"/>
    <w:rsid w:val="00173570"/>
    <w:rsid w:val="00173857"/>
    <w:rsid w:val="00173F27"/>
    <w:rsid w:val="00175C08"/>
    <w:rsid w:val="00176CAA"/>
    <w:rsid w:val="0018438F"/>
    <w:rsid w:val="00187CAB"/>
    <w:rsid w:val="001908C5"/>
    <w:rsid w:val="00190B49"/>
    <w:rsid w:val="00191483"/>
    <w:rsid w:val="00191CEA"/>
    <w:rsid w:val="0019541E"/>
    <w:rsid w:val="00195CFD"/>
    <w:rsid w:val="00196D77"/>
    <w:rsid w:val="00196F83"/>
    <w:rsid w:val="001A133C"/>
    <w:rsid w:val="001A3240"/>
    <w:rsid w:val="001A3E60"/>
    <w:rsid w:val="001A4135"/>
    <w:rsid w:val="001A4325"/>
    <w:rsid w:val="001A68EF"/>
    <w:rsid w:val="001B080A"/>
    <w:rsid w:val="001B0F46"/>
    <w:rsid w:val="001B1E14"/>
    <w:rsid w:val="001B31E4"/>
    <w:rsid w:val="001B343A"/>
    <w:rsid w:val="001B3D9F"/>
    <w:rsid w:val="001B4B31"/>
    <w:rsid w:val="001B62DA"/>
    <w:rsid w:val="001B7AC0"/>
    <w:rsid w:val="001C0376"/>
    <w:rsid w:val="001C1187"/>
    <w:rsid w:val="001C1C63"/>
    <w:rsid w:val="001C27C6"/>
    <w:rsid w:val="001C4BFA"/>
    <w:rsid w:val="001C62C2"/>
    <w:rsid w:val="001C671F"/>
    <w:rsid w:val="001C6E38"/>
    <w:rsid w:val="001C7ADA"/>
    <w:rsid w:val="001D057C"/>
    <w:rsid w:val="001D06C7"/>
    <w:rsid w:val="001D31A0"/>
    <w:rsid w:val="001D32FC"/>
    <w:rsid w:val="001D3F52"/>
    <w:rsid w:val="001D4423"/>
    <w:rsid w:val="001D452E"/>
    <w:rsid w:val="001D60D9"/>
    <w:rsid w:val="001E0A1D"/>
    <w:rsid w:val="001E25E0"/>
    <w:rsid w:val="001E2D4E"/>
    <w:rsid w:val="001E31EF"/>
    <w:rsid w:val="001E33D5"/>
    <w:rsid w:val="001E38ED"/>
    <w:rsid w:val="001E3F60"/>
    <w:rsid w:val="001E4211"/>
    <w:rsid w:val="001E6B76"/>
    <w:rsid w:val="001E6FF3"/>
    <w:rsid w:val="001E701D"/>
    <w:rsid w:val="001F044F"/>
    <w:rsid w:val="001F04D4"/>
    <w:rsid w:val="001F0507"/>
    <w:rsid w:val="001F1485"/>
    <w:rsid w:val="001F1CFA"/>
    <w:rsid w:val="001F26F3"/>
    <w:rsid w:val="001F31D4"/>
    <w:rsid w:val="001F44DE"/>
    <w:rsid w:val="001F61E1"/>
    <w:rsid w:val="001F62B2"/>
    <w:rsid w:val="001F681F"/>
    <w:rsid w:val="001F68BA"/>
    <w:rsid w:val="001F7AB9"/>
    <w:rsid w:val="00200B89"/>
    <w:rsid w:val="00200BCF"/>
    <w:rsid w:val="00201670"/>
    <w:rsid w:val="00202366"/>
    <w:rsid w:val="002028BC"/>
    <w:rsid w:val="0020376C"/>
    <w:rsid w:val="002045BC"/>
    <w:rsid w:val="0020539F"/>
    <w:rsid w:val="0020555A"/>
    <w:rsid w:val="00205841"/>
    <w:rsid w:val="00205B52"/>
    <w:rsid w:val="0020600E"/>
    <w:rsid w:val="002071A7"/>
    <w:rsid w:val="00207D37"/>
    <w:rsid w:val="00210B02"/>
    <w:rsid w:val="00211C0B"/>
    <w:rsid w:val="00212520"/>
    <w:rsid w:val="002156A4"/>
    <w:rsid w:val="00216C21"/>
    <w:rsid w:val="00216CE3"/>
    <w:rsid w:val="00217C20"/>
    <w:rsid w:val="00220352"/>
    <w:rsid w:val="002213C8"/>
    <w:rsid w:val="00222C4C"/>
    <w:rsid w:val="00222D4E"/>
    <w:rsid w:val="00222E5E"/>
    <w:rsid w:val="00223657"/>
    <w:rsid w:val="00224514"/>
    <w:rsid w:val="00224861"/>
    <w:rsid w:val="002269AD"/>
    <w:rsid w:val="00226DAE"/>
    <w:rsid w:val="0023181B"/>
    <w:rsid w:val="002327C6"/>
    <w:rsid w:val="00232BE2"/>
    <w:rsid w:val="0023525B"/>
    <w:rsid w:val="00237D67"/>
    <w:rsid w:val="00242D92"/>
    <w:rsid w:val="00244336"/>
    <w:rsid w:val="00245564"/>
    <w:rsid w:val="00245B71"/>
    <w:rsid w:val="00246091"/>
    <w:rsid w:val="002471E5"/>
    <w:rsid w:val="00247D10"/>
    <w:rsid w:val="0025038C"/>
    <w:rsid w:val="0025053C"/>
    <w:rsid w:val="002506FA"/>
    <w:rsid w:val="00252D62"/>
    <w:rsid w:val="0025388F"/>
    <w:rsid w:val="00254BAE"/>
    <w:rsid w:val="00254F48"/>
    <w:rsid w:val="002550D3"/>
    <w:rsid w:val="00256CEB"/>
    <w:rsid w:val="002572E7"/>
    <w:rsid w:val="0026007D"/>
    <w:rsid w:val="00261025"/>
    <w:rsid w:val="00262701"/>
    <w:rsid w:val="00262BB9"/>
    <w:rsid w:val="0026671F"/>
    <w:rsid w:val="00267206"/>
    <w:rsid w:val="00270407"/>
    <w:rsid w:val="00270C7F"/>
    <w:rsid w:val="00272254"/>
    <w:rsid w:val="00273C9A"/>
    <w:rsid w:val="002745B0"/>
    <w:rsid w:val="00276A51"/>
    <w:rsid w:val="00277694"/>
    <w:rsid w:val="00277DA9"/>
    <w:rsid w:val="00280323"/>
    <w:rsid w:val="00280719"/>
    <w:rsid w:val="00280F27"/>
    <w:rsid w:val="002841B4"/>
    <w:rsid w:val="0028604F"/>
    <w:rsid w:val="00286A2F"/>
    <w:rsid w:val="00286AF8"/>
    <w:rsid w:val="002945EE"/>
    <w:rsid w:val="002946F4"/>
    <w:rsid w:val="0029477B"/>
    <w:rsid w:val="00294E3A"/>
    <w:rsid w:val="00295D73"/>
    <w:rsid w:val="00297653"/>
    <w:rsid w:val="00297886"/>
    <w:rsid w:val="002A13AD"/>
    <w:rsid w:val="002A166C"/>
    <w:rsid w:val="002A1F26"/>
    <w:rsid w:val="002A2766"/>
    <w:rsid w:val="002A2DAA"/>
    <w:rsid w:val="002A5C61"/>
    <w:rsid w:val="002A5F6E"/>
    <w:rsid w:val="002B0D4A"/>
    <w:rsid w:val="002B2670"/>
    <w:rsid w:val="002B38EE"/>
    <w:rsid w:val="002B3EF0"/>
    <w:rsid w:val="002B6127"/>
    <w:rsid w:val="002C1CCB"/>
    <w:rsid w:val="002C1D37"/>
    <w:rsid w:val="002C263D"/>
    <w:rsid w:val="002C4E37"/>
    <w:rsid w:val="002C7263"/>
    <w:rsid w:val="002D034B"/>
    <w:rsid w:val="002D045F"/>
    <w:rsid w:val="002D2298"/>
    <w:rsid w:val="002D3CAE"/>
    <w:rsid w:val="002D60AA"/>
    <w:rsid w:val="002D63B2"/>
    <w:rsid w:val="002E015D"/>
    <w:rsid w:val="002E12DE"/>
    <w:rsid w:val="002E2340"/>
    <w:rsid w:val="002E2E88"/>
    <w:rsid w:val="002E4E64"/>
    <w:rsid w:val="002E646E"/>
    <w:rsid w:val="002E6516"/>
    <w:rsid w:val="002F028C"/>
    <w:rsid w:val="002F24DD"/>
    <w:rsid w:val="002F4B7D"/>
    <w:rsid w:val="002F50CA"/>
    <w:rsid w:val="002F622E"/>
    <w:rsid w:val="002F6F3C"/>
    <w:rsid w:val="002F701E"/>
    <w:rsid w:val="002F7FDB"/>
    <w:rsid w:val="00300F9B"/>
    <w:rsid w:val="00301771"/>
    <w:rsid w:val="003030F9"/>
    <w:rsid w:val="00303C99"/>
    <w:rsid w:val="00304091"/>
    <w:rsid w:val="0030562C"/>
    <w:rsid w:val="00305BFA"/>
    <w:rsid w:val="003101AC"/>
    <w:rsid w:val="0031172B"/>
    <w:rsid w:val="0031326F"/>
    <w:rsid w:val="00314447"/>
    <w:rsid w:val="00315646"/>
    <w:rsid w:val="00316E28"/>
    <w:rsid w:val="0032060E"/>
    <w:rsid w:val="00322710"/>
    <w:rsid w:val="00325308"/>
    <w:rsid w:val="00325C1C"/>
    <w:rsid w:val="003271D1"/>
    <w:rsid w:val="00327904"/>
    <w:rsid w:val="00331657"/>
    <w:rsid w:val="00332664"/>
    <w:rsid w:val="00333436"/>
    <w:rsid w:val="00333B9D"/>
    <w:rsid w:val="00334E0D"/>
    <w:rsid w:val="00335CB6"/>
    <w:rsid w:val="003365B9"/>
    <w:rsid w:val="00340099"/>
    <w:rsid w:val="0034100E"/>
    <w:rsid w:val="00341A78"/>
    <w:rsid w:val="00342C44"/>
    <w:rsid w:val="00343710"/>
    <w:rsid w:val="00343DF1"/>
    <w:rsid w:val="00345513"/>
    <w:rsid w:val="00345DAE"/>
    <w:rsid w:val="00346AC8"/>
    <w:rsid w:val="00347585"/>
    <w:rsid w:val="00350F18"/>
    <w:rsid w:val="003516FD"/>
    <w:rsid w:val="0035185D"/>
    <w:rsid w:val="00353B6C"/>
    <w:rsid w:val="00355DC8"/>
    <w:rsid w:val="00356AC4"/>
    <w:rsid w:val="00357B2E"/>
    <w:rsid w:val="00361858"/>
    <w:rsid w:val="00362860"/>
    <w:rsid w:val="003635C1"/>
    <w:rsid w:val="00363A1B"/>
    <w:rsid w:val="00363D0F"/>
    <w:rsid w:val="003676D9"/>
    <w:rsid w:val="00367DC4"/>
    <w:rsid w:val="00367E48"/>
    <w:rsid w:val="003714A9"/>
    <w:rsid w:val="00371918"/>
    <w:rsid w:val="00377094"/>
    <w:rsid w:val="003774E3"/>
    <w:rsid w:val="00377CD8"/>
    <w:rsid w:val="00381284"/>
    <w:rsid w:val="003815E8"/>
    <w:rsid w:val="00382444"/>
    <w:rsid w:val="00383680"/>
    <w:rsid w:val="00383962"/>
    <w:rsid w:val="00383D65"/>
    <w:rsid w:val="00383EC6"/>
    <w:rsid w:val="00384138"/>
    <w:rsid w:val="00384733"/>
    <w:rsid w:val="003861F7"/>
    <w:rsid w:val="00387C9E"/>
    <w:rsid w:val="00387EDC"/>
    <w:rsid w:val="00390620"/>
    <w:rsid w:val="0039096B"/>
    <w:rsid w:val="00392F18"/>
    <w:rsid w:val="00393469"/>
    <w:rsid w:val="00395DC0"/>
    <w:rsid w:val="003A012B"/>
    <w:rsid w:val="003A0CE1"/>
    <w:rsid w:val="003A13A3"/>
    <w:rsid w:val="003A2777"/>
    <w:rsid w:val="003A27AE"/>
    <w:rsid w:val="003A4E2E"/>
    <w:rsid w:val="003A661A"/>
    <w:rsid w:val="003A6722"/>
    <w:rsid w:val="003A6782"/>
    <w:rsid w:val="003A6856"/>
    <w:rsid w:val="003A6A7C"/>
    <w:rsid w:val="003B51EF"/>
    <w:rsid w:val="003B55DF"/>
    <w:rsid w:val="003B5E3F"/>
    <w:rsid w:val="003B686D"/>
    <w:rsid w:val="003B6ACC"/>
    <w:rsid w:val="003B7162"/>
    <w:rsid w:val="003C0685"/>
    <w:rsid w:val="003C08C1"/>
    <w:rsid w:val="003C0CB5"/>
    <w:rsid w:val="003C12F8"/>
    <w:rsid w:val="003C133B"/>
    <w:rsid w:val="003C2A86"/>
    <w:rsid w:val="003C6E22"/>
    <w:rsid w:val="003D1DEA"/>
    <w:rsid w:val="003D35C6"/>
    <w:rsid w:val="003D4418"/>
    <w:rsid w:val="003D59A1"/>
    <w:rsid w:val="003D7E41"/>
    <w:rsid w:val="003D7F0E"/>
    <w:rsid w:val="003E1D31"/>
    <w:rsid w:val="003E2CD2"/>
    <w:rsid w:val="003E2F58"/>
    <w:rsid w:val="003E3B88"/>
    <w:rsid w:val="003E416F"/>
    <w:rsid w:val="003E498E"/>
    <w:rsid w:val="003E4E3D"/>
    <w:rsid w:val="003E4ECE"/>
    <w:rsid w:val="003E6D1E"/>
    <w:rsid w:val="003E78F2"/>
    <w:rsid w:val="003F0CD2"/>
    <w:rsid w:val="003F18C2"/>
    <w:rsid w:val="003F309A"/>
    <w:rsid w:val="003F337E"/>
    <w:rsid w:val="003F3394"/>
    <w:rsid w:val="003F47DA"/>
    <w:rsid w:val="003F506C"/>
    <w:rsid w:val="003F61C4"/>
    <w:rsid w:val="00400EF5"/>
    <w:rsid w:val="0040126E"/>
    <w:rsid w:val="00401813"/>
    <w:rsid w:val="004026D8"/>
    <w:rsid w:val="00402791"/>
    <w:rsid w:val="00402DF2"/>
    <w:rsid w:val="00407564"/>
    <w:rsid w:val="00407BA3"/>
    <w:rsid w:val="0041186E"/>
    <w:rsid w:val="00411D02"/>
    <w:rsid w:val="0041454C"/>
    <w:rsid w:val="0041553F"/>
    <w:rsid w:val="00415F3A"/>
    <w:rsid w:val="004174F3"/>
    <w:rsid w:val="00420392"/>
    <w:rsid w:val="00420795"/>
    <w:rsid w:val="004215AA"/>
    <w:rsid w:val="00421FAB"/>
    <w:rsid w:val="00423851"/>
    <w:rsid w:val="00425141"/>
    <w:rsid w:val="004262F7"/>
    <w:rsid w:val="00426B52"/>
    <w:rsid w:val="00427D9E"/>
    <w:rsid w:val="00427EDD"/>
    <w:rsid w:val="004303D0"/>
    <w:rsid w:val="00430F9E"/>
    <w:rsid w:val="0043134F"/>
    <w:rsid w:val="00431737"/>
    <w:rsid w:val="00431B12"/>
    <w:rsid w:val="00431B24"/>
    <w:rsid w:val="0043440C"/>
    <w:rsid w:val="00434D90"/>
    <w:rsid w:val="004362C8"/>
    <w:rsid w:val="004366F1"/>
    <w:rsid w:val="00440915"/>
    <w:rsid w:val="00441EFC"/>
    <w:rsid w:val="004423EE"/>
    <w:rsid w:val="00442BC9"/>
    <w:rsid w:val="00447703"/>
    <w:rsid w:val="004479B2"/>
    <w:rsid w:val="0045222F"/>
    <w:rsid w:val="004522F0"/>
    <w:rsid w:val="00452E81"/>
    <w:rsid w:val="00453EC1"/>
    <w:rsid w:val="004553BA"/>
    <w:rsid w:val="00455986"/>
    <w:rsid w:val="00455AF4"/>
    <w:rsid w:val="00456F79"/>
    <w:rsid w:val="0046249E"/>
    <w:rsid w:val="00465E98"/>
    <w:rsid w:val="00473737"/>
    <w:rsid w:val="00473C2B"/>
    <w:rsid w:val="00477002"/>
    <w:rsid w:val="0047771A"/>
    <w:rsid w:val="004824F7"/>
    <w:rsid w:val="00484981"/>
    <w:rsid w:val="004849FE"/>
    <w:rsid w:val="004850B1"/>
    <w:rsid w:val="00485A41"/>
    <w:rsid w:val="00485EE1"/>
    <w:rsid w:val="00485F82"/>
    <w:rsid w:val="004867B1"/>
    <w:rsid w:val="0048705C"/>
    <w:rsid w:val="00487201"/>
    <w:rsid w:val="0048727B"/>
    <w:rsid w:val="004906CD"/>
    <w:rsid w:val="00490893"/>
    <w:rsid w:val="0049114F"/>
    <w:rsid w:val="00493536"/>
    <w:rsid w:val="00497C1B"/>
    <w:rsid w:val="004A1ED2"/>
    <w:rsid w:val="004A2D1B"/>
    <w:rsid w:val="004A327E"/>
    <w:rsid w:val="004A37F4"/>
    <w:rsid w:val="004A483F"/>
    <w:rsid w:val="004A5012"/>
    <w:rsid w:val="004A659A"/>
    <w:rsid w:val="004A681C"/>
    <w:rsid w:val="004B1906"/>
    <w:rsid w:val="004B2672"/>
    <w:rsid w:val="004B3DDC"/>
    <w:rsid w:val="004B4E5E"/>
    <w:rsid w:val="004B50E4"/>
    <w:rsid w:val="004B6245"/>
    <w:rsid w:val="004C3041"/>
    <w:rsid w:val="004C49FE"/>
    <w:rsid w:val="004C501D"/>
    <w:rsid w:val="004C641F"/>
    <w:rsid w:val="004C747C"/>
    <w:rsid w:val="004D0D64"/>
    <w:rsid w:val="004D145D"/>
    <w:rsid w:val="004D2044"/>
    <w:rsid w:val="004D24C0"/>
    <w:rsid w:val="004D24DF"/>
    <w:rsid w:val="004D3C1F"/>
    <w:rsid w:val="004D5128"/>
    <w:rsid w:val="004D6A6E"/>
    <w:rsid w:val="004D76A9"/>
    <w:rsid w:val="004D782B"/>
    <w:rsid w:val="004D7BE9"/>
    <w:rsid w:val="004D7E02"/>
    <w:rsid w:val="004E02D1"/>
    <w:rsid w:val="004E21F6"/>
    <w:rsid w:val="004E222F"/>
    <w:rsid w:val="004E26D1"/>
    <w:rsid w:val="004E3374"/>
    <w:rsid w:val="004E3E22"/>
    <w:rsid w:val="004E5891"/>
    <w:rsid w:val="004E59A4"/>
    <w:rsid w:val="004E5B9E"/>
    <w:rsid w:val="004E5D8A"/>
    <w:rsid w:val="004E5DE2"/>
    <w:rsid w:val="004F0BE6"/>
    <w:rsid w:val="004F0C00"/>
    <w:rsid w:val="004F1FD0"/>
    <w:rsid w:val="004F2387"/>
    <w:rsid w:val="004F4A06"/>
    <w:rsid w:val="004F7E3C"/>
    <w:rsid w:val="00501587"/>
    <w:rsid w:val="00501F7E"/>
    <w:rsid w:val="005032C6"/>
    <w:rsid w:val="00504B44"/>
    <w:rsid w:val="0050585E"/>
    <w:rsid w:val="00506792"/>
    <w:rsid w:val="00512111"/>
    <w:rsid w:val="0051261E"/>
    <w:rsid w:val="005149C3"/>
    <w:rsid w:val="00514F7C"/>
    <w:rsid w:val="00515FF2"/>
    <w:rsid w:val="00516668"/>
    <w:rsid w:val="00516C69"/>
    <w:rsid w:val="005170C5"/>
    <w:rsid w:val="00520F6D"/>
    <w:rsid w:val="00521BF7"/>
    <w:rsid w:val="00521F36"/>
    <w:rsid w:val="00521F69"/>
    <w:rsid w:val="00522969"/>
    <w:rsid w:val="00522F80"/>
    <w:rsid w:val="0052390C"/>
    <w:rsid w:val="00523CD9"/>
    <w:rsid w:val="00524A74"/>
    <w:rsid w:val="00524CF1"/>
    <w:rsid w:val="005310CC"/>
    <w:rsid w:val="0053292A"/>
    <w:rsid w:val="005330EC"/>
    <w:rsid w:val="00533CAC"/>
    <w:rsid w:val="00534A39"/>
    <w:rsid w:val="00535598"/>
    <w:rsid w:val="005355C3"/>
    <w:rsid w:val="00536AE0"/>
    <w:rsid w:val="00537D95"/>
    <w:rsid w:val="00540CAE"/>
    <w:rsid w:val="00542872"/>
    <w:rsid w:val="00542A02"/>
    <w:rsid w:val="00543070"/>
    <w:rsid w:val="00543EB5"/>
    <w:rsid w:val="00546279"/>
    <w:rsid w:val="00550262"/>
    <w:rsid w:val="00551538"/>
    <w:rsid w:val="00551AD2"/>
    <w:rsid w:val="005532D6"/>
    <w:rsid w:val="00555F17"/>
    <w:rsid w:val="005569D4"/>
    <w:rsid w:val="00556D94"/>
    <w:rsid w:val="00561C42"/>
    <w:rsid w:val="00562119"/>
    <w:rsid w:val="00562D1F"/>
    <w:rsid w:val="0056558E"/>
    <w:rsid w:val="0056624B"/>
    <w:rsid w:val="00570115"/>
    <w:rsid w:val="00570ADE"/>
    <w:rsid w:val="00570D51"/>
    <w:rsid w:val="00570D5C"/>
    <w:rsid w:val="00570EDC"/>
    <w:rsid w:val="005712B2"/>
    <w:rsid w:val="00572AD4"/>
    <w:rsid w:val="00572EB3"/>
    <w:rsid w:val="0057436C"/>
    <w:rsid w:val="00577423"/>
    <w:rsid w:val="005776DA"/>
    <w:rsid w:val="00577B57"/>
    <w:rsid w:val="00580B28"/>
    <w:rsid w:val="00581CB2"/>
    <w:rsid w:val="005835C6"/>
    <w:rsid w:val="00583747"/>
    <w:rsid w:val="00585948"/>
    <w:rsid w:val="0058793E"/>
    <w:rsid w:val="00587F0F"/>
    <w:rsid w:val="005900F7"/>
    <w:rsid w:val="00590352"/>
    <w:rsid w:val="005912D2"/>
    <w:rsid w:val="00591C5C"/>
    <w:rsid w:val="00592301"/>
    <w:rsid w:val="005950BB"/>
    <w:rsid w:val="00595614"/>
    <w:rsid w:val="0059631B"/>
    <w:rsid w:val="00596680"/>
    <w:rsid w:val="00597EBF"/>
    <w:rsid w:val="00597F94"/>
    <w:rsid w:val="005A05BE"/>
    <w:rsid w:val="005A111C"/>
    <w:rsid w:val="005A1381"/>
    <w:rsid w:val="005A1D3F"/>
    <w:rsid w:val="005A1DA7"/>
    <w:rsid w:val="005A21A0"/>
    <w:rsid w:val="005A3868"/>
    <w:rsid w:val="005A461E"/>
    <w:rsid w:val="005A4CBC"/>
    <w:rsid w:val="005A5843"/>
    <w:rsid w:val="005A6B5C"/>
    <w:rsid w:val="005A6E42"/>
    <w:rsid w:val="005A7851"/>
    <w:rsid w:val="005A7D41"/>
    <w:rsid w:val="005B1450"/>
    <w:rsid w:val="005B3484"/>
    <w:rsid w:val="005B3B79"/>
    <w:rsid w:val="005B4C6B"/>
    <w:rsid w:val="005B51F1"/>
    <w:rsid w:val="005B5724"/>
    <w:rsid w:val="005B632D"/>
    <w:rsid w:val="005B6814"/>
    <w:rsid w:val="005B6ABE"/>
    <w:rsid w:val="005B729D"/>
    <w:rsid w:val="005B7BD7"/>
    <w:rsid w:val="005C03B7"/>
    <w:rsid w:val="005C0D9A"/>
    <w:rsid w:val="005C1E0F"/>
    <w:rsid w:val="005C3556"/>
    <w:rsid w:val="005C6C83"/>
    <w:rsid w:val="005C72CA"/>
    <w:rsid w:val="005C7862"/>
    <w:rsid w:val="005C7F5D"/>
    <w:rsid w:val="005D1293"/>
    <w:rsid w:val="005D19F0"/>
    <w:rsid w:val="005D1C32"/>
    <w:rsid w:val="005D2846"/>
    <w:rsid w:val="005D4441"/>
    <w:rsid w:val="005D4A9F"/>
    <w:rsid w:val="005D4DEA"/>
    <w:rsid w:val="005D5BB0"/>
    <w:rsid w:val="005D6BBB"/>
    <w:rsid w:val="005D6C75"/>
    <w:rsid w:val="005D7773"/>
    <w:rsid w:val="005D7EAD"/>
    <w:rsid w:val="005E107B"/>
    <w:rsid w:val="005E1952"/>
    <w:rsid w:val="005E1BCD"/>
    <w:rsid w:val="005E1C29"/>
    <w:rsid w:val="005E31F8"/>
    <w:rsid w:val="005E39DF"/>
    <w:rsid w:val="005E4393"/>
    <w:rsid w:val="005E43A3"/>
    <w:rsid w:val="005E57EB"/>
    <w:rsid w:val="005E74B1"/>
    <w:rsid w:val="005F2139"/>
    <w:rsid w:val="005F49BF"/>
    <w:rsid w:val="005F4D19"/>
    <w:rsid w:val="005F5265"/>
    <w:rsid w:val="005F531D"/>
    <w:rsid w:val="005F5562"/>
    <w:rsid w:val="005F5C19"/>
    <w:rsid w:val="005F6AD9"/>
    <w:rsid w:val="005F7A50"/>
    <w:rsid w:val="005FAD4C"/>
    <w:rsid w:val="00600E2F"/>
    <w:rsid w:val="00601B4B"/>
    <w:rsid w:val="00604746"/>
    <w:rsid w:val="00605F0A"/>
    <w:rsid w:val="0060657B"/>
    <w:rsid w:val="00606626"/>
    <w:rsid w:val="0061016C"/>
    <w:rsid w:val="0061017C"/>
    <w:rsid w:val="00610B56"/>
    <w:rsid w:val="00610FEC"/>
    <w:rsid w:val="0061186B"/>
    <w:rsid w:val="00613288"/>
    <w:rsid w:val="0061540F"/>
    <w:rsid w:val="00615C67"/>
    <w:rsid w:val="0061695C"/>
    <w:rsid w:val="00616BC8"/>
    <w:rsid w:val="00617563"/>
    <w:rsid w:val="00617DB0"/>
    <w:rsid w:val="006208BB"/>
    <w:rsid w:val="00621017"/>
    <w:rsid w:val="00623EB2"/>
    <w:rsid w:val="00624712"/>
    <w:rsid w:val="00624C0C"/>
    <w:rsid w:val="00625255"/>
    <w:rsid w:val="00625540"/>
    <w:rsid w:val="006258AE"/>
    <w:rsid w:val="0063041C"/>
    <w:rsid w:val="00632FF4"/>
    <w:rsid w:val="006334CD"/>
    <w:rsid w:val="00634D28"/>
    <w:rsid w:val="006350B2"/>
    <w:rsid w:val="00635B49"/>
    <w:rsid w:val="00636C91"/>
    <w:rsid w:val="00636DE4"/>
    <w:rsid w:val="00637173"/>
    <w:rsid w:val="00637CF8"/>
    <w:rsid w:val="00640BD9"/>
    <w:rsid w:val="00641D24"/>
    <w:rsid w:val="0064366A"/>
    <w:rsid w:val="006436A0"/>
    <w:rsid w:val="00647482"/>
    <w:rsid w:val="00647B27"/>
    <w:rsid w:val="006510EA"/>
    <w:rsid w:val="006511E8"/>
    <w:rsid w:val="00651D9F"/>
    <w:rsid w:val="0065264E"/>
    <w:rsid w:val="006529E1"/>
    <w:rsid w:val="006531DF"/>
    <w:rsid w:val="00654343"/>
    <w:rsid w:val="00654449"/>
    <w:rsid w:val="00655793"/>
    <w:rsid w:val="00656334"/>
    <w:rsid w:val="00656879"/>
    <w:rsid w:val="00656B33"/>
    <w:rsid w:val="00660007"/>
    <w:rsid w:val="00660AB2"/>
    <w:rsid w:val="00661159"/>
    <w:rsid w:val="00662F34"/>
    <w:rsid w:val="006631AA"/>
    <w:rsid w:val="00663CBE"/>
    <w:rsid w:val="00664A2F"/>
    <w:rsid w:val="00665655"/>
    <w:rsid w:val="00665BFF"/>
    <w:rsid w:val="00667252"/>
    <w:rsid w:val="00667713"/>
    <w:rsid w:val="00670063"/>
    <w:rsid w:val="006738AA"/>
    <w:rsid w:val="00675A46"/>
    <w:rsid w:val="00676CD1"/>
    <w:rsid w:val="00680FED"/>
    <w:rsid w:val="00681809"/>
    <w:rsid w:val="0068334D"/>
    <w:rsid w:val="006841A0"/>
    <w:rsid w:val="0068479C"/>
    <w:rsid w:val="0068579B"/>
    <w:rsid w:val="00685F73"/>
    <w:rsid w:val="00687652"/>
    <w:rsid w:val="00690CA3"/>
    <w:rsid w:val="00691FB6"/>
    <w:rsid w:val="006922D3"/>
    <w:rsid w:val="0069247A"/>
    <w:rsid w:val="006A0292"/>
    <w:rsid w:val="006A262C"/>
    <w:rsid w:val="006A3413"/>
    <w:rsid w:val="006A3BCA"/>
    <w:rsid w:val="006A3CB3"/>
    <w:rsid w:val="006A41AE"/>
    <w:rsid w:val="006A67CD"/>
    <w:rsid w:val="006A751A"/>
    <w:rsid w:val="006A776A"/>
    <w:rsid w:val="006A7DC1"/>
    <w:rsid w:val="006B0235"/>
    <w:rsid w:val="006B09B8"/>
    <w:rsid w:val="006B11AD"/>
    <w:rsid w:val="006B181B"/>
    <w:rsid w:val="006B2500"/>
    <w:rsid w:val="006B4213"/>
    <w:rsid w:val="006B6154"/>
    <w:rsid w:val="006B7977"/>
    <w:rsid w:val="006B79BC"/>
    <w:rsid w:val="006C0123"/>
    <w:rsid w:val="006C030B"/>
    <w:rsid w:val="006C05DB"/>
    <w:rsid w:val="006C1DB9"/>
    <w:rsid w:val="006C22F4"/>
    <w:rsid w:val="006C27C1"/>
    <w:rsid w:val="006C2C57"/>
    <w:rsid w:val="006C3A25"/>
    <w:rsid w:val="006C3CF4"/>
    <w:rsid w:val="006C4626"/>
    <w:rsid w:val="006C4C88"/>
    <w:rsid w:val="006C5FDE"/>
    <w:rsid w:val="006C6208"/>
    <w:rsid w:val="006C68B0"/>
    <w:rsid w:val="006C72DC"/>
    <w:rsid w:val="006D13D4"/>
    <w:rsid w:val="006D2AF5"/>
    <w:rsid w:val="006D489E"/>
    <w:rsid w:val="006D6D5B"/>
    <w:rsid w:val="006D7405"/>
    <w:rsid w:val="006D7AC7"/>
    <w:rsid w:val="006D7F84"/>
    <w:rsid w:val="006E0491"/>
    <w:rsid w:val="006E06C3"/>
    <w:rsid w:val="006E11B0"/>
    <w:rsid w:val="006E1B99"/>
    <w:rsid w:val="006E1F55"/>
    <w:rsid w:val="006E232C"/>
    <w:rsid w:val="006E366E"/>
    <w:rsid w:val="006E3BDF"/>
    <w:rsid w:val="006E426D"/>
    <w:rsid w:val="006E42A5"/>
    <w:rsid w:val="006E4980"/>
    <w:rsid w:val="006E5034"/>
    <w:rsid w:val="006E5B17"/>
    <w:rsid w:val="006E7804"/>
    <w:rsid w:val="006E7D74"/>
    <w:rsid w:val="006F092F"/>
    <w:rsid w:val="006F57C3"/>
    <w:rsid w:val="006F604B"/>
    <w:rsid w:val="006F7234"/>
    <w:rsid w:val="006F7433"/>
    <w:rsid w:val="00701DF1"/>
    <w:rsid w:val="00702175"/>
    <w:rsid w:val="0070284C"/>
    <w:rsid w:val="00703576"/>
    <w:rsid w:val="00704119"/>
    <w:rsid w:val="007102DC"/>
    <w:rsid w:val="00711864"/>
    <w:rsid w:val="00712F84"/>
    <w:rsid w:val="007131CB"/>
    <w:rsid w:val="00713A11"/>
    <w:rsid w:val="00714E58"/>
    <w:rsid w:val="00716090"/>
    <w:rsid w:val="0071698D"/>
    <w:rsid w:val="00717340"/>
    <w:rsid w:val="007173ED"/>
    <w:rsid w:val="00720189"/>
    <w:rsid w:val="00724FE8"/>
    <w:rsid w:val="00730C15"/>
    <w:rsid w:val="00730E7F"/>
    <w:rsid w:val="00730F01"/>
    <w:rsid w:val="0073300F"/>
    <w:rsid w:val="00733CB0"/>
    <w:rsid w:val="00733DB0"/>
    <w:rsid w:val="0073764C"/>
    <w:rsid w:val="00740614"/>
    <w:rsid w:val="00740D67"/>
    <w:rsid w:val="007411A8"/>
    <w:rsid w:val="0074475E"/>
    <w:rsid w:val="007454AE"/>
    <w:rsid w:val="00746C9F"/>
    <w:rsid w:val="00750791"/>
    <w:rsid w:val="00750B30"/>
    <w:rsid w:val="00750FE6"/>
    <w:rsid w:val="00753C42"/>
    <w:rsid w:val="00760279"/>
    <w:rsid w:val="0076114C"/>
    <w:rsid w:val="0076172E"/>
    <w:rsid w:val="00762385"/>
    <w:rsid w:val="007626E6"/>
    <w:rsid w:val="00763619"/>
    <w:rsid w:val="0076578F"/>
    <w:rsid w:val="00765B34"/>
    <w:rsid w:val="00766207"/>
    <w:rsid w:val="00766900"/>
    <w:rsid w:val="00767BEC"/>
    <w:rsid w:val="00772916"/>
    <w:rsid w:val="00773307"/>
    <w:rsid w:val="0077620A"/>
    <w:rsid w:val="00777897"/>
    <w:rsid w:val="007800B9"/>
    <w:rsid w:val="00780D3B"/>
    <w:rsid w:val="007831A1"/>
    <w:rsid w:val="0078323D"/>
    <w:rsid w:val="00784224"/>
    <w:rsid w:val="00785AF8"/>
    <w:rsid w:val="00785C2E"/>
    <w:rsid w:val="00786C6D"/>
    <w:rsid w:val="007878D9"/>
    <w:rsid w:val="00787929"/>
    <w:rsid w:val="00787D0C"/>
    <w:rsid w:val="00790C1D"/>
    <w:rsid w:val="00791085"/>
    <w:rsid w:val="00791291"/>
    <w:rsid w:val="0079287F"/>
    <w:rsid w:val="00793D41"/>
    <w:rsid w:val="007953A0"/>
    <w:rsid w:val="007959C9"/>
    <w:rsid w:val="00797729"/>
    <w:rsid w:val="007A0DBF"/>
    <w:rsid w:val="007A67C3"/>
    <w:rsid w:val="007A717A"/>
    <w:rsid w:val="007A74BA"/>
    <w:rsid w:val="007A7641"/>
    <w:rsid w:val="007A7959"/>
    <w:rsid w:val="007B18D2"/>
    <w:rsid w:val="007B4203"/>
    <w:rsid w:val="007B5D83"/>
    <w:rsid w:val="007B5FD6"/>
    <w:rsid w:val="007B6592"/>
    <w:rsid w:val="007B6B56"/>
    <w:rsid w:val="007B80CE"/>
    <w:rsid w:val="007C0F93"/>
    <w:rsid w:val="007C1D56"/>
    <w:rsid w:val="007C3BD1"/>
    <w:rsid w:val="007C40D1"/>
    <w:rsid w:val="007C40FD"/>
    <w:rsid w:val="007C4218"/>
    <w:rsid w:val="007C5A82"/>
    <w:rsid w:val="007C6486"/>
    <w:rsid w:val="007C67A8"/>
    <w:rsid w:val="007C73B6"/>
    <w:rsid w:val="007C7653"/>
    <w:rsid w:val="007D34C5"/>
    <w:rsid w:val="007D38B3"/>
    <w:rsid w:val="007D4201"/>
    <w:rsid w:val="007D519A"/>
    <w:rsid w:val="007D51B2"/>
    <w:rsid w:val="007D57BB"/>
    <w:rsid w:val="007D5CE6"/>
    <w:rsid w:val="007D665C"/>
    <w:rsid w:val="007D727B"/>
    <w:rsid w:val="007E1850"/>
    <w:rsid w:val="007E1E08"/>
    <w:rsid w:val="007E235D"/>
    <w:rsid w:val="007E2938"/>
    <w:rsid w:val="007E48C0"/>
    <w:rsid w:val="007E55BF"/>
    <w:rsid w:val="007E55C1"/>
    <w:rsid w:val="007E5B45"/>
    <w:rsid w:val="007E5C97"/>
    <w:rsid w:val="007E6151"/>
    <w:rsid w:val="007E6CCE"/>
    <w:rsid w:val="007E71C0"/>
    <w:rsid w:val="007E7AC8"/>
    <w:rsid w:val="007F3757"/>
    <w:rsid w:val="007F4231"/>
    <w:rsid w:val="007F6888"/>
    <w:rsid w:val="007F6D4D"/>
    <w:rsid w:val="007F6E60"/>
    <w:rsid w:val="007F7BE2"/>
    <w:rsid w:val="00800AFD"/>
    <w:rsid w:val="00801596"/>
    <w:rsid w:val="008027D4"/>
    <w:rsid w:val="008049EC"/>
    <w:rsid w:val="00806DB4"/>
    <w:rsid w:val="00807298"/>
    <w:rsid w:val="0081182F"/>
    <w:rsid w:val="008129A1"/>
    <w:rsid w:val="008145AE"/>
    <w:rsid w:val="0081486D"/>
    <w:rsid w:val="00814E37"/>
    <w:rsid w:val="0081731B"/>
    <w:rsid w:val="0082045C"/>
    <w:rsid w:val="0082445A"/>
    <w:rsid w:val="0082491B"/>
    <w:rsid w:val="00831545"/>
    <w:rsid w:val="008349CC"/>
    <w:rsid w:val="00836B3E"/>
    <w:rsid w:val="00837387"/>
    <w:rsid w:val="00840729"/>
    <w:rsid w:val="0084758F"/>
    <w:rsid w:val="00847E9E"/>
    <w:rsid w:val="00850150"/>
    <w:rsid w:val="00851571"/>
    <w:rsid w:val="00851A29"/>
    <w:rsid w:val="008536DD"/>
    <w:rsid w:val="00854BDA"/>
    <w:rsid w:val="00854D97"/>
    <w:rsid w:val="00856E08"/>
    <w:rsid w:val="00857447"/>
    <w:rsid w:val="00857A78"/>
    <w:rsid w:val="00860703"/>
    <w:rsid w:val="00861C5F"/>
    <w:rsid w:val="00865ADE"/>
    <w:rsid w:val="00865F46"/>
    <w:rsid w:val="0087127F"/>
    <w:rsid w:val="00872AC7"/>
    <w:rsid w:val="008735A4"/>
    <w:rsid w:val="008752C4"/>
    <w:rsid w:val="00876B79"/>
    <w:rsid w:val="0087739F"/>
    <w:rsid w:val="00877637"/>
    <w:rsid w:val="0087766A"/>
    <w:rsid w:val="008827CA"/>
    <w:rsid w:val="008833BB"/>
    <w:rsid w:val="00883A14"/>
    <w:rsid w:val="00886508"/>
    <w:rsid w:val="00886AE9"/>
    <w:rsid w:val="008877EC"/>
    <w:rsid w:val="00887EC4"/>
    <w:rsid w:val="008918A2"/>
    <w:rsid w:val="00892242"/>
    <w:rsid w:val="00893969"/>
    <w:rsid w:val="00893D30"/>
    <w:rsid w:val="008954C9"/>
    <w:rsid w:val="00896AC1"/>
    <w:rsid w:val="0089721A"/>
    <w:rsid w:val="00897578"/>
    <w:rsid w:val="008A1233"/>
    <w:rsid w:val="008A2572"/>
    <w:rsid w:val="008A42F7"/>
    <w:rsid w:val="008A43E5"/>
    <w:rsid w:val="008A729C"/>
    <w:rsid w:val="008B0B25"/>
    <w:rsid w:val="008B1B9F"/>
    <w:rsid w:val="008B1D21"/>
    <w:rsid w:val="008B283D"/>
    <w:rsid w:val="008B3261"/>
    <w:rsid w:val="008B4B80"/>
    <w:rsid w:val="008B676D"/>
    <w:rsid w:val="008B6F70"/>
    <w:rsid w:val="008C0116"/>
    <w:rsid w:val="008C267B"/>
    <w:rsid w:val="008C2BB3"/>
    <w:rsid w:val="008C2E33"/>
    <w:rsid w:val="008C2FA1"/>
    <w:rsid w:val="008C600C"/>
    <w:rsid w:val="008C60B3"/>
    <w:rsid w:val="008C6906"/>
    <w:rsid w:val="008C7F6E"/>
    <w:rsid w:val="008D04B3"/>
    <w:rsid w:val="008D0731"/>
    <w:rsid w:val="008D0A46"/>
    <w:rsid w:val="008D43B3"/>
    <w:rsid w:val="008D64BD"/>
    <w:rsid w:val="008D728A"/>
    <w:rsid w:val="008D72BD"/>
    <w:rsid w:val="008D7CFF"/>
    <w:rsid w:val="008E02F8"/>
    <w:rsid w:val="008E23CA"/>
    <w:rsid w:val="008E38C2"/>
    <w:rsid w:val="008E79FF"/>
    <w:rsid w:val="008F047B"/>
    <w:rsid w:val="008F0C42"/>
    <w:rsid w:val="008F1581"/>
    <w:rsid w:val="008F299F"/>
    <w:rsid w:val="008F599B"/>
    <w:rsid w:val="008F5EAF"/>
    <w:rsid w:val="00900EA4"/>
    <w:rsid w:val="009014C0"/>
    <w:rsid w:val="00902C03"/>
    <w:rsid w:val="009055F2"/>
    <w:rsid w:val="00905AE7"/>
    <w:rsid w:val="00905DFC"/>
    <w:rsid w:val="00905E48"/>
    <w:rsid w:val="0090723B"/>
    <w:rsid w:val="00907BC2"/>
    <w:rsid w:val="00910042"/>
    <w:rsid w:val="00911932"/>
    <w:rsid w:val="009121E2"/>
    <w:rsid w:val="009122D9"/>
    <w:rsid w:val="00912972"/>
    <w:rsid w:val="009130EE"/>
    <w:rsid w:val="0091352E"/>
    <w:rsid w:val="00913BD2"/>
    <w:rsid w:val="00914679"/>
    <w:rsid w:val="009166DC"/>
    <w:rsid w:val="00917297"/>
    <w:rsid w:val="00917DDF"/>
    <w:rsid w:val="009204E3"/>
    <w:rsid w:val="00921827"/>
    <w:rsid w:val="00921A10"/>
    <w:rsid w:val="009228C7"/>
    <w:rsid w:val="00922EC7"/>
    <w:rsid w:val="00923E4E"/>
    <w:rsid w:val="009244B6"/>
    <w:rsid w:val="00927D95"/>
    <w:rsid w:val="00930DFF"/>
    <w:rsid w:val="00930E86"/>
    <w:rsid w:val="00930F2B"/>
    <w:rsid w:val="00931C3C"/>
    <w:rsid w:val="00931E5D"/>
    <w:rsid w:val="00932252"/>
    <w:rsid w:val="00933E14"/>
    <w:rsid w:val="00934C55"/>
    <w:rsid w:val="009354DF"/>
    <w:rsid w:val="00935911"/>
    <w:rsid w:val="00936ABC"/>
    <w:rsid w:val="00937FFA"/>
    <w:rsid w:val="009400EE"/>
    <w:rsid w:val="00940B0C"/>
    <w:rsid w:val="00941673"/>
    <w:rsid w:val="00943095"/>
    <w:rsid w:val="009436E8"/>
    <w:rsid w:val="0094482D"/>
    <w:rsid w:val="009472CF"/>
    <w:rsid w:val="0094778E"/>
    <w:rsid w:val="00952B8B"/>
    <w:rsid w:val="00953F02"/>
    <w:rsid w:val="009550DF"/>
    <w:rsid w:val="00955F74"/>
    <w:rsid w:val="0095780B"/>
    <w:rsid w:val="00957CBD"/>
    <w:rsid w:val="0096042F"/>
    <w:rsid w:val="009613B3"/>
    <w:rsid w:val="00961CC7"/>
    <w:rsid w:val="0096431B"/>
    <w:rsid w:val="00965147"/>
    <w:rsid w:val="0096567A"/>
    <w:rsid w:val="00965D5A"/>
    <w:rsid w:val="00966AAA"/>
    <w:rsid w:val="00967A7A"/>
    <w:rsid w:val="009705E5"/>
    <w:rsid w:val="00975BB1"/>
    <w:rsid w:val="009763C3"/>
    <w:rsid w:val="009809A1"/>
    <w:rsid w:val="00982277"/>
    <w:rsid w:val="00982C4B"/>
    <w:rsid w:val="00983BC8"/>
    <w:rsid w:val="00983C86"/>
    <w:rsid w:val="009843CC"/>
    <w:rsid w:val="00985F43"/>
    <w:rsid w:val="00987990"/>
    <w:rsid w:val="00987DA4"/>
    <w:rsid w:val="00987F32"/>
    <w:rsid w:val="00989498"/>
    <w:rsid w:val="00991BF5"/>
    <w:rsid w:val="0099200C"/>
    <w:rsid w:val="009925C9"/>
    <w:rsid w:val="00997AB9"/>
    <w:rsid w:val="009A2196"/>
    <w:rsid w:val="009A28B7"/>
    <w:rsid w:val="009A290A"/>
    <w:rsid w:val="009A419E"/>
    <w:rsid w:val="009A45A4"/>
    <w:rsid w:val="009A50B3"/>
    <w:rsid w:val="009A5C30"/>
    <w:rsid w:val="009A5FE5"/>
    <w:rsid w:val="009A7265"/>
    <w:rsid w:val="009B178B"/>
    <w:rsid w:val="009B1FC9"/>
    <w:rsid w:val="009B271A"/>
    <w:rsid w:val="009B5FAE"/>
    <w:rsid w:val="009C02BE"/>
    <w:rsid w:val="009C1450"/>
    <w:rsid w:val="009C3C3F"/>
    <w:rsid w:val="009C3DD7"/>
    <w:rsid w:val="009C3FA4"/>
    <w:rsid w:val="009C4D51"/>
    <w:rsid w:val="009C4F68"/>
    <w:rsid w:val="009C6D58"/>
    <w:rsid w:val="009D00F1"/>
    <w:rsid w:val="009D0370"/>
    <w:rsid w:val="009D53B5"/>
    <w:rsid w:val="009D5856"/>
    <w:rsid w:val="009E2F42"/>
    <w:rsid w:val="009E2F6D"/>
    <w:rsid w:val="009E4414"/>
    <w:rsid w:val="009E4EE4"/>
    <w:rsid w:val="009E5771"/>
    <w:rsid w:val="009E725C"/>
    <w:rsid w:val="009F2CDF"/>
    <w:rsid w:val="009F5055"/>
    <w:rsid w:val="009F79AC"/>
    <w:rsid w:val="00A00180"/>
    <w:rsid w:val="00A002AC"/>
    <w:rsid w:val="00A00AB1"/>
    <w:rsid w:val="00A0136E"/>
    <w:rsid w:val="00A01DFB"/>
    <w:rsid w:val="00A02186"/>
    <w:rsid w:val="00A026B7"/>
    <w:rsid w:val="00A0283B"/>
    <w:rsid w:val="00A02A4C"/>
    <w:rsid w:val="00A035A4"/>
    <w:rsid w:val="00A0504B"/>
    <w:rsid w:val="00A05259"/>
    <w:rsid w:val="00A055FA"/>
    <w:rsid w:val="00A056F5"/>
    <w:rsid w:val="00A068ED"/>
    <w:rsid w:val="00A10E20"/>
    <w:rsid w:val="00A145A7"/>
    <w:rsid w:val="00A14D37"/>
    <w:rsid w:val="00A15BF6"/>
    <w:rsid w:val="00A167CA"/>
    <w:rsid w:val="00A16EB3"/>
    <w:rsid w:val="00A16FF6"/>
    <w:rsid w:val="00A17294"/>
    <w:rsid w:val="00A1775F"/>
    <w:rsid w:val="00A17FBE"/>
    <w:rsid w:val="00A21957"/>
    <w:rsid w:val="00A22547"/>
    <w:rsid w:val="00A22AC1"/>
    <w:rsid w:val="00A23DFD"/>
    <w:rsid w:val="00A26DDD"/>
    <w:rsid w:val="00A27019"/>
    <w:rsid w:val="00A30745"/>
    <w:rsid w:val="00A31999"/>
    <w:rsid w:val="00A31EB0"/>
    <w:rsid w:val="00A338E2"/>
    <w:rsid w:val="00A3452E"/>
    <w:rsid w:val="00A36643"/>
    <w:rsid w:val="00A40CF6"/>
    <w:rsid w:val="00A41268"/>
    <w:rsid w:val="00A41310"/>
    <w:rsid w:val="00A4217B"/>
    <w:rsid w:val="00A45BBD"/>
    <w:rsid w:val="00A4767B"/>
    <w:rsid w:val="00A47F25"/>
    <w:rsid w:val="00A546F5"/>
    <w:rsid w:val="00A54E26"/>
    <w:rsid w:val="00A554BD"/>
    <w:rsid w:val="00A61568"/>
    <w:rsid w:val="00A61668"/>
    <w:rsid w:val="00A61D63"/>
    <w:rsid w:val="00A6323F"/>
    <w:rsid w:val="00A642D3"/>
    <w:rsid w:val="00A6573D"/>
    <w:rsid w:val="00A658C3"/>
    <w:rsid w:val="00A659D7"/>
    <w:rsid w:val="00A666CA"/>
    <w:rsid w:val="00A70D10"/>
    <w:rsid w:val="00A72AA5"/>
    <w:rsid w:val="00A7584D"/>
    <w:rsid w:val="00A801FB"/>
    <w:rsid w:val="00A80A43"/>
    <w:rsid w:val="00A8130E"/>
    <w:rsid w:val="00A831C6"/>
    <w:rsid w:val="00A84C3F"/>
    <w:rsid w:val="00A8578B"/>
    <w:rsid w:val="00A8687F"/>
    <w:rsid w:val="00A86EF0"/>
    <w:rsid w:val="00A8752D"/>
    <w:rsid w:val="00A8766B"/>
    <w:rsid w:val="00A93969"/>
    <w:rsid w:val="00A93E5C"/>
    <w:rsid w:val="00A946B1"/>
    <w:rsid w:val="00A94900"/>
    <w:rsid w:val="00A9566E"/>
    <w:rsid w:val="00A9648F"/>
    <w:rsid w:val="00A96747"/>
    <w:rsid w:val="00A97198"/>
    <w:rsid w:val="00A97848"/>
    <w:rsid w:val="00A99EF0"/>
    <w:rsid w:val="00AA07F6"/>
    <w:rsid w:val="00AA08AD"/>
    <w:rsid w:val="00AA297D"/>
    <w:rsid w:val="00AA3739"/>
    <w:rsid w:val="00AA42BC"/>
    <w:rsid w:val="00AA4FAD"/>
    <w:rsid w:val="00AA5233"/>
    <w:rsid w:val="00AA7E96"/>
    <w:rsid w:val="00AA7F5A"/>
    <w:rsid w:val="00AB075B"/>
    <w:rsid w:val="00AB14F8"/>
    <w:rsid w:val="00AB2760"/>
    <w:rsid w:val="00AB2A10"/>
    <w:rsid w:val="00AB391A"/>
    <w:rsid w:val="00AB3B71"/>
    <w:rsid w:val="00AB42D9"/>
    <w:rsid w:val="00AB4E05"/>
    <w:rsid w:val="00AB505E"/>
    <w:rsid w:val="00AB54F0"/>
    <w:rsid w:val="00AB5712"/>
    <w:rsid w:val="00AB7113"/>
    <w:rsid w:val="00AC0367"/>
    <w:rsid w:val="00AC040D"/>
    <w:rsid w:val="00AC121D"/>
    <w:rsid w:val="00AC2591"/>
    <w:rsid w:val="00AC2699"/>
    <w:rsid w:val="00AC290D"/>
    <w:rsid w:val="00AC2B0D"/>
    <w:rsid w:val="00AC2C29"/>
    <w:rsid w:val="00AC5AFE"/>
    <w:rsid w:val="00AC6CE5"/>
    <w:rsid w:val="00AC6D5A"/>
    <w:rsid w:val="00AC74AB"/>
    <w:rsid w:val="00AC74D3"/>
    <w:rsid w:val="00AC7C1A"/>
    <w:rsid w:val="00AD2475"/>
    <w:rsid w:val="00AD3729"/>
    <w:rsid w:val="00AD4387"/>
    <w:rsid w:val="00AD6937"/>
    <w:rsid w:val="00AD7BDA"/>
    <w:rsid w:val="00AE0B83"/>
    <w:rsid w:val="00AE0CA2"/>
    <w:rsid w:val="00AE12A1"/>
    <w:rsid w:val="00AE20E6"/>
    <w:rsid w:val="00AE33BB"/>
    <w:rsid w:val="00AE3BEC"/>
    <w:rsid w:val="00AE7B37"/>
    <w:rsid w:val="00AF07C9"/>
    <w:rsid w:val="00AF0E11"/>
    <w:rsid w:val="00B015DD"/>
    <w:rsid w:val="00B017B5"/>
    <w:rsid w:val="00B018B4"/>
    <w:rsid w:val="00B0316E"/>
    <w:rsid w:val="00B03C7C"/>
    <w:rsid w:val="00B041B6"/>
    <w:rsid w:val="00B04E2F"/>
    <w:rsid w:val="00B05086"/>
    <w:rsid w:val="00B051DB"/>
    <w:rsid w:val="00B05913"/>
    <w:rsid w:val="00B05A36"/>
    <w:rsid w:val="00B05E5F"/>
    <w:rsid w:val="00B063B0"/>
    <w:rsid w:val="00B0770F"/>
    <w:rsid w:val="00B079CA"/>
    <w:rsid w:val="00B07E7D"/>
    <w:rsid w:val="00B101F5"/>
    <w:rsid w:val="00B104D7"/>
    <w:rsid w:val="00B1146F"/>
    <w:rsid w:val="00B11643"/>
    <w:rsid w:val="00B11AD9"/>
    <w:rsid w:val="00B12189"/>
    <w:rsid w:val="00B132FB"/>
    <w:rsid w:val="00B13A6C"/>
    <w:rsid w:val="00B15E49"/>
    <w:rsid w:val="00B163B1"/>
    <w:rsid w:val="00B16AA5"/>
    <w:rsid w:val="00B1704F"/>
    <w:rsid w:val="00B1760F"/>
    <w:rsid w:val="00B21D92"/>
    <w:rsid w:val="00B224B7"/>
    <w:rsid w:val="00B22844"/>
    <w:rsid w:val="00B24973"/>
    <w:rsid w:val="00B24D67"/>
    <w:rsid w:val="00B25A0E"/>
    <w:rsid w:val="00B275F1"/>
    <w:rsid w:val="00B31AA1"/>
    <w:rsid w:val="00B32008"/>
    <w:rsid w:val="00B328A4"/>
    <w:rsid w:val="00B33805"/>
    <w:rsid w:val="00B33F08"/>
    <w:rsid w:val="00B34009"/>
    <w:rsid w:val="00B3591C"/>
    <w:rsid w:val="00B4235B"/>
    <w:rsid w:val="00B43610"/>
    <w:rsid w:val="00B43A73"/>
    <w:rsid w:val="00B44E8C"/>
    <w:rsid w:val="00B506C4"/>
    <w:rsid w:val="00B54ED1"/>
    <w:rsid w:val="00B56262"/>
    <w:rsid w:val="00B5677E"/>
    <w:rsid w:val="00B57CE4"/>
    <w:rsid w:val="00B60652"/>
    <w:rsid w:val="00B607C1"/>
    <w:rsid w:val="00B60B17"/>
    <w:rsid w:val="00B60D81"/>
    <w:rsid w:val="00B611B8"/>
    <w:rsid w:val="00B6193D"/>
    <w:rsid w:val="00B629C5"/>
    <w:rsid w:val="00B62C11"/>
    <w:rsid w:val="00B62E66"/>
    <w:rsid w:val="00B63EF7"/>
    <w:rsid w:val="00B65D58"/>
    <w:rsid w:val="00B72F09"/>
    <w:rsid w:val="00B7321E"/>
    <w:rsid w:val="00B73250"/>
    <w:rsid w:val="00B7394B"/>
    <w:rsid w:val="00B74376"/>
    <w:rsid w:val="00B74452"/>
    <w:rsid w:val="00B75CFC"/>
    <w:rsid w:val="00B80116"/>
    <w:rsid w:val="00B801A6"/>
    <w:rsid w:val="00B81812"/>
    <w:rsid w:val="00B83C9C"/>
    <w:rsid w:val="00B84F66"/>
    <w:rsid w:val="00B85869"/>
    <w:rsid w:val="00B87338"/>
    <w:rsid w:val="00B87915"/>
    <w:rsid w:val="00B87A80"/>
    <w:rsid w:val="00B90186"/>
    <w:rsid w:val="00B91E0A"/>
    <w:rsid w:val="00B93D5F"/>
    <w:rsid w:val="00B94885"/>
    <w:rsid w:val="00B94BD7"/>
    <w:rsid w:val="00B95B76"/>
    <w:rsid w:val="00B96CF6"/>
    <w:rsid w:val="00B96FBF"/>
    <w:rsid w:val="00B9775A"/>
    <w:rsid w:val="00BA04C9"/>
    <w:rsid w:val="00BA19A0"/>
    <w:rsid w:val="00BA462E"/>
    <w:rsid w:val="00BA4EFE"/>
    <w:rsid w:val="00BA6EBC"/>
    <w:rsid w:val="00BA79DF"/>
    <w:rsid w:val="00BB142B"/>
    <w:rsid w:val="00BB1A3B"/>
    <w:rsid w:val="00BB1EC8"/>
    <w:rsid w:val="00BB3BD1"/>
    <w:rsid w:val="00BB4919"/>
    <w:rsid w:val="00BB5256"/>
    <w:rsid w:val="00BB6F3F"/>
    <w:rsid w:val="00BC0386"/>
    <w:rsid w:val="00BC22E5"/>
    <w:rsid w:val="00BC3593"/>
    <w:rsid w:val="00BC39E1"/>
    <w:rsid w:val="00BD04CC"/>
    <w:rsid w:val="00BD05BC"/>
    <w:rsid w:val="00BD0F17"/>
    <w:rsid w:val="00BD20F6"/>
    <w:rsid w:val="00BD2A8E"/>
    <w:rsid w:val="00BD2B59"/>
    <w:rsid w:val="00BD3E93"/>
    <w:rsid w:val="00BD5292"/>
    <w:rsid w:val="00BD6269"/>
    <w:rsid w:val="00BD6B4D"/>
    <w:rsid w:val="00BD7740"/>
    <w:rsid w:val="00BD778C"/>
    <w:rsid w:val="00BD7B5F"/>
    <w:rsid w:val="00BE059A"/>
    <w:rsid w:val="00BE083E"/>
    <w:rsid w:val="00BE1E2D"/>
    <w:rsid w:val="00BE3429"/>
    <w:rsid w:val="00BE5FCF"/>
    <w:rsid w:val="00BE63DE"/>
    <w:rsid w:val="00BE699D"/>
    <w:rsid w:val="00BE6E4A"/>
    <w:rsid w:val="00BE77C2"/>
    <w:rsid w:val="00BF0120"/>
    <w:rsid w:val="00BF1C61"/>
    <w:rsid w:val="00BF39CA"/>
    <w:rsid w:val="00BF4FBB"/>
    <w:rsid w:val="00BF55E1"/>
    <w:rsid w:val="00BF59C7"/>
    <w:rsid w:val="00BF61EB"/>
    <w:rsid w:val="00BF7EC8"/>
    <w:rsid w:val="00BF7F05"/>
    <w:rsid w:val="00C0260A"/>
    <w:rsid w:val="00C02D46"/>
    <w:rsid w:val="00C04210"/>
    <w:rsid w:val="00C045EB"/>
    <w:rsid w:val="00C04BDB"/>
    <w:rsid w:val="00C05672"/>
    <w:rsid w:val="00C05D2C"/>
    <w:rsid w:val="00C06176"/>
    <w:rsid w:val="00C0637E"/>
    <w:rsid w:val="00C0671C"/>
    <w:rsid w:val="00C113EB"/>
    <w:rsid w:val="00C1235C"/>
    <w:rsid w:val="00C13633"/>
    <w:rsid w:val="00C16A77"/>
    <w:rsid w:val="00C206EA"/>
    <w:rsid w:val="00C21CB6"/>
    <w:rsid w:val="00C2263D"/>
    <w:rsid w:val="00C2518F"/>
    <w:rsid w:val="00C252DD"/>
    <w:rsid w:val="00C2661F"/>
    <w:rsid w:val="00C26B6C"/>
    <w:rsid w:val="00C27405"/>
    <w:rsid w:val="00C30FD2"/>
    <w:rsid w:val="00C310D7"/>
    <w:rsid w:val="00C32EAC"/>
    <w:rsid w:val="00C3338C"/>
    <w:rsid w:val="00C33DEC"/>
    <w:rsid w:val="00C34DBC"/>
    <w:rsid w:val="00C35A3E"/>
    <w:rsid w:val="00C35E2E"/>
    <w:rsid w:val="00C365A6"/>
    <w:rsid w:val="00C3785F"/>
    <w:rsid w:val="00C413EB"/>
    <w:rsid w:val="00C43CCC"/>
    <w:rsid w:val="00C44070"/>
    <w:rsid w:val="00C454A4"/>
    <w:rsid w:val="00C46091"/>
    <w:rsid w:val="00C46690"/>
    <w:rsid w:val="00C47211"/>
    <w:rsid w:val="00C50993"/>
    <w:rsid w:val="00C51835"/>
    <w:rsid w:val="00C56017"/>
    <w:rsid w:val="00C56620"/>
    <w:rsid w:val="00C57CF0"/>
    <w:rsid w:val="00C57DD8"/>
    <w:rsid w:val="00C603A7"/>
    <w:rsid w:val="00C615CB"/>
    <w:rsid w:val="00C62850"/>
    <w:rsid w:val="00C62D93"/>
    <w:rsid w:val="00C637DA"/>
    <w:rsid w:val="00C63A9E"/>
    <w:rsid w:val="00C652D8"/>
    <w:rsid w:val="00C66D61"/>
    <w:rsid w:val="00C717CF"/>
    <w:rsid w:val="00C717EA"/>
    <w:rsid w:val="00C725A4"/>
    <w:rsid w:val="00C72988"/>
    <w:rsid w:val="00C73DD7"/>
    <w:rsid w:val="00C742B1"/>
    <w:rsid w:val="00C767A1"/>
    <w:rsid w:val="00C77C40"/>
    <w:rsid w:val="00C80E79"/>
    <w:rsid w:val="00C83071"/>
    <w:rsid w:val="00C861AA"/>
    <w:rsid w:val="00C90CF4"/>
    <w:rsid w:val="00C927EF"/>
    <w:rsid w:val="00C96B1E"/>
    <w:rsid w:val="00C9756C"/>
    <w:rsid w:val="00C9764E"/>
    <w:rsid w:val="00C977F7"/>
    <w:rsid w:val="00CA11B5"/>
    <w:rsid w:val="00CA58F9"/>
    <w:rsid w:val="00CA6B7E"/>
    <w:rsid w:val="00CA6C5C"/>
    <w:rsid w:val="00CA6FC8"/>
    <w:rsid w:val="00CB0404"/>
    <w:rsid w:val="00CB0AF4"/>
    <w:rsid w:val="00CB1956"/>
    <w:rsid w:val="00CB1DB6"/>
    <w:rsid w:val="00CB28CD"/>
    <w:rsid w:val="00CB44E4"/>
    <w:rsid w:val="00CB794A"/>
    <w:rsid w:val="00CC08BC"/>
    <w:rsid w:val="00CC1D34"/>
    <w:rsid w:val="00CC25AB"/>
    <w:rsid w:val="00CC3FC6"/>
    <w:rsid w:val="00CC43D9"/>
    <w:rsid w:val="00CD062F"/>
    <w:rsid w:val="00CD12B4"/>
    <w:rsid w:val="00CD17A4"/>
    <w:rsid w:val="00CD1970"/>
    <w:rsid w:val="00CD2073"/>
    <w:rsid w:val="00CD3AFA"/>
    <w:rsid w:val="00CD5064"/>
    <w:rsid w:val="00CD6812"/>
    <w:rsid w:val="00CE5507"/>
    <w:rsid w:val="00CE5CB4"/>
    <w:rsid w:val="00CE6552"/>
    <w:rsid w:val="00CE75D9"/>
    <w:rsid w:val="00CE762A"/>
    <w:rsid w:val="00CF2233"/>
    <w:rsid w:val="00CF2296"/>
    <w:rsid w:val="00CF39D4"/>
    <w:rsid w:val="00CF44EA"/>
    <w:rsid w:val="00CF516B"/>
    <w:rsid w:val="00CF5B56"/>
    <w:rsid w:val="00CF707A"/>
    <w:rsid w:val="00CF76E0"/>
    <w:rsid w:val="00CF775D"/>
    <w:rsid w:val="00CF795D"/>
    <w:rsid w:val="00D005D5"/>
    <w:rsid w:val="00D0160F"/>
    <w:rsid w:val="00D01AA7"/>
    <w:rsid w:val="00D03C11"/>
    <w:rsid w:val="00D05371"/>
    <w:rsid w:val="00D054D0"/>
    <w:rsid w:val="00D106B8"/>
    <w:rsid w:val="00D10D3F"/>
    <w:rsid w:val="00D120B6"/>
    <w:rsid w:val="00D12F50"/>
    <w:rsid w:val="00D15EC8"/>
    <w:rsid w:val="00D164C3"/>
    <w:rsid w:val="00D165D9"/>
    <w:rsid w:val="00D1665B"/>
    <w:rsid w:val="00D212AC"/>
    <w:rsid w:val="00D22655"/>
    <w:rsid w:val="00D2404E"/>
    <w:rsid w:val="00D26048"/>
    <w:rsid w:val="00D27675"/>
    <w:rsid w:val="00D30EB5"/>
    <w:rsid w:val="00D30FA6"/>
    <w:rsid w:val="00D3194A"/>
    <w:rsid w:val="00D32A84"/>
    <w:rsid w:val="00D32EC5"/>
    <w:rsid w:val="00D3418B"/>
    <w:rsid w:val="00D347F5"/>
    <w:rsid w:val="00D34B32"/>
    <w:rsid w:val="00D37B8E"/>
    <w:rsid w:val="00D42E32"/>
    <w:rsid w:val="00D45CDF"/>
    <w:rsid w:val="00D46329"/>
    <w:rsid w:val="00D50947"/>
    <w:rsid w:val="00D51AC5"/>
    <w:rsid w:val="00D52A84"/>
    <w:rsid w:val="00D52F99"/>
    <w:rsid w:val="00D54D10"/>
    <w:rsid w:val="00D552B6"/>
    <w:rsid w:val="00D552F4"/>
    <w:rsid w:val="00D60914"/>
    <w:rsid w:val="00D60B1E"/>
    <w:rsid w:val="00D61090"/>
    <w:rsid w:val="00D63866"/>
    <w:rsid w:val="00D63A92"/>
    <w:rsid w:val="00D63EE1"/>
    <w:rsid w:val="00D64FA7"/>
    <w:rsid w:val="00D65EBD"/>
    <w:rsid w:val="00D668F0"/>
    <w:rsid w:val="00D66BB0"/>
    <w:rsid w:val="00D7139C"/>
    <w:rsid w:val="00D72D6B"/>
    <w:rsid w:val="00D74E44"/>
    <w:rsid w:val="00D75402"/>
    <w:rsid w:val="00D756C1"/>
    <w:rsid w:val="00D76EFE"/>
    <w:rsid w:val="00D77662"/>
    <w:rsid w:val="00D77FAD"/>
    <w:rsid w:val="00D8020C"/>
    <w:rsid w:val="00D8060A"/>
    <w:rsid w:val="00D83CBE"/>
    <w:rsid w:val="00D8553B"/>
    <w:rsid w:val="00D85583"/>
    <w:rsid w:val="00D90676"/>
    <w:rsid w:val="00D90BB0"/>
    <w:rsid w:val="00D9142D"/>
    <w:rsid w:val="00D9201F"/>
    <w:rsid w:val="00D9261B"/>
    <w:rsid w:val="00D93ECE"/>
    <w:rsid w:val="00D93F3A"/>
    <w:rsid w:val="00D95E42"/>
    <w:rsid w:val="00D9646D"/>
    <w:rsid w:val="00D96F5B"/>
    <w:rsid w:val="00D97230"/>
    <w:rsid w:val="00D97F3D"/>
    <w:rsid w:val="00D97FD4"/>
    <w:rsid w:val="00DA1C31"/>
    <w:rsid w:val="00DA1EBC"/>
    <w:rsid w:val="00DA4581"/>
    <w:rsid w:val="00DA4954"/>
    <w:rsid w:val="00DA5045"/>
    <w:rsid w:val="00DA5917"/>
    <w:rsid w:val="00DA5A79"/>
    <w:rsid w:val="00DA6488"/>
    <w:rsid w:val="00DA68F4"/>
    <w:rsid w:val="00DA693C"/>
    <w:rsid w:val="00DA6AC9"/>
    <w:rsid w:val="00DB0357"/>
    <w:rsid w:val="00DB0569"/>
    <w:rsid w:val="00DB084A"/>
    <w:rsid w:val="00DB1283"/>
    <w:rsid w:val="00DB31E2"/>
    <w:rsid w:val="00DB4B6E"/>
    <w:rsid w:val="00DB4DB2"/>
    <w:rsid w:val="00DB614A"/>
    <w:rsid w:val="00DB7520"/>
    <w:rsid w:val="00DB79B0"/>
    <w:rsid w:val="00DC1815"/>
    <w:rsid w:val="00DC1E2D"/>
    <w:rsid w:val="00DC2866"/>
    <w:rsid w:val="00DC46AC"/>
    <w:rsid w:val="00DC480B"/>
    <w:rsid w:val="00DC5248"/>
    <w:rsid w:val="00DC59EA"/>
    <w:rsid w:val="00DC5CA6"/>
    <w:rsid w:val="00DC6032"/>
    <w:rsid w:val="00DC65C1"/>
    <w:rsid w:val="00DD063A"/>
    <w:rsid w:val="00DD1648"/>
    <w:rsid w:val="00DD26DD"/>
    <w:rsid w:val="00DD26EB"/>
    <w:rsid w:val="00DD28B1"/>
    <w:rsid w:val="00DD3040"/>
    <w:rsid w:val="00DD3C3A"/>
    <w:rsid w:val="00DE134B"/>
    <w:rsid w:val="00DE1B83"/>
    <w:rsid w:val="00DE400A"/>
    <w:rsid w:val="00DE4CA4"/>
    <w:rsid w:val="00DE5E32"/>
    <w:rsid w:val="00DE6501"/>
    <w:rsid w:val="00DE6D13"/>
    <w:rsid w:val="00DE7A81"/>
    <w:rsid w:val="00DE7E4E"/>
    <w:rsid w:val="00DF1779"/>
    <w:rsid w:val="00DF218B"/>
    <w:rsid w:val="00DF3B3F"/>
    <w:rsid w:val="00DF5DE0"/>
    <w:rsid w:val="00DF5E89"/>
    <w:rsid w:val="00DF6EE1"/>
    <w:rsid w:val="00DF7057"/>
    <w:rsid w:val="00DF74C9"/>
    <w:rsid w:val="00E000F1"/>
    <w:rsid w:val="00E02D52"/>
    <w:rsid w:val="00E10033"/>
    <w:rsid w:val="00E1078B"/>
    <w:rsid w:val="00E10F92"/>
    <w:rsid w:val="00E12A58"/>
    <w:rsid w:val="00E131FF"/>
    <w:rsid w:val="00E1362B"/>
    <w:rsid w:val="00E13850"/>
    <w:rsid w:val="00E141B1"/>
    <w:rsid w:val="00E149EF"/>
    <w:rsid w:val="00E177DF"/>
    <w:rsid w:val="00E20D42"/>
    <w:rsid w:val="00E23568"/>
    <w:rsid w:val="00E260C0"/>
    <w:rsid w:val="00E271BB"/>
    <w:rsid w:val="00E27898"/>
    <w:rsid w:val="00E3081E"/>
    <w:rsid w:val="00E313D4"/>
    <w:rsid w:val="00E314FF"/>
    <w:rsid w:val="00E326B7"/>
    <w:rsid w:val="00E334A6"/>
    <w:rsid w:val="00E336DA"/>
    <w:rsid w:val="00E33926"/>
    <w:rsid w:val="00E344ED"/>
    <w:rsid w:val="00E3493A"/>
    <w:rsid w:val="00E36C7C"/>
    <w:rsid w:val="00E37104"/>
    <w:rsid w:val="00E37A48"/>
    <w:rsid w:val="00E408E2"/>
    <w:rsid w:val="00E41050"/>
    <w:rsid w:val="00E4219E"/>
    <w:rsid w:val="00E4419D"/>
    <w:rsid w:val="00E4643B"/>
    <w:rsid w:val="00E471A7"/>
    <w:rsid w:val="00E47C54"/>
    <w:rsid w:val="00E47C85"/>
    <w:rsid w:val="00E47F46"/>
    <w:rsid w:val="00E51A43"/>
    <w:rsid w:val="00E51D83"/>
    <w:rsid w:val="00E52999"/>
    <w:rsid w:val="00E5447F"/>
    <w:rsid w:val="00E54660"/>
    <w:rsid w:val="00E54E55"/>
    <w:rsid w:val="00E55935"/>
    <w:rsid w:val="00E55D48"/>
    <w:rsid w:val="00E56627"/>
    <w:rsid w:val="00E56689"/>
    <w:rsid w:val="00E57282"/>
    <w:rsid w:val="00E57822"/>
    <w:rsid w:val="00E57D1B"/>
    <w:rsid w:val="00E60132"/>
    <w:rsid w:val="00E60262"/>
    <w:rsid w:val="00E60CC6"/>
    <w:rsid w:val="00E60DA0"/>
    <w:rsid w:val="00E62170"/>
    <w:rsid w:val="00E6242B"/>
    <w:rsid w:val="00E65051"/>
    <w:rsid w:val="00E65DA1"/>
    <w:rsid w:val="00E67291"/>
    <w:rsid w:val="00E71B84"/>
    <w:rsid w:val="00E75229"/>
    <w:rsid w:val="00E75960"/>
    <w:rsid w:val="00E8275E"/>
    <w:rsid w:val="00E82FA5"/>
    <w:rsid w:val="00E831CA"/>
    <w:rsid w:val="00E841A6"/>
    <w:rsid w:val="00E85745"/>
    <w:rsid w:val="00E8581F"/>
    <w:rsid w:val="00E875E4"/>
    <w:rsid w:val="00E901BE"/>
    <w:rsid w:val="00E90893"/>
    <w:rsid w:val="00E9130F"/>
    <w:rsid w:val="00E918F6"/>
    <w:rsid w:val="00E93497"/>
    <w:rsid w:val="00E93D60"/>
    <w:rsid w:val="00E94609"/>
    <w:rsid w:val="00E94ABB"/>
    <w:rsid w:val="00E94FEF"/>
    <w:rsid w:val="00E95564"/>
    <w:rsid w:val="00E95650"/>
    <w:rsid w:val="00E95974"/>
    <w:rsid w:val="00E96ADC"/>
    <w:rsid w:val="00E97877"/>
    <w:rsid w:val="00EB1D01"/>
    <w:rsid w:val="00EB1D7A"/>
    <w:rsid w:val="00EB36D0"/>
    <w:rsid w:val="00EB6CF5"/>
    <w:rsid w:val="00EC1A1B"/>
    <w:rsid w:val="00EC29F7"/>
    <w:rsid w:val="00EC2F48"/>
    <w:rsid w:val="00EC39AA"/>
    <w:rsid w:val="00EC3EB6"/>
    <w:rsid w:val="00EC5678"/>
    <w:rsid w:val="00EC574F"/>
    <w:rsid w:val="00EC5EA5"/>
    <w:rsid w:val="00EC63F1"/>
    <w:rsid w:val="00EC652C"/>
    <w:rsid w:val="00ED0C96"/>
    <w:rsid w:val="00ED203E"/>
    <w:rsid w:val="00ED343F"/>
    <w:rsid w:val="00ED44EE"/>
    <w:rsid w:val="00ED472E"/>
    <w:rsid w:val="00ED53D5"/>
    <w:rsid w:val="00EE088C"/>
    <w:rsid w:val="00EE0BC3"/>
    <w:rsid w:val="00EE1646"/>
    <w:rsid w:val="00EE1FCB"/>
    <w:rsid w:val="00EE2E4E"/>
    <w:rsid w:val="00EE2F17"/>
    <w:rsid w:val="00EE31C4"/>
    <w:rsid w:val="00EE3699"/>
    <w:rsid w:val="00EE52FB"/>
    <w:rsid w:val="00EE63E3"/>
    <w:rsid w:val="00EE72DA"/>
    <w:rsid w:val="00EE7747"/>
    <w:rsid w:val="00EE7873"/>
    <w:rsid w:val="00EE7C88"/>
    <w:rsid w:val="00EF1317"/>
    <w:rsid w:val="00EF1BB9"/>
    <w:rsid w:val="00EF22DE"/>
    <w:rsid w:val="00EF294A"/>
    <w:rsid w:val="00EF29DD"/>
    <w:rsid w:val="00EF3345"/>
    <w:rsid w:val="00EF3517"/>
    <w:rsid w:val="00EF518D"/>
    <w:rsid w:val="00EF5D5E"/>
    <w:rsid w:val="00EF6074"/>
    <w:rsid w:val="00EF7A03"/>
    <w:rsid w:val="00F0047D"/>
    <w:rsid w:val="00F00485"/>
    <w:rsid w:val="00F02D43"/>
    <w:rsid w:val="00F03A88"/>
    <w:rsid w:val="00F03E29"/>
    <w:rsid w:val="00F03F29"/>
    <w:rsid w:val="00F067AF"/>
    <w:rsid w:val="00F07085"/>
    <w:rsid w:val="00F07E7F"/>
    <w:rsid w:val="00F10D4C"/>
    <w:rsid w:val="00F113E5"/>
    <w:rsid w:val="00F11498"/>
    <w:rsid w:val="00F1185D"/>
    <w:rsid w:val="00F121F9"/>
    <w:rsid w:val="00F136EE"/>
    <w:rsid w:val="00F137E9"/>
    <w:rsid w:val="00F16F73"/>
    <w:rsid w:val="00F204C0"/>
    <w:rsid w:val="00F2347D"/>
    <w:rsid w:val="00F25460"/>
    <w:rsid w:val="00F264CF"/>
    <w:rsid w:val="00F320A8"/>
    <w:rsid w:val="00F3211B"/>
    <w:rsid w:val="00F32A1B"/>
    <w:rsid w:val="00F33240"/>
    <w:rsid w:val="00F333DE"/>
    <w:rsid w:val="00F34051"/>
    <w:rsid w:val="00F34471"/>
    <w:rsid w:val="00F3500E"/>
    <w:rsid w:val="00F35B73"/>
    <w:rsid w:val="00F405B1"/>
    <w:rsid w:val="00F410C2"/>
    <w:rsid w:val="00F41FA5"/>
    <w:rsid w:val="00F42FFE"/>
    <w:rsid w:val="00F43318"/>
    <w:rsid w:val="00F43C4E"/>
    <w:rsid w:val="00F44C0D"/>
    <w:rsid w:val="00F44CF9"/>
    <w:rsid w:val="00F460D3"/>
    <w:rsid w:val="00F47424"/>
    <w:rsid w:val="00F505D2"/>
    <w:rsid w:val="00F51B3C"/>
    <w:rsid w:val="00F522F1"/>
    <w:rsid w:val="00F53555"/>
    <w:rsid w:val="00F53CD9"/>
    <w:rsid w:val="00F53D41"/>
    <w:rsid w:val="00F554A3"/>
    <w:rsid w:val="00F61C71"/>
    <w:rsid w:val="00F6392B"/>
    <w:rsid w:val="00F63AF9"/>
    <w:rsid w:val="00F63BAF"/>
    <w:rsid w:val="00F6458F"/>
    <w:rsid w:val="00F64F90"/>
    <w:rsid w:val="00F656C7"/>
    <w:rsid w:val="00F66D1A"/>
    <w:rsid w:val="00F6761C"/>
    <w:rsid w:val="00F70390"/>
    <w:rsid w:val="00F70579"/>
    <w:rsid w:val="00F70C61"/>
    <w:rsid w:val="00F715E4"/>
    <w:rsid w:val="00F73FBE"/>
    <w:rsid w:val="00F74CBE"/>
    <w:rsid w:val="00F750A0"/>
    <w:rsid w:val="00F75D8D"/>
    <w:rsid w:val="00F76AA1"/>
    <w:rsid w:val="00F77A8E"/>
    <w:rsid w:val="00F77D75"/>
    <w:rsid w:val="00F77EFE"/>
    <w:rsid w:val="00F803F5"/>
    <w:rsid w:val="00F804DD"/>
    <w:rsid w:val="00F816BC"/>
    <w:rsid w:val="00F8356B"/>
    <w:rsid w:val="00F838DB"/>
    <w:rsid w:val="00F84229"/>
    <w:rsid w:val="00F845CD"/>
    <w:rsid w:val="00F84957"/>
    <w:rsid w:val="00F84F3A"/>
    <w:rsid w:val="00F85A5D"/>
    <w:rsid w:val="00F908A0"/>
    <w:rsid w:val="00F94626"/>
    <w:rsid w:val="00F9495F"/>
    <w:rsid w:val="00F95B4E"/>
    <w:rsid w:val="00F960C0"/>
    <w:rsid w:val="00FA0DA2"/>
    <w:rsid w:val="00FA1A31"/>
    <w:rsid w:val="00FA1D29"/>
    <w:rsid w:val="00FA2DBE"/>
    <w:rsid w:val="00FA4AB0"/>
    <w:rsid w:val="00FA5822"/>
    <w:rsid w:val="00FA6380"/>
    <w:rsid w:val="00FA63DE"/>
    <w:rsid w:val="00FA79E4"/>
    <w:rsid w:val="00FA7CA5"/>
    <w:rsid w:val="00FB1757"/>
    <w:rsid w:val="00FB6031"/>
    <w:rsid w:val="00FC00DE"/>
    <w:rsid w:val="00FC04FE"/>
    <w:rsid w:val="00FC077B"/>
    <w:rsid w:val="00FC0890"/>
    <w:rsid w:val="00FC2B65"/>
    <w:rsid w:val="00FC4A2F"/>
    <w:rsid w:val="00FC4D15"/>
    <w:rsid w:val="00FC587D"/>
    <w:rsid w:val="00FC5A08"/>
    <w:rsid w:val="00FC5AF4"/>
    <w:rsid w:val="00FC60DB"/>
    <w:rsid w:val="00FD0554"/>
    <w:rsid w:val="00FD1FD9"/>
    <w:rsid w:val="00FD20DD"/>
    <w:rsid w:val="00FD2275"/>
    <w:rsid w:val="00FD29ED"/>
    <w:rsid w:val="00FD447B"/>
    <w:rsid w:val="00FD4B7B"/>
    <w:rsid w:val="00FD4E64"/>
    <w:rsid w:val="00FD5226"/>
    <w:rsid w:val="00FD5CBC"/>
    <w:rsid w:val="00FD65C5"/>
    <w:rsid w:val="00FD67BC"/>
    <w:rsid w:val="00FD6EEE"/>
    <w:rsid w:val="00FD7185"/>
    <w:rsid w:val="00FE0C39"/>
    <w:rsid w:val="00FE1A37"/>
    <w:rsid w:val="00FE47E5"/>
    <w:rsid w:val="00FE54D4"/>
    <w:rsid w:val="00FE5E02"/>
    <w:rsid w:val="00FF0624"/>
    <w:rsid w:val="00FF0A51"/>
    <w:rsid w:val="00FF0D64"/>
    <w:rsid w:val="00FF2C3F"/>
    <w:rsid w:val="00FF2DFE"/>
    <w:rsid w:val="00FF707E"/>
    <w:rsid w:val="012E5119"/>
    <w:rsid w:val="01468003"/>
    <w:rsid w:val="014B7BAF"/>
    <w:rsid w:val="01642695"/>
    <w:rsid w:val="017D205A"/>
    <w:rsid w:val="01844A48"/>
    <w:rsid w:val="018878A5"/>
    <w:rsid w:val="0188CBD9"/>
    <w:rsid w:val="01A62606"/>
    <w:rsid w:val="01A7C931"/>
    <w:rsid w:val="01CC3810"/>
    <w:rsid w:val="01D15C46"/>
    <w:rsid w:val="01D671C5"/>
    <w:rsid w:val="01D835A6"/>
    <w:rsid w:val="01ED8D67"/>
    <w:rsid w:val="01F68BEF"/>
    <w:rsid w:val="0204C496"/>
    <w:rsid w:val="020B5DD5"/>
    <w:rsid w:val="0217478D"/>
    <w:rsid w:val="02279B1C"/>
    <w:rsid w:val="023CE9FE"/>
    <w:rsid w:val="023F7E7B"/>
    <w:rsid w:val="024CC2FE"/>
    <w:rsid w:val="025B740B"/>
    <w:rsid w:val="0266F0C4"/>
    <w:rsid w:val="026D6B7F"/>
    <w:rsid w:val="026E65A7"/>
    <w:rsid w:val="026FAD89"/>
    <w:rsid w:val="0272DAA3"/>
    <w:rsid w:val="027E20B3"/>
    <w:rsid w:val="029C2508"/>
    <w:rsid w:val="029D83E1"/>
    <w:rsid w:val="02B38026"/>
    <w:rsid w:val="02C7C433"/>
    <w:rsid w:val="02D321A7"/>
    <w:rsid w:val="02D40966"/>
    <w:rsid w:val="02D95403"/>
    <w:rsid w:val="030A93CE"/>
    <w:rsid w:val="030EC531"/>
    <w:rsid w:val="03208668"/>
    <w:rsid w:val="032AFE8A"/>
    <w:rsid w:val="033D80BE"/>
    <w:rsid w:val="03417AB8"/>
    <w:rsid w:val="034773F9"/>
    <w:rsid w:val="035E7F20"/>
    <w:rsid w:val="03694BBF"/>
    <w:rsid w:val="037FDCF4"/>
    <w:rsid w:val="039221AF"/>
    <w:rsid w:val="03A5A447"/>
    <w:rsid w:val="03B41FA5"/>
    <w:rsid w:val="03EDD4AD"/>
    <w:rsid w:val="03F66C7D"/>
    <w:rsid w:val="03F7C82F"/>
    <w:rsid w:val="04052043"/>
    <w:rsid w:val="04052043"/>
    <w:rsid w:val="0418733F"/>
    <w:rsid w:val="041BFE18"/>
    <w:rsid w:val="041F5091"/>
    <w:rsid w:val="042EB0B5"/>
    <w:rsid w:val="0434DDE1"/>
    <w:rsid w:val="043A2A0E"/>
    <w:rsid w:val="04457994"/>
    <w:rsid w:val="047EAB00"/>
    <w:rsid w:val="0492D479"/>
    <w:rsid w:val="04932CD7"/>
    <w:rsid w:val="04D5FC49"/>
    <w:rsid w:val="04E0A630"/>
    <w:rsid w:val="04E26AEB"/>
    <w:rsid w:val="04EE0E66"/>
    <w:rsid w:val="04EFFE28"/>
    <w:rsid w:val="0508EEB9"/>
    <w:rsid w:val="05154542"/>
    <w:rsid w:val="05162BD3"/>
    <w:rsid w:val="0519BF9A"/>
    <w:rsid w:val="052BA2D5"/>
    <w:rsid w:val="052F45D2"/>
    <w:rsid w:val="05314ADB"/>
    <w:rsid w:val="0554C395"/>
    <w:rsid w:val="0571E203"/>
    <w:rsid w:val="05807F4C"/>
    <w:rsid w:val="058C37B0"/>
    <w:rsid w:val="058C4E67"/>
    <w:rsid w:val="0595F3A6"/>
    <w:rsid w:val="0597CCE1"/>
    <w:rsid w:val="059DCF0F"/>
    <w:rsid w:val="05A5972B"/>
    <w:rsid w:val="05BB1563"/>
    <w:rsid w:val="05D5F477"/>
    <w:rsid w:val="05DABE91"/>
    <w:rsid w:val="05DC8ADB"/>
    <w:rsid w:val="05E90FED"/>
    <w:rsid w:val="05F107E7"/>
    <w:rsid w:val="05F95A88"/>
    <w:rsid w:val="06351DC3"/>
    <w:rsid w:val="063E7CE5"/>
    <w:rsid w:val="064C1106"/>
    <w:rsid w:val="065038A4"/>
    <w:rsid w:val="0658052E"/>
    <w:rsid w:val="06607200"/>
    <w:rsid w:val="06621C8B"/>
    <w:rsid w:val="068222FE"/>
    <w:rsid w:val="068A9138"/>
    <w:rsid w:val="06979DAE"/>
    <w:rsid w:val="06A4357B"/>
    <w:rsid w:val="06C94B91"/>
    <w:rsid w:val="06D329BB"/>
    <w:rsid w:val="06DAD218"/>
    <w:rsid w:val="06E3C9BE"/>
    <w:rsid w:val="06FEC1D5"/>
    <w:rsid w:val="070E65D8"/>
    <w:rsid w:val="072F651E"/>
    <w:rsid w:val="07349FA7"/>
    <w:rsid w:val="0739700F"/>
    <w:rsid w:val="07411B5B"/>
    <w:rsid w:val="074F7D52"/>
    <w:rsid w:val="075402C7"/>
    <w:rsid w:val="0785CB82"/>
    <w:rsid w:val="078697FE"/>
    <w:rsid w:val="0798AAB9"/>
    <w:rsid w:val="07A1290D"/>
    <w:rsid w:val="07A210AB"/>
    <w:rsid w:val="07B3DE2C"/>
    <w:rsid w:val="07BBA2DE"/>
    <w:rsid w:val="07BC68C1"/>
    <w:rsid w:val="07CB3F28"/>
    <w:rsid w:val="07D6250B"/>
    <w:rsid w:val="07EF5789"/>
    <w:rsid w:val="0802383B"/>
    <w:rsid w:val="08041E74"/>
    <w:rsid w:val="0811B038"/>
    <w:rsid w:val="0818A22F"/>
    <w:rsid w:val="0819C194"/>
    <w:rsid w:val="0824BB57"/>
    <w:rsid w:val="08252AB6"/>
    <w:rsid w:val="08617DA4"/>
    <w:rsid w:val="0880D5E3"/>
    <w:rsid w:val="088AAE50"/>
    <w:rsid w:val="08DA6140"/>
    <w:rsid w:val="08E4723D"/>
    <w:rsid w:val="08E79902"/>
    <w:rsid w:val="08F44287"/>
    <w:rsid w:val="08FF8F64"/>
    <w:rsid w:val="08FF8F64"/>
    <w:rsid w:val="0913A7D5"/>
    <w:rsid w:val="092DEF78"/>
    <w:rsid w:val="092E3FA0"/>
    <w:rsid w:val="09302E76"/>
    <w:rsid w:val="09310B43"/>
    <w:rsid w:val="0957E00A"/>
    <w:rsid w:val="095C5E33"/>
    <w:rsid w:val="095F7879"/>
    <w:rsid w:val="097EDA23"/>
    <w:rsid w:val="097F9E30"/>
    <w:rsid w:val="09847692"/>
    <w:rsid w:val="098AA634"/>
    <w:rsid w:val="09A17C6B"/>
    <w:rsid w:val="09B1D0C5"/>
    <w:rsid w:val="09B9FFF2"/>
    <w:rsid w:val="09D05111"/>
    <w:rsid w:val="09D90C24"/>
    <w:rsid w:val="09D945B7"/>
    <w:rsid w:val="09F7F665"/>
    <w:rsid w:val="0A2BF38B"/>
    <w:rsid w:val="0A31C9E1"/>
    <w:rsid w:val="0A3739B2"/>
    <w:rsid w:val="0A46CAB5"/>
    <w:rsid w:val="0A49F25E"/>
    <w:rsid w:val="0A4B0C48"/>
    <w:rsid w:val="0A4CBE3F"/>
    <w:rsid w:val="0A52CFEC"/>
    <w:rsid w:val="0A8853EA"/>
    <w:rsid w:val="0A8CF24F"/>
    <w:rsid w:val="0A9B5358"/>
    <w:rsid w:val="0A9E6BEB"/>
    <w:rsid w:val="0AAA5E87"/>
    <w:rsid w:val="0AB5B1B8"/>
    <w:rsid w:val="0AE70487"/>
    <w:rsid w:val="0B16B636"/>
    <w:rsid w:val="0B4BC362"/>
    <w:rsid w:val="0B694A01"/>
    <w:rsid w:val="0B75468B"/>
    <w:rsid w:val="0B78CCCF"/>
    <w:rsid w:val="0B8A183F"/>
    <w:rsid w:val="0BA552E7"/>
    <w:rsid w:val="0BA8D2D6"/>
    <w:rsid w:val="0BCA60BE"/>
    <w:rsid w:val="0BDF1205"/>
    <w:rsid w:val="0BEDBBC7"/>
    <w:rsid w:val="0C06C086"/>
    <w:rsid w:val="0C077EC7"/>
    <w:rsid w:val="0C0A0E2D"/>
    <w:rsid w:val="0C26AE89"/>
    <w:rsid w:val="0C2798FB"/>
    <w:rsid w:val="0C2AC70F"/>
    <w:rsid w:val="0C6C50B9"/>
    <w:rsid w:val="0C884CC3"/>
    <w:rsid w:val="0CB1DB30"/>
    <w:rsid w:val="0CC029EB"/>
    <w:rsid w:val="0CC3E666"/>
    <w:rsid w:val="0CCC358D"/>
    <w:rsid w:val="0D0E3089"/>
    <w:rsid w:val="0D18FB63"/>
    <w:rsid w:val="0D22DC2C"/>
    <w:rsid w:val="0D22E511"/>
    <w:rsid w:val="0D2B65B2"/>
    <w:rsid w:val="0D2B9C4C"/>
    <w:rsid w:val="0D2DD654"/>
    <w:rsid w:val="0D3DE3F8"/>
    <w:rsid w:val="0D52A596"/>
    <w:rsid w:val="0D541673"/>
    <w:rsid w:val="0D6B5323"/>
    <w:rsid w:val="0D7C4D8D"/>
    <w:rsid w:val="0D86E2A6"/>
    <w:rsid w:val="0DA472B0"/>
    <w:rsid w:val="0DB095D0"/>
    <w:rsid w:val="0DBF7C7B"/>
    <w:rsid w:val="0DCE7ECC"/>
    <w:rsid w:val="0DDB556B"/>
    <w:rsid w:val="0DDD29B3"/>
    <w:rsid w:val="0DE246C3"/>
    <w:rsid w:val="0DEACE0B"/>
    <w:rsid w:val="0DF91FD6"/>
    <w:rsid w:val="0E1155A3"/>
    <w:rsid w:val="0E1596C2"/>
    <w:rsid w:val="0E16DD9A"/>
    <w:rsid w:val="0E2562E4"/>
    <w:rsid w:val="0E3C4D86"/>
    <w:rsid w:val="0E520C23"/>
    <w:rsid w:val="0E5ADDA4"/>
    <w:rsid w:val="0E8D44F9"/>
    <w:rsid w:val="0E8F6078"/>
    <w:rsid w:val="0EA5312B"/>
    <w:rsid w:val="0EA924CD"/>
    <w:rsid w:val="0ED4F175"/>
    <w:rsid w:val="0ED54902"/>
    <w:rsid w:val="0ED68130"/>
    <w:rsid w:val="0EDB8C2A"/>
    <w:rsid w:val="0EE263B3"/>
    <w:rsid w:val="0EE437E1"/>
    <w:rsid w:val="0F056457"/>
    <w:rsid w:val="0F15B6D6"/>
    <w:rsid w:val="0F18EBA1"/>
    <w:rsid w:val="0F3AA34A"/>
    <w:rsid w:val="0F4CD57E"/>
    <w:rsid w:val="0F5BBB19"/>
    <w:rsid w:val="0F5FDE37"/>
    <w:rsid w:val="0F73BF33"/>
    <w:rsid w:val="0F7476EC"/>
    <w:rsid w:val="0F7BA975"/>
    <w:rsid w:val="0F7F2586"/>
    <w:rsid w:val="0F9056AE"/>
    <w:rsid w:val="0F99D452"/>
    <w:rsid w:val="0F9D9714"/>
    <w:rsid w:val="0FA19B7E"/>
    <w:rsid w:val="0FA1BFA2"/>
    <w:rsid w:val="0FC46800"/>
    <w:rsid w:val="0FC786B2"/>
    <w:rsid w:val="0FD11574"/>
    <w:rsid w:val="0FE4925E"/>
    <w:rsid w:val="0FE9B24C"/>
    <w:rsid w:val="1019CA6C"/>
    <w:rsid w:val="1022CB4D"/>
    <w:rsid w:val="103B5A89"/>
    <w:rsid w:val="1075E2A1"/>
    <w:rsid w:val="107D592B"/>
    <w:rsid w:val="1087EE28"/>
    <w:rsid w:val="10A3BBE0"/>
    <w:rsid w:val="10B9641F"/>
    <w:rsid w:val="10DCA8B1"/>
    <w:rsid w:val="1118B1A3"/>
    <w:rsid w:val="111DCCBB"/>
    <w:rsid w:val="1167BC3E"/>
    <w:rsid w:val="1167E225"/>
    <w:rsid w:val="116A87BC"/>
    <w:rsid w:val="11701266"/>
    <w:rsid w:val="1178E63A"/>
    <w:rsid w:val="1182A417"/>
    <w:rsid w:val="1187C068"/>
    <w:rsid w:val="11A004C1"/>
    <w:rsid w:val="11BA118D"/>
    <w:rsid w:val="11D1BA73"/>
    <w:rsid w:val="11EAAD33"/>
    <w:rsid w:val="11FC1DDA"/>
    <w:rsid w:val="11FE72FA"/>
    <w:rsid w:val="120CEC3D"/>
    <w:rsid w:val="121AB8BE"/>
    <w:rsid w:val="121D2A87"/>
    <w:rsid w:val="1232D133"/>
    <w:rsid w:val="1240C5F8"/>
    <w:rsid w:val="1248D2FF"/>
    <w:rsid w:val="124A4EC6"/>
    <w:rsid w:val="1251C3F5"/>
    <w:rsid w:val="12545C77"/>
    <w:rsid w:val="1258F5DD"/>
    <w:rsid w:val="125AFA94"/>
    <w:rsid w:val="126BDD8E"/>
    <w:rsid w:val="12781AAB"/>
    <w:rsid w:val="127B36E3"/>
    <w:rsid w:val="128477F2"/>
    <w:rsid w:val="128F7FA1"/>
    <w:rsid w:val="12C02FFB"/>
    <w:rsid w:val="12E21D30"/>
    <w:rsid w:val="12EA2479"/>
    <w:rsid w:val="12EFFAE5"/>
    <w:rsid w:val="12FED9AE"/>
    <w:rsid w:val="1308788D"/>
    <w:rsid w:val="13176887"/>
    <w:rsid w:val="131FF58E"/>
    <w:rsid w:val="13294531"/>
    <w:rsid w:val="1372F3BB"/>
    <w:rsid w:val="1389CCA9"/>
    <w:rsid w:val="13989290"/>
    <w:rsid w:val="1399C90F"/>
    <w:rsid w:val="13F3EEE6"/>
    <w:rsid w:val="140965EA"/>
    <w:rsid w:val="140FB641"/>
    <w:rsid w:val="1410B146"/>
    <w:rsid w:val="14220865"/>
    <w:rsid w:val="1448378D"/>
    <w:rsid w:val="1452D7D4"/>
    <w:rsid w:val="14552683"/>
    <w:rsid w:val="146BACEB"/>
    <w:rsid w:val="147BBC77"/>
    <w:rsid w:val="1491C968"/>
    <w:rsid w:val="14E13203"/>
    <w:rsid w:val="14E24C54"/>
    <w:rsid w:val="14EEB831"/>
    <w:rsid w:val="14FB88AE"/>
    <w:rsid w:val="1522B985"/>
    <w:rsid w:val="153FEEDA"/>
    <w:rsid w:val="15420356"/>
    <w:rsid w:val="155BE2AE"/>
    <w:rsid w:val="157FD016"/>
    <w:rsid w:val="158AF630"/>
    <w:rsid w:val="15A83A00"/>
    <w:rsid w:val="15AF15F0"/>
    <w:rsid w:val="15D0E628"/>
    <w:rsid w:val="15D5C3B9"/>
    <w:rsid w:val="15E92309"/>
    <w:rsid w:val="15F31289"/>
    <w:rsid w:val="161A514D"/>
    <w:rsid w:val="161A5F5B"/>
    <w:rsid w:val="16320927"/>
    <w:rsid w:val="163F6BEF"/>
    <w:rsid w:val="1652B6B1"/>
    <w:rsid w:val="16651414"/>
    <w:rsid w:val="166AC033"/>
    <w:rsid w:val="1675CD0E"/>
    <w:rsid w:val="167ADF8B"/>
    <w:rsid w:val="16B884BE"/>
    <w:rsid w:val="16C6927F"/>
    <w:rsid w:val="16E09045"/>
    <w:rsid w:val="16FB40B9"/>
    <w:rsid w:val="170A3BB8"/>
    <w:rsid w:val="17236123"/>
    <w:rsid w:val="173B10A1"/>
    <w:rsid w:val="1749B8B4"/>
    <w:rsid w:val="1749EF73"/>
    <w:rsid w:val="1764DFD7"/>
    <w:rsid w:val="176C7A9F"/>
    <w:rsid w:val="17750E6D"/>
    <w:rsid w:val="177D22D8"/>
    <w:rsid w:val="17A4770B"/>
    <w:rsid w:val="17C921B3"/>
    <w:rsid w:val="17E5BC1C"/>
    <w:rsid w:val="17F38FEE"/>
    <w:rsid w:val="17F783C9"/>
    <w:rsid w:val="1809C311"/>
    <w:rsid w:val="180C4F77"/>
    <w:rsid w:val="18105D3B"/>
    <w:rsid w:val="1819D100"/>
    <w:rsid w:val="182FB34F"/>
    <w:rsid w:val="183A1ECD"/>
    <w:rsid w:val="1851EA78"/>
    <w:rsid w:val="187971AC"/>
    <w:rsid w:val="18D9D0C0"/>
    <w:rsid w:val="18F1D73E"/>
    <w:rsid w:val="18F42BC4"/>
    <w:rsid w:val="1901B82C"/>
    <w:rsid w:val="19111D98"/>
    <w:rsid w:val="192A3AAF"/>
    <w:rsid w:val="19475425"/>
    <w:rsid w:val="19479ABE"/>
    <w:rsid w:val="195FE162"/>
    <w:rsid w:val="196C413D"/>
    <w:rsid w:val="19A2189C"/>
    <w:rsid w:val="19A98B88"/>
    <w:rsid w:val="19C1FB56"/>
    <w:rsid w:val="19D840F6"/>
    <w:rsid w:val="19E6C8A1"/>
    <w:rsid w:val="19FC5520"/>
    <w:rsid w:val="1A086A21"/>
    <w:rsid w:val="1A43FD08"/>
    <w:rsid w:val="1A640736"/>
    <w:rsid w:val="1A77DB24"/>
    <w:rsid w:val="1A8FBFDA"/>
    <w:rsid w:val="1A96BA86"/>
    <w:rsid w:val="1A98B408"/>
    <w:rsid w:val="1A9D76BB"/>
    <w:rsid w:val="1AA90BD9"/>
    <w:rsid w:val="1AB5E83A"/>
    <w:rsid w:val="1ABDE78A"/>
    <w:rsid w:val="1AC21F76"/>
    <w:rsid w:val="1ADBB216"/>
    <w:rsid w:val="1ADC26AF"/>
    <w:rsid w:val="1AF3A47D"/>
    <w:rsid w:val="1AFD1ADD"/>
    <w:rsid w:val="1B09AA85"/>
    <w:rsid w:val="1B28FF28"/>
    <w:rsid w:val="1B3DC7B7"/>
    <w:rsid w:val="1B5139F0"/>
    <w:rsid w:val="1B5F0F33"/>
    <w:rsid w:val="1B74A22A"/>
    <w:rsid w:val="1B989045"/>
    <w:rsid w:val="1B9A1595"/>
    <w:rsid w:val="1B9F8E46"/>
    <w:rsid w:val="1BAE7497"/>
    <w:rsid w:val="1BCE5A64"/>
    <w:rsid w:val="1BE60A48"/>
    <w:rsid w:val="1BF7125F"/>
    <w:rsid w:val="1C17CF26"/>
    <w:rsid w:val="1C17E04B"/>
    <w:rsid w:val="1C3B7C77"/>
    <w:rsid w:val="1C4621CA"/>
    <w:rsid w:val="1C5EAA92"/>
    <w:rsid w:val="1C665117"/>
    <w:rsid w:val="1C97E17F"/>
    <w:rsid w:val="1CA5EE95"/>
    <w:rsid w:val="1CA8F6F5"/>
    <w:rsid w:val="1CBBEE1C"/>
    <w:rsid w:val="1D19D749"/>
    <w:rsid w:val="1D1C1B41"/>
    <w:rsid w:val="1D259CFB"/>
    <w:rsid w:val="1D3C1D18"/>
    <w:rsid w:val="1D3E7B81"/>
    <w:rsid w:val="1D42CECA"/>
    <w:rsid w:val="1D4335B7"/>
    <w:rsid w:val="1D43BDED"/>
    <w:rsid w:val="1D496A79"/>
    <w:rsid w:val="1D595BEE"/>
    <w:rsid w:val="1D61970E"/>
    <w:rsid w:val="1D69DE54"/>
    <w:rsid w:val="1D6B091A"/>
    <w:rsid w:val="1D7E07BB"/>
    <w:rsid w:val="1DBE2A1E"/>
    <w:rsid w:val="1DC118F6"/>
    <w:rsid w:val="1DF08FD3"/>
    <w:rsid w:val="1E0A2B41"/>
    <w:rsid w:val="1E15FCF2"/>
    <w:rsid w:val="1E2818EC"/>
    <w:rsid w:val="1E2FB67F"/>
    <w:rsid w:val="1E36F305"/>
    <w:rsid w:val="1E477765"/>
    <w:rsid w:val="1E4FA434"/>
    <w:rsid w:val="1E603D26"/>
    <w:rsid w:val="1E694412"/>
    <w:rsid w:val="1E73DBDB"/>
    <w:rsid w:val="1E7CB3D4"/>
    <w:rsid w:val="1E8047B6"/>
    <w:rsid w:val="1E82A23B"/>
    <w:rsid w:val="1EAA726A"/>
    <w:rsid w:val="1EAA726A"/>
    <w:rsid w:val="1EAD655C"/>
    <w:rsid w:val="1EC1A120"/>
    <w:rsid w:val="1EC28581"/>
    <w:rsid w:val="1EC86974"/>
    <w:rsid w:val="1ECB4FA6"/>
    <w:rsid w:val="1ECC0716"/>
    <w:rsid w:val="1ED28E2F"/>
    <w:rsid w:val="1ED8843D"/>
    <w:rsid w:val="1EE61DD3"/>
    <w:rsid w:val="1EF929F5"/>
    <w:rsid w:val="1EFC7099"/>
    <w:rsid w:val="1F1E3244"/>
    <w:rsid w:val="1F1E3CE1"/>
    <w:rsid w:val="1F217692"/>
    <w:rsid w:val="1F427DD1"/>
    <w:rsid w:val="1F6F16E9"/>
    <w:rsid w:val="1F725A05"/>
    <w:rsid w:val="1F7838C8"/>
    <w:rsid w:val="1F7995E0"/>
    <w:rsid w:val="1F9908E2"/>
    <w:rsid w:val="1F99BD2B"/>
    <w:rsid w:val="1FBB86D5"/>
    <w:rsid w:val="1FC0B154"/>
    <w:rsid w:val="1FC7B4E2"/>
    <w:rsid w:val="1FD76218"/>
    <w:rsid w:val="1FD88DB7"/>
    <w:rsid w:val="1FDD0B59"/>
    <w:rsid w:val="1FE73527"/>
    <w:rsid w:val="200F4066"/>
    <w:rsid w:val="20213916"/>
    <w:rsid w:val="20327A42"/>
    <w:rsid w:val="204E614A"/>
    <w:rsid w:val="2050C168"/>
    <w:rsid w:val="2056790A"/>
    <w:rsid w:val="20766924"/>
    <w:rsid w:val="207D56B1"/>
    <w:rsid w:val="207E7BFE"/>
    <w:rsid w:val="208D49B6"/>
    <w:rsid w:val="20AC26E9"/>
    <w:rsid w:val="20C4EB2A"/>
    <w:rsid w:val="20DF0A49"/>
    <w:rsid w:val="211FE5E9"/>
    <w:rsid w:val="21300DF0"/>
    <w:rsid w:val="2139DC9E"/>
    <w:rsid w:val="213AF3B3"/>
    <w:rsid w:val="21491103"/>
    <w:rsid w:val="215DA29A"/>
    <w:rsid w:val="2170D90C"/>
    <w:rsid w:val="219DCAAE"/>
    <w:rsid w:val="21A66766"/>
    <w:rsid w:val="21BC8834"/>
    <w:rsid w:val="21C15089"/>
    <w:rsid w:val="21EA9F38"/>
    <w:rsid w:val="21FE350A"/>
    <w:rsid w:val="2215BB74"/>
    <w:rsid w:val="22180938"/>
    <w:rsid w:val="2224F42D"/>
    <w:rsid w:val="222B9505"/>
    <w:rsid w:val="225511D3"/>
    <w:rsid w:val="227344EF"/>
    <w:rsid w:val="228101A5"/>
    <w:rsid w:val="228CBFBB"/>
    <w:rsid w:val="229CC716"/>
    <w:rsid w:val="22C93D72"/>
    <w:rsid w:val="22D07C88"/>
    <w:rsid w:val="22D680F6"/>
    <w:rsid w:val="22D79666"/>
    <w:rsid w:val="22F0D3F1"/>
    <w:rsid w:val="22F68AB7"/>
    <w:rsid w:val="22FEBBC5"/>
    <w:rsid w:val="22FF1744"/>
    <w:rsid w:val="2309FA34"/>
    <w:rsid w:val="231AEEC9"/>
    <w:rsid w:val="231B1493"/>
    <w:rsid w:val="231F5A63"/>
    <w:rsid w:val="23201C9A"/>
    <w:rsid w:val="232ACD1D"/>
    <w:rsid w:val="232BF2B3"/>
    <w:rsid w:val="23363B9A"/>
    <w:rsid w:val="23507767"/>
    <w:rsid w:val="23575C92"/>
    <w:rsid w:val="23603E5E"/>
    <w:rsid w:val="236904EE"/>
    <w:rsid w:val="23691F09"/>
    <w:rsid w:val="236A3F88"/>
    <w:rsid w:val="236F8813"/>
    <w:rsid w:val="238B82EE"/>
    <w:rsid w:val="23BA43A5"/>
    <w:rsid w:val="24028E48"/>
    <w:rsid w:val="240BC9DB"/>
    <w:rsid w:val="2454C1BB"/>
    <w:rsid w:val="245EA4F8"/>
    <w:rsid w:val="246654BF"/>
    <w:rsid w:val="24689FF9"/>
    <w:rsid w:val="246E057E"/>
    <w:rsid w:val="246E37AF"/>
    <w:rsid w:val="2471EC00"/>
    <w:rsid w:val="24774875"/>
    <w:rsid w:val="2488183A"/>
    <w:rsid w:val="2489F585"/>
    <w:rsid w:val="248F1B6C"/>
    <w:rsid w:val="249C058F"/>
    <w:rsid w:val="249ED6C1"/>
    <w:rsid w:val="24A67838"/>
    <w:rsid w:val="24A67895"/>
    <w:rsid w:val="24C45E39"/>
    <w:rsid w:val="24D30DAB"/>
    <w:rsid w:val="24DC977F"/>
    <w:rsid w:val="24E83BB4"/>
    <w:rsid w:val="24EBDCE1"/>
    <w:rsid w:val="24FF4A65"/>
    <w:rsid w:val="250A4B14"/>
    <w:rsid w:val="250AE5A6"/>
    <w:rsid w:val="252258D6"/>
    <w:rsid w:val="25227291"/>
    <w:rsid w:val="253373C6"/>
    <w:rsid w:val="2537EB13"/>
    <w:rsid w:val="254CF00C"/>
    <w:rsid w:val="257EF25A"/>
    <w:rsid w:val="2585DE85"/>
    <w:rsid w:val="258CBAB0"/>
    <w:rsid w:val="25A50D70"/>
    <w:rsid w:val="25A56147"/>
    <w:rsid w:val="25AAE469"/>
    <w:rsid w:val="25E00261"/>
    <w:rsid w:val="2609FBC8"/>
    <w:rsid w:val="2615BE49"/>
    <w:rsid w:val="2640191B"/>
    <w:rsid w:val="26722CC6"/>
    <w:rsid w:val="26897D88"/>
    <w:rsid w:val="26FC5F35"/>
    <w:rsid w:val="2704AA75"/>
    <w:rsid w:val="270FF59C"/>
    <w:rsid w:val="271E41B4"/>
    <w:rsid w:val="2773366A"/>
    <w:rsid w:val="27956C12"/>
    <w:rsid w:val="27AEDBA7"/>
    <w:rsid w:val="27E876E2"/>
    <w:rsid w:val="280D36DE"/>
    <w:rsid w:val="2812DFF9"/>
    <w:rsid w:val="284DE728"/>
    <w:rsid w:val="2875C7CA"/>
    <w:rsid w:val="287B697A"/>
    <w:rsid w:val="28BED332"/>
    <w:rsid w:val="28DA538C"/>
    <w:rsid w:val="28E815FC"/>
    <w:rsid w:val="28F6C1FF"/>
    <w:rsid w:val="28FD63AC"/>
    <w:rsid w:val="291259A5"/>
    <w:rsid w:val="291AF654"/>
    <w:rsid w:val="2924115D"/>
    <w:rsid w:val="29363C97"/>
    <w:rsid w:val="293BDB42"/>
    <w:rsid w:val="293EF983"/>
    <w:rsid w:val="294BB3E5"/>
    <w:rsid w:val="294F643D"/>
    <w:rsid w:val="298441ED"/>
    <w:rsid w:val="299E1E95"/>
    <w:rsid w:val="29C81AC6"/>
    <w:rsid w:val="29D49772"/>
    <w:rsid w:val="29F54645"/>
    <w:rsid w:val="29F8D7D6"/>
    <w:rsid w:val="2A2E048F"/>
    <w:rsid w:val="2A33C344"/>
    <w:rsid w:val="2A37AC0F"/>
    <w:rsid w:val="2A47D88A"/>
    <w:rsid w:val="2A4D3F41"/>
    <w:rsid w:val="2A546434"/>
    <w:rsid w:val="2A595D87"/>
    <w:rsid w:val="2A5BDB95"/>
    <w:rsid w:val="2A5D76F7"/>
    <w:rsid w:val="2A67E4E9"/>
    <w:rsid w:val="2A77F93E"/>
    <w:rsid w:val="2A94A1EB"/>
    <w:rsid w:val="2AA7FFCD"/>
    <w:rsid w:val="2AA91778"/>
    <w:rsid w:val="2AAB9568"/>
    <w:rsid w:val="2ABF1CF1"/>
    <w:rsid w:val="2ABF7A32"/>
    <w:rsid w:val="2AD31281"/>
    <w:rsid w:val="2ADE5983"/>
    <w:rsid w:val="2B29029E"/>
    <w:rsid w:val="2B55790E"/>
    <w:rsid w:val="2B570D89"/>
    <w:rsid w:val="2B6673FB"/>
    <w:rsid w:val="2B7DFCA7"/>
    <w:rsid w:val="2B91DD4F"/>
    <w:rsid w:val="2BA80742"/>
    <w:rsid w:val="2BB214CE"/>
    <w:rsid w:val="2BBFDF4C"/>
    <w:rsid w:val="2C019F59"/>
    <w:rsid w:val="2C0C2FC3"/>
    <w:rsid w:val="2C1388B5"/>
    <w:rsid w:val="2C1388B5"/>
    <w:rsid w:val="2C210B38"/>
    <w:rsid w:val="2C26D35C"/>
    <w:rsid w:val="2C2C672B"/>
    <w:rsid w:val="2C3587C0"/>
    <w:rsid w:val="2C537D30"/>
    <w:rsid w:val="2C547D5B"/>
    <w:rsid w:val="2C661ED4"/>
    <w:rsid w:val="2C6BFD82"/>
    <w:rsid w:val="2C789D05"/>
    <w:rsid w:val="2C7AF6B4"/>
    <w:rsid w:val="2C86D775"/>
    <w:rsid w:val="2CA955DD"/>
    <w:rsid w:val="2CB96D59"/>
    <w:rsid w:val="2CC2D234"/>
    <w:rsid w:val="2D0020F6"/>
    <w:rsid w:val="2D080D30"/>
    <w:rsid w:val="2D0A8CFC"/>
    <w:rsid w:val="2D206EFC"/>
    <w:rsid w:val="2D3FDD31"/>
    <w:rsid w:val="2D581622"/>
    <w:rsid w:val="2D591933"/>
    <w:rsid w:val="2D609324"/>
    <w:rsid w:val="2D6584D0"/>
    <w:rsid w:val="2D78FE67"/>
    <w:rsid w:val="2D79C347"/>
    <w:rsid w:val="2D94D027"/>
    <w:rsid w:val="2DA047B4"/>
    <w:rsid w:val="2DABE752"/>
    <w:rsid w:val="2DBF57E0"/>
    <w:rsid w:val="2DC4DCE0"/>
    <w:rsid w:val="2DE38D93"/>
    <w:rsid w:val="2DECB361"/>
    <w:rsid w:val="2E080FA9"/>
    <w:rsid w:val="2E0B8479"/>
    <w:rsid w:val="2E0C9420"/>
    <w:rsid w:val="2E104213"/>
    <w:rsid w:val="2E3AC21E"/>
    <w:rsid w:val="2E49711F"/>
    <w:rsid w:val="2E7C7FAE"/>
    <w:rsid w:val="2E828F2D"/>
    <w:rsid w:val="2E8F21FF"/>
    <w:rsid w:val="2E94837A"/>
    <w:rsid w:val="2E9A9DB5"/>
    <w:rsid w:val="2EC98E63"/>
    <w:rsid w:val="2ED9A804"/>
    <w:rsid w:val="2EDCB965"/>
    <w:rsid w:val="2EE27224"/>
    <w:rsid w:val="2EF0E825"/>
    <w:rsid w:val="2F0FAFB2"/>
    <w:rsid w:val="2F170B45"/>
    <w:rsid w:val="2F315BF2"/>
    <w:rsid w:val="2F444819"/>
    <w:rsid w:val="2F57F27A"/>
    <w:rsid w:val="2F5DB120"/>
    <w:rsid w:val="2F87FA25"/>
    <w:rsid w:val="2F9D292C"/>
    <w:rsid w:val="2FA5B9D3"/>
    <w:rsid w:val="2FB5BD6B"/>
    <w:rsid w:val="2FBBAE00"/>
    <w:rsid w:val="2FCDA8DA"/>
    <w:rsid w:val="2FCFAC25"/>
    <w:rsid w:val="2FD43414"/>
    <w:rsid w:val="2FDC47E4"/>
    <w:rsid w:val="2FE11045"/>
    <w:rsid w:val="2FE1618E"/>
    <w:rsid w:val="3020C3D0"/>
    <w:rsid w:val="3023DAE9"/>
    <w:rsid w:val="30249CFE"/>
    <w:rsid w:val="30266C52"/>
    <w:rsid w:val="302ECB6E"/>
    <w:rsid w:val="3030007F"/>
    <w:rsid w:val="30499B99"/>
    <w:rsid w:val="3071B522"/>
    <w:rsid w:val="3075E563"/>
    <w:rsid w:val="30972BE3"/>
    <w:rsid w:val="309B03FC"/>
    <w:rsid w:val="30B85784"/>
    <w:rsid w:val="30BCDAC4"/>
    <w:rsid w:val="30C5E028"/>
    <w:rsid w:val="30CC450F"/>
    <w:rsid w:val="30E3111D"/>
    <w:rsid w:val="30EDBC9B"/>
    <w:rsid w:val="30F7309C"/>
    <w:rsid w:val="3132EB6B"/>
    <w:rsid w:val="3139B84A"/>
    <w:rsid w:val="313BFB55"/>
    <w:rsid w:val="31413C81"/>
    <w:rsid w:val="3155F1E2"/>
    <w:rsid w:val="315D307B"/>
    <w:rsid w:val="315DD3AD"/>
    <w:rsid w:val="3165F16A"/>
    <w:rsid w:val="31693693"/>
    <w:rsid w:val="316B8CD2"/>
    <w:rsid w:val="318C85A3"/>
    <w:rsid w:val="3192A76E"/>
    <w:rsid w:val="31AA76F8"/>
    <w:rsid w:val="31AF96E1"/>
    <w:rsid w:val="31AFA830"/>
    <w:rsid w:val="31CFE7A7"/>
    <w:rsid w:val="31EBD5B9"/>
    <w:rsid w:val="320A4CC4"/>
    <w:rsid w:val="32202F36"/>
    <w:rsid w:val="32329DC4"/>
    <w:rsid w:val="323A07F4"/>
    <w:rsid w:val="3289C4DE"/>
    <w:rsid w:val="328A47EE"/>
    <w:rsid w:val="328A5790"/>
    <w:rsid w:val="328C54E6"/>
    <w:rsid w:val="328E82BE"/>
    <w:rsid w:val="32A6F026"/>
    <w:rsid w:val="32C38BA4"/>
    <w:rsid w:val="32E32802"/>
    <w:rsid w:val="32ECE773"/>
    <w:rsid w:val="3302E57A"/>
    <w:rsid w:val="33190A82"/>
    <w:rsid w:val="332CBCA1"/>
    <w:rsid w:val="33468293"/>
    <w:rsid w:val="33555A14"/>
    <w:rsid w:val="335705F3"/>
    <w:rsid w:val="335C8F21"/>
    <w:rsid w:val="3364C86B"/>
    <w:rsid w:val="337ED776"/>
    <w:rsid w:val="3385ADCA"/>
    <w:rsid w:val="338AFA24"/>
    <w:rsid w:val="3391CB18"/>
    <w:rsid w:val="3392511E"/>
    <w:rsid w:val="33969BF7"/>
    <w:rsid w:val="339DE816"/>
    <w:rsid w:val="339EB3E4"/>
    <w:rsid w:val="33AF7DE5"/>
    <w:rsid w:val="33D417AD"/>
    <w:rsid w:val="33DA1160"/>
    <w:rsid w:val="33E03AAE"/>
    <w:rsid w:val="33E2FAB3"/>
    <w:rsid w:val="33EBCEE0"/>
    <w:rsid w:val="33FD77DB"/>
    <w:rsid w:val="340F0019"/>
    <w:rsid w:val="34222AA1"/>
    <w:rsid w:val="3444CA80"/>
    <w:rsid w:val="345531AA"/>
    <w:rsid w:val="34557D07"/>
    <w:rsid w:val="3482C6A3"/>
    <w:rsid w:val="34A6EF64"/>
    <w:rsid w:val="34A8EC52"/>
    <w:rsid w:val="34AEB56D"/>
    <w:rsid w:val="34B743A1"/>
    <w:rsid w:val="34BD5734"/>
    <w:rsid w:val="34EB911C"/>
    <w:rsid w:val="34F02FB0"/>
    <w:rsid w:val="34F2405C"/>
    <w:rsid w:val="3529A9AF"/>
    <w:rsid w:val="3543F3AD"/>
    <w:rsid w:val="35570854"/>
    <w:rsid w:val="355A367B"/>
    <w:rsid w:val="3569D2E4"/>
    <w:rsid w:val="356B5CDC"/>
    <w:rsid w:val="3584D334"/>
    <w:rsid w:val="35A09E07"/>
    <w:rsid w:val="35B43372"/>
    <w:rsid w:val="35C21747"/>
    <w:rsid w:val="35CA4707"/>
    <w:rsid w:val="35D45FB7"/>
    <w:rsid w:val="35E19355"/>
    <w:rsid w:val="35E7EE2C"/>
    <w:rsid w:val="35F2A4EA"/>
    <w:rsid w:val="360D7E2E"/>
    <w:rsid w:val="361D5D00"/>
    <w:rsid w:val="3645A4BD"/>
    <w:rsid w:val="364D2EE9"/>
    <w:rsid w:val="36649335"/>
    <w:rsid w:val="368CA3BE"/>
    <w:rsid w:val="369E8B0E"/>
    <w:rsid w:val="36CE6E6F"/>
    <w:rsid w:val="36D4B799"/>
    <w:rsid w:val="36D68C8D"/>
    <w:rsid w:val="36FC3B8C"/>
    <w:rsid w:val="3704D274"/>
    <w:rsid w:val="3724F912"/>
    <w:rsid w:val="3740F767"/>
    <w:rsid w:val="3759D3FD"/>
    <w:rsid w:val="376FA53C"/>
    <w:rsid w:val="377AB760"/>
    <w:rsid w:val="3787A104"/>
    <w:rsid w:val="37C3B559"/>
    <w:rsid w:val="37C85C78"/>
    <w:rsid w:val="37CED66A"/>
    <w:rsid w:val="37DAB0DF"/>
    <w:rsid w:val="37DC2079"/>
    <w:rsid w:val="37FB995B"/>
    <w:rsid w:val="37FD64EC"/>
    <w:rsid w:val="380F538B"/>
    <w:rsid w:val="381730D4"/>
    <w:rsid w:val="383D2BFA"/>
    <w:rsid w:val="3840E252"/>
    <w:rsid w:val="38442D31"/>
    <w:rsid w:val="385F00BA"/>
    <w:rsid w:val="385FE560"/>
    <w:rsid w:val="386BF06D"/>
    <w:rsid w:val="386F8AC3"/>
    <w:rsid w:val="3876E581"/>
    <w:rsid w:val="388172B3"/>
    <w:rsid w:val="388683D9"/>
    <w:rsid w:val="388879E9"/>
    <w:rsid w:val="3890D528"/>
    <w:rsid w:val="38ADA649"/>
    <w:rsid w:val="38B6CBD5"/>
    <w:rsid w:val="38BCBA9C"/>
    <w:rsid w:val="38BF5A6A"/>
    <w:rsid w:val="38CC8C26"/>
    <w:rsid w:val="38D803DC"/>
    <w:rsid w:val="38D86965"/>
    <w:rsid w:val="38EED843"/>
    <w:rsid w:val="3928F68F"/>
    <w:rsid w:val="393FE201"/>
    <w:rsid w:val="395A42C9"/>
    <w:rsid w:val="396ABB84"/>
    <w:rsid w:val="398DA40F"/>
    <w:rsid w:val="39902B49"/>
    <w:rsid w:val="39902B49"/>
    <w:rsid w:val="39987D7F"/>
    <w:rsid w:val="39BAA36E"/>
    <w:rsid w:val="39D25F95"/>
    <w:rsid w:val="39DE7223"/>
    <w:rsid w:val="39ED957E"/>
    <w:rsid w:val="3A0D4484"/>
    <w:rsid w:val="3A3768BE"/>
    <w:rsid w:val="3A3ECB61"/>
    <w:rsid w:val="3A69E1A3"/>
    <w:rsid w:val="3A6F9172"/>
    <w:rsid w:val="3A8F11BB"/>
    <w:rsid w:val="3AA38FC7"/>
    <w:rsid w:val="3AA7F3A7"/>
    <w:rsid w:val="3ABC03AF"/>
    <w:rsid w:val="3ABD1A93"/>
    <w:rsid w:val="3AC3350B"/>
    <w:rsid w:val="3AC8E30C"/>
    <w:rsid w:val="3AD2136E"/>
    <w:rsid w:val="3AD66281"/>
    <w:rsid w:val="3ADE0FCF"/>
    <w:rsid w:val="3AF2BFAD"/>
    <w:rsid w:val="3AF4B573"/>
    <w:rsid w:val="3B0DAC76"/>
    <w:rsid w:val="3B21D839"/>
    <w:rsid w:val="3B5CC4FA"/>
    <w:rsid w:val="3B5F5E26"/>
    <w:rsid w:val="3B67FD43"/>
    <w:rsid w:val="3B8D159C"/>
    <w:rsid w:val="3BC9235B"/>
    <w:rsid w:val="3BCE31FF"/>
    <w:rsid w:val="3BD9C323"/>
    <w:rsid w:val="3BEB7BB2"/>
    <w:rsid w:val="3BEE48FF"/>
    <w:rsid w:val="3BEE5249"/>
    <w:rsid w:val="3C116277"/>
    <w:rsid w:val="3C17D45A"/>
    <w:rsid w:val="3C1C2C6C"/>
    <w:rsid w:val="3C26125D"/>
    <w:rsid w:val="3C28F73C"/>
    <w:rsid w:val="3C353DA9"/>
    <w:rsid w:val="3C445203"/>
    <w:rsid w:val="3C47209B"/>
    <w:rsid w:val="3C521CDA"/>
    <w:rsid w:val="3C556054"/>
    <w:rsid w:val="3C649AF3"/>
    <w:rsid w:val="3C6F50CE"/>
    <w:rsid w:val="3C79B74B"/>
    <w:rsid w:val="3C9CFCDF"/>
    <w:rsid w:val="3CA6BB6B"/>
    <w:rsid w:val="3CB47ADC"/>
    <w:rsid w:val="3CCB5AC4"/>
    <w:rsid w:val="3CCD68ED"/>
    <w:rsid w:val="3CCFF554"/>
    <w:rsid w:val="3CEB82D0"/>
    <w:rsid w:val="3D0E1FC2"/>
    <w:rsid w:val="3D272AAA"/>
    <w:rsid w:val="3D5DDC2A"/>
    <w:rsid w:val="3D6E5DE5"/>
    <w:rsid w:val="3D7352FB"/>
    <w:rsid w:val="3D75309C"/>
    <w:rsid w:val="3D83F962"/>
    <w:rsid w:val="3DB26057"/>
    <w:rsid w:val="3DBA7195"/>
    <w:rsid w:val="3DBBE485"/>
    <w:rsid w:val="3DC5164C"/>
    <w:rsid w:val="3DD16A05"/>
    <w:rsid w:val="3DD312FF"/>
    <w:rsid w:val="3DDC2DF4"/>
    <w:rsid w:val="3DE27823"/>
    <w:rsid w:val="3DE9FD8F"/>
    <w:rsid w:val="3DF85DFE"/>
    <w:rsid w:val="3E251829"/>
    <w:rsid w:val="3E2A159A"/>
    <w:rsid w:val="3E2F60E4"/>
    <w:rsid w:val="3E3132DB"/>
    <w:rsid w:val="3E32FBD0"/>
    <w:rsid w:val="3E57181B"/>
    <w:rsid w:val="3E5E46BE"/>
    <w:rsid w:val="3E5F140D"/>
    <w:rsid w:val="3E75066C"/>
    <w:rsid w:val="3E8131F3"/>
    <w:rsid w:val="3E81869C"/>
    <w:rsid w:val="3E83C18D"/>
    <w:rsid w:val="3E870772"/>
    <w:rsid w:val="3E898EAD"/>
    <w:rsid w:val="3E8AE111"/>
    <w:rsid w:val="3E912752"/>
    <w:rsid w:val="3EA5C8D1"/>
    <w:rsid w:val="3EBDF3A2"/>
    <w:rsid w:val="3ECB6242"/>
    <w:rsid w:val="3ED6F3A9"/>
    <w:rsid w:val="3EEAE413"/>
    <w:rsid w:val="3EF9BC87"/>
    <w:rsid w:val="3F1AC161"/>
    <w:rsid w:val="3F3FB3F1"/>
    <w:rsid w:val="3F40ED6B"/>
    <w:rsid w:val="3F452947"/>
    <w:rsid w:val="3F586157"/>
    <w:rsid w:val="3F6C043C"/>
    <w:rsid w:val="3F750900"/>
    <w:rsid w:val="3F885D18"/>
    <w:rsid w:val="3F9CF95E"/>
    <w:rsid w:val="3FA28E57"/>
    <w:rsid w:val="3FA728D7"/>
    <w:rsid w:val="3FA728D7"/>
    <w:rsid w:val="3FAC1C39"/>
    <w:rsid w:val="3FB182A3"/>
    <w:rsid w:val="3FB3C344"/>
    <w:rsid w:val="3FC64B3F"/>
    <w:rsid w:val="3FC8E275"/>
    <w:rsid w:val="3FCA695E"/>
    <w:rsid w:val="3FCDC1FC"/>
    <w:rsid w:val="3FD255C8"/>
    <w:rsid w:val="3FE0055F"/>
    <w:rsid w:val="40043BBA"/>
    <w:rsid w:val="40123A05"/>
    <w:rsid w:val="401724F8"/>
    <w:rsid w:val="40211B2D"/>
    <w:rsid w:val="40222815"/>
    <w:rsid w:val="402607A6"/>
    <w:rsid w:val="402A2FAE"/>
    <w:rsid w:val="4053A4A2"/>
    <w:rsid w:val="405E0A3A"/>
    <w:rsid w:val="4062FD57"/>
    <w:rsid w:val="409311D7"/>
    <w:rsid w:val="4097E9E2"/>
    <w:rsid w:val="409EE82A"/>
    <w:rsid w:val="40BA1028"/>
    <w:rsid w:val="40FC55A2"/>
    <w:rsid w:val="40FD4776"/>
    <w:rsid w:val="40FE74EA"/>
    <w:rsid w:val="40FFDC86"/>
    <w:rsid w:val="4102C27B"/>
    <w:rsid w:val="411C8B24"/>
    <w:rsid w:val="4124A733"/>
    <w:rsid w:val="4145EF0E"/>
    <w:rsid w:val="41505709"/>
    <w:rsid w:val="415BF914"/>
    <w:rsid w:val="41797504"/>
    <w:rsid w:val="417AC596"/>
    <w:rsid w:val="4182FF60"/>
    <w:rsid w:val="41928743"/>
    <w:rsid w:val="419B3F4E"/>
    <w:rsid w:val="419F6870"/>
    <w:rsid w:val="41AB06AA"/>
    <w:rsid w:val="41C2460C"/>
    <w:rsid w:val="41DD6CEE"/>
    <w:rsid w:val="41EDC3F4"/>
    <w:rsid w:val="41F6B300"/>
    <w:rsid w:val="42276C1C"/>
    <w:rsid w:val="42375932"/>
    <w:rsid w:val="423A8BF6"/>
    <w:rsid w:val="424E146E"/>
    <w:rsid w:val="425153E7"/>
    <w:rsid w:val="4253A719"/>
    <w:rsid w:val="425A25B9"/>
    <w:rsid w:val="425DEF2A"/>
    <w:rsid w:val="426833D5"/>
    <w:rsid w:val="42786D8C"/>
    <w:rsid w:val="427D92B0"/>
    <w:rsid w:val="428296AB"/>
    <w:rsid w:val="4299986F"/>
    <w:rsid w:val="42A4B2D0"/>
    <w:rsid w:val="42AB9591"/>
    <w:rsid w:val="42B6BF18"/>
    <w:rsid w:val="42B85615"/>
    <w:rsid w:val="42B86BD5"/>
    <w:rsid w:val="42C69A84"/>
    <w:rsid w:val="42CABC2C"/>
    <w:rsid w:val="42D00BB7"/>
    <w:rsid w:val="42E95B72"/>
    <w:rsid w:val="42FE9F9E"/>
    <w:rsid w:val="431D974B"/>
    <w:rsid w:val="4331BF59"/>
    <w:rsid w:val="43522A9C"/>
    <w:rsid w:val="43569137"/>
    <w:rsid w:val="43797C09"/>
    <w:rsid w:val="438855DA"/>
    <w:rsid w:val="438AAC37"/>
    <w:rsid w:val="43BC5FF2"/>
    <w:rsid w:val="43BDC8AA"/>
    <w:rsid w:val="43C5AB8A"/>
    <w:rsid w:val="43D06DDA"/>
    <w:rsid w:val="43EF5F13"/>
    <w:rsid w:val="43F43C53"/>
    <w:rsid w:val="440685CF"/>
    <w:rsid w:val="441ED4A6"/>
    <w:rsid w:val="4424AD75"/>
    <w:rsid w:val="442DECE6"/>
    <w:rsid w:val="443978B8"/>
    <w:rsid w:val="4445B4BB"/>
    <w:rsid w:val="445C1985"/>
    <w:rsid w:val="4464F59F"/>
    <w:rsid w:val="4474C354"/>
    <w:rsid w:val="4486E0D5"/>
    <w:rsid w:val="4488C260"/>
    <w:rsid w:val="448EB5D3"/>
    <w:rsid w:val="449679F6"/>
    <w:rsid w:val="449F063B"/>
    <w:rsid w:val="44A046B4"/>
    <w:rsid w:val="44B06A4C"/>
    <w:rsid w:val="44DE1EC4"/>
    <w:rsid w:val="44F1E648"/>
    <w:rsid w:val="450F57BC"/>
    <w:rsid w:val="452A971B"/>
    <w:rsid w:val="452E8A5D"/>
    <w:rsid w:val="452EF1B9"/>
    <w:rsid w:val="453AE43B"/>
    <w:rsid w:val="454CB8B2"/>
    <w:rsid w:val="4550F6CF"/>
    <w:rsid w:val="4576E63C"/>
    <w:rsid w:val="457A6CE2"/>
    <w:rsid w:val="457DDBB2"/>
    <w:rsid w:val="458A5BAC"/>
    <w:rsid w:val="458A656D"/>
    <w:rsid w:val="45939856"/>
    <w:rsid w:val="45C06E55"/>
    <w:rsid w:val="45CA542C"/>
    <w:rsid w:val="45D7519A"/>
    <w:rsid w:val="45E594C2"/>
    <w:rsid w:val="45E5F8FA"/>
    <w:rsid w:val="4615EB40"/>
    <w:rsid w:val="463AD25E"/>
    <w:rsid w:val="46423C27"/>
    <w:rsid w:val="464B9B57"/>
    <w:rsid w:val="466E671F"/>
    <w:rsid w:val="467050B0"/>
    <w:rsid w:val="46B11580"/>
    <w:rsid w:val="46B7AC9F"/>
    <w:rsid w:val="46D4E9C7"/>
    <w:rsid w:val="46D68C0C"/>
    <w:rsid w:val="46E05631"/>
    <w:rsid w:val="4705CED9"/>
    <w:rsid w:val="47111CD8"/>
    <w:rsid w:val="47220138"/>
    <w:rsid w:val="474F21CB"/>
    <w:rsid w:val="47502B8F"/>
    <w:rsid w:val="47727329"/>
    <w:rsid w:val="477EE17F"/>
    <w:rsid w:val="477F57F7"/>
    <w:rsid w:val="47862EA3"/>
    <w:rsid w:val="478EC652"/>
    <w:rsid w:val="479C4C23"/>
    <w:rsid w:val="47A88B05"/>
    <w:rsid w:val="47AE7049"/>
    <w:rsid w:val="47BBA7CC"/>
    <w:rsid w:val="47C7B707"/>
    <w:rsid w:val="47D0EC7A"/>
    <w:rsid w:val="47FAFA4A"/>
    <w:rsid w:val="48098D82"/>
    <w:rsid w:val="482DA6D5"/>
    <w:rsid w:val="4840B964"/>
    <w:rsid w:val="486FF300"/>
    <w:rsid w:val="488505A0"/>
    <w:rsid w:val="48994857"/>
    <w:rsid w:val="48CAB247"/>
    <w:rsid w:val="48D9D2E5"/>
    <w:rsid w:val="490E5C39"/>
    <w:rsid w:val="495DF8E4"/>
    <w:rsid w:val="49664920"/>
    <w:rsid w:val="4973C08A"/>
    <w:rsid w:val="497E806A"/>
    <w:rsid w:val="49ACDDD7"/>
    <w:rsid w:val="49B8D041"/>
    <w:rsid w:val="49BFEF8F"/>
    <w:rsid w:val="49C3CB76"/>
    <w:rsid w:val="49C4BB7B"/>
    <w:rsid w:val="49CF29AE"/>
    <w:rsid w:val="49D49BF3"/>
    <w:rsid w:val="49F074F1"/>
    <w:rsid w:val="4A38159B"/>
    <w:rsid w:val="4A426033"/>
    <w:rsid w:val="4A51BE71"/>
    <w:rsid w:val="4A60D09B"/>
    <w:rsid w:val="4A6552A5"/>
    <w:rsid w:val="4A6D8E56"/>
    <w:rsid w:val="4A6D8EBB"/>
    <w:rsid w:val="4A8043A6"/>
    <w:rsid w:val="4A9AA44A"/>
    <w:rsid w:val="4B1066E3"/>
    <w:rsid w:val="4B1EE56B"/>
    <w:rsid w:val="4B23E993"/>
    <w:rsid w:val="4B29F2E5"/>
    <w:rsid w:val="4B533F5C"/>
    <w:rsid w:val="4B55856E"/>
    <w:rsid w:val="4B63DE3F"/>
    <w:rsid w:val="4B6BF20A"/>
    <w:rsid w:val="4B7A93D7"/>
    <w:rsid w:val="4B7C3513"/>
    <w:rsid w:val="4B8701B9"/>
    <w:rsid w:val="4B8DEAB6"/>
    <w:rsid w:val="4B8E2095"/>
    <w:rsid w:val="4BA430CC"/>
    <w:rsid w:val="4BA963D2"/>
    <w:rsid w:val="4BB0D3F1"/>
    <w:rsid w:val="4BBFB624"/>
    <w:rsid w:val="4BCB21CC"/>
    <w:rsid w:val="4BFED902"/>
    <w:rsid w:val="4C1B6712"/>
    <w:rsid w:val="4C1F295D"/>
    <w:rsid w:val="4C30643B"/>
    <w:rsid w:val="4C310F35"/>
    <w:rsid w:val="4C3B6CB2"/>
    <w:rsid w:val="4C580B20"/>
    <w:rsid w:val="4C585CEF"/>
    <w:rsid w:val="4C7E1508"/>
    <w:rsid w:val="4C7FE2D8"/>
    <w:rsid w:val="4C9B3865"/>
    <w:rsid w:val="4C9D462A"/>
    <w:rsid w:val="4C9E25E1"/>
    <w:rsid w:val="4CBD58CB"/>
    <w:rsid w:val="4CC6A6C8"/>
    <w:rsid w:val="4CCA15CC"/>
    <w:rsid w:val="4CD0B79C"/>
    <w:rsid w:val="4CDB2A84"/>
    <w:rsid w:val="4CEA30C3"/>
    <w:rsid w:val="4D1620A7"/>
    <w:rsid w:val="4D26DB89"/>
    <w:rsid w:val="4D34D4AB"/>
    <w:rsid w:val="4D4FFB33"/>
    <w:rsid w:val="4D5CDC7C"/>
    <w:rsid w:val="4D639D64"/>
    <w:rsid w:val="4D68DBBB"/>
    <w:rsid w:val="4D6AA7F2"/>
    <w:rsid w:val="4D791805"/>
    <w:rsid w:val="4D7A0CDD"/>
    <w:rsid w:val="4D89216F"/>
    <w:rsid w:val="4D921709"/>
    <w:rsid w:val="4DC890AC"/>
    <w:rsid w:val="4DDE209B"/>
    <w:rsid w:val="4DDEE265"/>
    <w:rsid w:val="4DFEA162"/>
    <w:rsid w:val="4E0146F2"/>
    <w:rsid w:val="4E07F485"/>
    <w:rsid w:val="4E1F7BD7"/>
    <w:rsid w:val="4E278C18"/>
    <w:rsid w:val="4E485BB2"/>
    <w:rsid w:val="4E5B3B26"/>
    <w:rsid w:val="4E60510F"/>
    <w:rsid w:val="4E652493"/>
    <w:rsid w:val="4E68E0E9"/>
    <w:rsid w:val="4E7A1551"/>
    <w:rsid w:val="4E932959"/>
    <w:rsid w:val="4E9FD1F3"/>
    <w:rsid w:val="4EAA2D69"/>
    <w:rsid w:val="4EACCB27"/>
    <w:rsid w:val="4EB1129A"/>
    <w:rsid w:val="4ED3D4A4"/>
    <w:rsid w:val="4EE5AB8C"/>
    <w:rsid w:val="4EF62557"/>
    <w:rsid w:val="4EF97E7E"/>
    <w:rsid w:val="4F047085"/>
    <w:rsid w:val="4F3AAABB"/>
    <w:rsid w:val="4F553F7D"/>
    <w:rsid w:val="4F65192F"/>
    <w:rsid w:val="4F6E6630"/>
    <w:rsid w:val="4F6F1306"/>
    <w:rsid w:val="4F71380E"/>
    <w:rsid w:val="4F7B5C9A"/>
    <w:rsid w:val="4F7B8817"/>
    <w:rsid w:val="4F7D919A"/>
    <w:rsid w:val="4F80CA77"/>
    <w:rsid w:val="4F8FC2D4"/>
    <w:rsid w:val="4F997B9E"/>
    <w:rsid w:val="4FA5BF9E"/>
    <w:rsid w:val="4FC7744E"/>
    <w:rsid w:val="4FD56D35"/>
    <w:rsid w:val="4FE7296A"/>
    <w:rsid w:val="4FEC9345"/>
    <w:rsid w:val="4FEFBC19"/>
    <w:rsid w:val="4FF25F3C"/>
    <w:rsid w:val="4FFBDB21"/>
    <w:rsid w:val="5000A48E"/>
    <w:rsid w:val="5022617C"/>
    <w:rsid w:val="502BEE39"/>
    <w:rsid w:val="502DBF2C"/>
    <w:rsid w:val="502DE58C"/>
    <w:rsid w:val="502FA872"/>
    <w:rsid w:val="50379D22"/>
    <w:rsid w:val="504D1B74"/>
    <w:rsid w:val="506359AC"/>
    <w:rsid w:val="50733B78"/>
    <w:rsid w:val="50839A18"/>
    <w:rsid w:val="5087D35E"/>
    <w:rsid w:val="50A2139C"/>
    <w:rsid w:val="50A614EE"/>
    <w:rsid w:val="50A73A17"/>
    <w:rsid w:val="50A82C8C"/>
    <w:rsid w:val="50D6F1BD"/>
    <w:rsid w:val="50D7FB5B"/>
    <w:rsid w:val="50DB65FB"/>
    <w:rsid w:val="50DDD16E"/>
    <w:rsid w:val="50E6DA08"/>
    <w:rsid w:val="51229548"/>
    <w:rsid w:val="5122C6B1"/>
    <w:rsid w:val="512A01B5"/>
    <w:rsid w:val="514FFB6F"/>
    <w:rsid w:val="5155A6E3"/>
    <w:rsid w:val="51837048"/>
    <w:rsid w:val="51850A77"/>
    <w:rsid w:val="5185DF43"/>
    <w:rsid w:val="51886B70"/>
    <w:rsid w:val="5192827A"/>
    <w:rsid w:val="51937CD0"/>
    <w:rsid w:val="51980155"/>
    <w:rsid w:val="519BF19D"/>
    <w:rsid w:val="519CA1F4"/>
    <w:rsid w:val="51A0BF54"/>
    <w:rsid w:val="51AE29A8"/>
    <w:rsid w:val="51B31A4A"/>
    <w:rsid w:val="51B5A4C3"/>
    <w:rsid w:val="51BBDE93"/>
    <w:rsid w:val="51C9F836"/>
    <w:rsid w:val="51E37B67"/>
    <w:rsid w:val="51EAF8C2"/>
    <w:rsid w:val="5208EAB1"/>
    <w:rsid w:val="520B1050"/>
    <w:rsid w:val="522D4F45"/>
    <w:rsid w:val="523D5747"/>
    <w:rsid w:val="526B7FB2"/>
    <w:rsid w:val="526E987A"/>
    <w:rsid w:val="526F335A"/>
    <w:rsid w:val="527AADC0"/>
    <w:rsid w:val="5288C01D"/>
    <w:rsid w:val="52A41A66"/>
    <w:rsid w:val="52AA78FC"/>
    <w:rsid w:val="52C202D4"/>
    <w:rsid w:val="5322C688"/>
    <w:rsid w:val="5348D7E8"/>
    <w:rsid w:val="535466C6"/>
    <w:rsid w:val="5358AE3E"/>
    <w:rsid w:val="536D7E2F"/>
    <w:rsid w:val="53845AE3"/>
    <w:rsid w:val="5385EF4D"/>
    <w:rsid w:val="538A4F75"/>
    <w:rsid w:val="538BD879"/>
    <w:rsid w:val="53C5611B"/>
    <w:rsid w:val="53DE9DE4"/>
    <w:rsid w:val="53E4B04B"/>
    <w:rsid w:val="53F3513E"/>
    <w:rsid w:val="5408F985"/>
    <w:rsid w:val="54131D5A"/>
    <w:rsid w:val="541F21A1"/>
    <w:rsid w:val="542EE8E7"/>
    <w:rsid w:val="5434B845"/>
    <w:rsid w:val="54353E36"/>
    <w:rsid w:val="544971C9"/>
    <w:rsid w:val="54726174"/>
    <w:rsid w:val="547A5142"/>
    <w:rsid w:val="547BAC0F"/>
    <w:rsid w:val="547E5569"/>
    <w:rsid w:val="54A12695"/>
    <w:rsid w:val="54C86BDF"/>
    <w:rsid w:val="54CFAEA7"/>
    <w:rsid w:val="54DF194B"/>
    <w:rsid w:val="54EEBDA1"/>
    <w:rsid w:val="54F9B620"/>
    <w:rsid w:val="54FD7C3C"/>
    <w:rsid w:val="54FEBA0A"/>
    <w:rsid w:val="55144C55"/>
    <w:rsid w:val="5517C19F"/>
    <w:rsid w:val="551CEBC8"/>
    <w:rsid w:val="552ABC0C"/>
    <w:rsid w:val="55420E25"/>
    <w:rsid w:val="5560C0B9"/>
    <w:rsid w:val="55681EDB"/>
    <w:rsid w:val="556D9559"/>
    <w:rsid w:val="558DAC77"/>
    <w:rsid w:val="55A04F42"/>
    <w:rsid w:val="55A5DC6A"/>
    <w:rsid w:val="55B5F345"/>
    <w:rsid w:val="55B63579"/>
    <w:rsid w:val="55B6FA9C"/>
    <w:rsid w:val="55C2F8FA"/>
    <w:rsid w:val="563AFEFD"/>
    <w:rsid w:val="5646A266"/>
    <w:rsid w:val="564FF872"/>
    <w:rsid w:val="5664EDFB"/>
    <w:rsid w:val="567E5896"/>
    <w:rsid w:val="5682C6E4"/>
    <w:rsid w:val="56BA3F5E"/>
    <w:rsid w:val="56C3A76F"/>
    <w:rsid w:val="56D29610"/>
    <w:rsid w:val="56D68616"/>
    <w:rsid w:val="56F270D1"/>
    <w:rsid w:val="570E465E"/>
    <w:rsid w:val="572BBE0B"/>
    <w:rsid w:val="572DB0CB"/>
    <w:rsid w:val="5760FC26"/>
    <w:rsid w:val="57722698"/>
    <w:rsid w:val="57783F19"/>
    <w:rsid w:val="5778407E"/>
    <w:rsid w:val="577CBB26"/>
    <w:rsid w:val="577DECEB"/>
    <w:rsid w:val="577E6B09"/>
    <w:rsid w:val="57863684"/>
    <w:rsid w:val="579370CB"/>
    <w:rsid w:val="5794EC6D"/>
    <w:rsid w:val="579B5613"/>
    <w:rsid w:val="57A6B363"/>
    <w:rsid w:val="57A84A44"/>
    <w:rsid w:val="57B893CE"/>
    <w:rsid w:val="57C879A3"/>
    <w:rsid w:val="57E2DA49"/>
    <w:rsid w:val="57EC8833"/>
    <w:rsid w:val="5807FE8C"/>
    <w:rsid w:val="584D334A"/>
    <w:rsid w:val="584E0B1E"/>
    <w:rsid w:val="58567E73"/>
    <w:rsid w:val="585E6EFD"/>
    <w:rsid w:val="585E7E16"/>
    <w:rsid w:val="5864D597"/>
    <w:rsid w:val="586F9298"/>
    <w:rsid w:val="5875CA52"/>
    <w:rsid w:val="5880AB5A"/>
    <w:rsid w:val="58B9B23C"/>
    <w:rsid w:val="58BD4C1D"/>
    <w:rsid w:val="58CD57EA"/>
    <w:rsid w:val="58DB717B"/>
    <w:rsid w:val="58E78AEC"/>
    <w:rsid w:val="59018957"/>
    <w:rsid w:val="5953FAA7"/>
    <w:rsid w:val="596E0539"/>
    <w:rsid w:val="5974A3E8"/>
    <w:rsid w:val="597E0E55"/>
    <w:rsid w:val="599FA120"/>
    <w:rsid w:val="59A620CA"/>
    <w:rsid w:val="5A0B12A6"/>
    <w:rsid w:val="5A109E28"/>
    <w:rsid w:val="5A2147C1"/>
    <w:rsid w:val="5A2926FC"/>
    <w:rsid w:val="5A2B0639"/>
    <w:rsid w:val="5A36723F"/>
    <w:rsid w:val="5A5BC090"/>
    <w:rsid w:val="5A6EA656"/>
    <w:rsid w:val="5A71EC99"/>
    <w:rsid w:val="5A7501AF"/>
    <w:rsid w:val="5A791279"/>
    <w:rsid w:val="5A85F1C7"/>
    <w:rsid w:val="5A89C543"/>
    <w:rsid w:val="5A8AB4A6"/>
    <w:rsid w:val="5A8D6A8F"/>
    <w:rsid w:val="5AA97AB6"/>
    <w:rsid w:val="5AAFF8A4"/>
    <w:rsid w:val="5AD33F3D"/>
    <w:rsid w:val="5AD620C0"/>
    <w:rsid w:val="5AEAC1CD"/>
    <w:rsid w:val="5B008EBC"/>
    <w:rsid w:val="5B0459C5"/>
    <w:rsid w:val="5B23F4B9"/>
    <w:rsid w:val="5B2927CF"/>
    <w:rsid w:val="5B5521A4"/>
    <w:rsid w:val="5B55D7DC"/>
    <w:rsid w:val="5B792007"/>
    <w:rsid w:val="5B84AD9D"/>
    <w:rsid w:val="5B8F7E29"/>
    <w:rsid w:val="5B932F7B"/>
    <w:rsid w:val="5B9987D7"/>
    <w:rsid w:val="5BCF037E"/>
    <w:rsid w:val="5BE03182"/>
    <w:rsid w:val="5BEE9CA7"/>
    <w:rsid w:val="5BF98193"/>
    <w:rsid w:val="5C0311EF"/>
    <w:rsid w:val="5C0A70EC"/>
    <w:rsid w:val="5C0DDE5B"/>
    <w:rsid w:val="5C248A74"/>
    <w:rsid w:val="5C401524"/>
    <w:rsid w:val="5C6B2425"/>
    <w:rsid w:val="5CB0B4F0"/>
    <w:rsid w:val="5CB5A21C"/>
    <w:rsid w:val="5CBD3B73"/>
    <w:rsid w:val="5CC20F26"/>
    <w:rsid w:val="5CC31DE2"/>
    <w:rsid w:val="5CEAA6B4"/>
    <w:rsid w:val="5CEAEA19"/>
    <w:rsid w:val="5D2AC806"/>
    <w:rsid w:val="5D3FC9DB"/>
    <w:rsid w:val="5D58F515"/>
    <w:rsid w:val="5D755231"/>
    <w:rsid w:val="5D77578A"/>
    <w:rsid w:val="5D80EDF6"/>
    <w:rsid w:val="5D864AFC"/>
    <w:rsid w:val="5D9FFFA1"/>
    <w:rsid w:val="5DA2076D"/>
    <w:rsid w:val="5DBCF5F8"/>
    <w:rsid w:val="5DBD7E07"/>
    <w:rsid w:val="5DDCAFA6"/>
    <w:rsid w:val="5DE2CF03"/>
    <w:rsid w:val="5DF4657A"/>
    <w:rsid w:val="5DF6297B"/>
    <w:rsid w:val="5DF8D840"/>
    <w:rsid w:val="5E05E607"/>
    <w:rsid w:val="5E0D31B1"/>
    <w:rsid w:val="5E15AB0C"/>
    <w:rsid w:val="5E25BE11"/>
    <w:rsid w:val="5E3EADED"/>
    <w:rsid w:val="5E4A2C0E"/>
    <w:rsid w:val="5E4D2E09"/>
    <w:rsid w:val="5E8C70E8"/>
    <w:rsid w:val="5E97E935"/>
    <w:rsid w:val="5EA25687"/>
    <w:rsid w:val="5EA5F202"/>
    <w:rsid w:val="5EAEE7E2"/>
    <w:rsid w:val="5ECFE8C1"/>
    <w:rsid w:val="5ED07EE3"/>
    <w:rsid w:val="5EEA423E"/>
    <w:rsid w:val="5EEE03C9"/>
    <w:rsid w:val="5EF293D7"/>
    <w:rsid w:val="5EFF2EFF"/>
    <w:rsid w:val="5F0658BE"/>
    <w:rsid w:val="5F1B165D"/>
    <w:rsid w:val="5F2AF3D1"/>
    <w:rsid w:val="5F41BFB6"/>
    <w:rsid w:val="5F45705E"/>
    <w:rsid w:val="5F505632"/>
    <w:rsid w:val="5F60EFC8"/>
    <w:rsid w:val="5F74B2BA"/>
    <w:rsid w:val="5FB6A625"/>
    <w:rsid w:val="5FC9E407"/>
    <w:rsid w:val="5FD8699F"/>
    <w:rsid w:val="5FDB516A"/>
    <w:rsid w:val="5FE4E253"/>
    <w:rsid w:val="600D0C7A"/>
    <w:rsid w:val="60223A3F"/>
    <w:rsid w:val="60238EA7"/>
    <w:rsid w:val="6034F8BA"/>
    <w:rsid w:val="6037D373"/>
    <w:rsid w:val="60467E4D"/>
    <w:rsid w:val="605E5F00"/>
    <w:rsid w:val="607B797A"/>
    <w:rsid w:val="607F67F3"/>
    <w:rsid w:val="608D4E13"/>
    <w:rsid w:val="60A3826B"/>
    <w:rsid w:val="60AA3052"/>
    <w:rsid w:val="60BE29DC"/>
    <w:rsid w:val="60BF3727"/>
    <w:rsid w:val="60D7738A"/>
    <w:rsid w:val="60DECA47"/>
    <w:rsid w:val="612E3216"/>
    <w:rsid w:val="613D737E"/>
    <w:rsid w:val="6151741D"/>
    <w:rsid w:val="615357C6"/>
    <w:rsid w:val="6157637A"/>
    <w:rsid w:val="616D9E4D"/>
    <w:rsid w:val="618570E9"/>
    <w:rsid w:val="6186B9F4"/>
    <w:rsid w:val="61C1AEC4"/>
    <w:rsid w:val="61D2CF7E"/>
    <w:rsid w:val="61D72911"/>
    <w:rsid w:val="61E31DBD"/>
    <w:rsid w:val="61FC2EC2"/>
    <w:rsid w:val="620EED53"/>
    <w:rsid w:val="62288C73"/>
    <w:rsid w:val="622D57B1"/>
    <w:rsid w:val="6276EB8B"/>
    <w:rsid w:val="62AB6738"/>
    <w:rsid w:val="62BDE44F"/>
    <w:rsid w:val="62D51807"/>
    <w:rsid w:val="62D58302"/>
    <w:rsid w:val="630BD8ED"/>
    <w:rsid w:val="630FE0CF"/>
    <w:rsid w:val="6316FF76"/>
    <w:rsid w:val="634B620B"/>
    <w:rsid w:val="63A7BF4E"/>
    <w:rsid w:val="63ACEF4E"/>
    <w:rsid w:val="63B77094"/>
    <w:rsid w:val="63C74FB7"/>
    <w:rsid w:val="63DEAD46"/>
    <w:rsid w:val="63F53511"/>
    <w:rsid w:val="6408CC5C"/>
    <w:rsid w:val="64141BB1"/>
    <w:rsid w:val="641C698D"/>
    <w:rsid w:val="64283E97"/>
    <w:rsid w:val="643C570B"/>
    <w:rsid w:val="643EAA61"/>
    <w:rsid w:val="644DC33A"/>
    <w:rsid w:val="64502AF1"/>
    <w:rsid w:val="646769FE"/>
    <w:rsid w:val="6470C744"/>
    <w:rsid w:val="649C0552"/>
    <w:rsid w:val="64A329B5"/>
    <w:rsid w:val="64CF290E"/>
    <w:rsid w:val="64DF5D72"/>
    <w:rsid w:val="64F48159"/>
    <w:rsid w:val="650A9F9A"/>
    <w:rsid w:val="651BCC66"/>
    <w:rsid w:val="652279E4"/>
    <w:rsid w:val="6531EE5E"/>
    <w:rsid w:val="653EE9F9"/>
    <w:rsid w:val="654743C6"/>
    <w:rsid w:val="65529781"/>
    <w:rsid w:val="655EB15B"/>
    <w:rsid w:val="65789BCB"/>
    <w:rsid w:val="657E9DC8"/>
    <w:rsid w:val="65863CDB"/>
    <w:rsid w:val="6586D4B2"/>
    <w:rsid w:val="658E3F0D"/>
    <w:rsid w:val="65B528EB"/>
    <w:rsid w:val="65CD0A36"/>
    <w:rsid w:val="65DACEAE"/>
    <w:rsid w:val="65F57F00"/>
    <w:rsid w:val="65FB5C57"/>
    <w:rsid w:val="660BAE15"/>
    <w:rsid w:val="660EC3B3"/>
    <w:rsid w:val="6611873B"/>
    <w:rsid w:val="6614996C"/>
    <w:rsid w:val="6614E519"/>
    <w:rsid w:val="6616E2BF"/>
    <w:rsid w:val="664525FE"/>
    <w:rsid w:val="66453CE5"/>
    <w:rsid w:val="66524B81"/>
    <w:rsid w:val="6660D9DB"/>
    <w:rsid w:val="6681F046"/>
    <w:rsid w:val="66838F2B"/>
    <w:rsid w:val="66892BDA"/>
    <w:rsid w:val="668D8F44"/>
    <w:rsid w:val="66912A8F"/>
    <w:rsid w:val="66C3D19F"/>
    <w:rsid w:val="66CC1FD2"/>
    <w:rsid w:val="66DC9BFE"/>
    <w:rsid w:val="66DF1B4A"/>
    <w:rsid w:val="66E62B6D"/>
    <w:rsid w:val="6706C982"/>
    <w:rsid w:val="670C9385"/>
    <w:rsid w:val="67219F1B"/>
    <w:rsid w:val="672FB6FF"/>
    <w:rsid w:val="672FD7C0"/>
    <w:rsid w:val="67365645"/>
    <w:rsid w:val="6745D3CE"/>
    <w:rsid w:val="6757E62B"/>
    <w:rsid w:val="67629380"/>
    <w:rsid w:val="676692BD"/>
    <w:rsid w:val="67774D78"/>
    <w:rsid w:val="677AAC11"/>
    <w:rsid w:val="6781775C"/>
    <w:rsid w:val="67854A03"/>
    <w:rsid w:val="6795A212"/>
    <w:rsid w:val="67BC31B0"/>
    <w:rsid w:val="67BFDC56"/>
    <w:rsid w:val="67E90E9B"/>
    <w:rsid w:val="6819AC2A"/>
    <w:rsid w:val="683908BE"/>
    <w:rsid w:val="68406DBD"/>
    <w:rsid w:val="6863F726"/>
    <w:rsid w:val="6873F891"/>
    <w:rsid w:val="687ED3C8"/>
    <w:rsid w:val="689E3A31"/>
    <w:rsid w:val="68C14CBD"/>
    <w:rsid w:val="68C47778"/>
    <w:rsid w:val="68E06408"/>
    <w:rsid w:val="68E77BA1"/>
    <w:rsid w:val="69A7D936"/>
    <w:rsid w:val="69A842F3"/>
    <w:rsid w:val="69B64738"/>
    <w:rsid w:val="69C85877"/>
    <w:rsid w:val="69D39E77"/>
    <w:rsid w:val="69DC9770"/>
    <w:rsid w:val="6A409E0A"/>
    <w:rsid w:val="6A5425D5"/>
    <w:rsid w:val="6A735086"/>
    <w:rsid w:val="6A74EFCD"/>
    <w:rsid w:val="6A954660"/>
    <w:rsid w:val="6AA72EEE"/>
    <w:rsid w:val="6ABFE60D"/>
    <w:rsid w:val="6AC888F7"/>
    <w:rsid w:val="6AC8ECCE"/>
    <w:rsid w:val="6ACE9B63"/>
    <w:rsid w:val="6ACF536B"/>
    <w:rsid w:val="6AD66934"/>
    <w:rsid w:val="6AE40377"/>
    <w:rsid w:val="6AF44CC8"/>
    <w:rsid w:val="6B140FDF"/>
    <w:rsid w:val="6B1EE704"/>
    <w:rsid w:val="6B32E303"/>
    <w:rsid w:val="6B39BAF4"/>
    <w:rsid w:val="6B44B4F5"/>
    <w:rsid w:val="6B49AD3B"/>
    <w:rsid w:val="6B926154"/>
    <w:rsid w:val="6BA0BA49"/>
    <w:rsid w:val="6BBDDA57"/>
    <w:rsid w:val="6BF2E735"/>
    <w:rsid w:val="6BF8EDEC"/>
    <w:rsid w:val="6C104622"/>
    <w:rsid w:val="6C151723"/>
    <w:rsid w:val="6C163B74"/>
    <w:rsid w:val="6C36BED8"/>
    <w:rsid w:val="6C48638C"/>
    <w:rsid w:val="6C4D288B"/>
    <w:rsid w:val="6C701745"/>
    <w:rsid w:val="6CB52BE7"/>
    <w:rsid w:val="6CB905C7"/>
    <w:rsid w:val="6CBA01B1"/>
    <w:rsid w:val="6CCEBAD4"/>
    <w:rsid w:val="6CD821DC"/>
    <w:rsid w:val="6CF210BD"/>
    <w:rsid w:val="6CF26232"/>
    <w:rsid w:val="6CF62B86"/>
    <w:rsid w:val="6D03164C"/>
    <w:rsid w:val="6D03D07F"/>
    <w:rsid w:val="6D1B6020"/>
    <w:rsid w:val="6D296055"/>
    <w:rsid w:val="6D383E45"/>
    <w:rsid w:val="6D3CF610"/>
    <w:rsid w:val="6D56142A"/>
    <w:rsid w:val="6D5E5084"/>
    <w:rsid w:val="6D6679BC"/>
    <w:rsid w:val="6D8018CF"/>
    <w:rsid w:val="6D86A3A1"/>
    <w:rsid w:val="6D880402"/>
    <w:rsid w:val="6D928CDC"/>
    <w:rsid w:val="6D9E6D59"/>
    <w:rsid w:val="6DA67507"/>
    <w:rsid w:val="6DB5F389"/>
    <w:rsid w:val="6DCED5A7"/>
    <w:rsid w:val="6DDD6942"/>
    <w:rsid w:val="6DEB96D8"/>
    <w:rsid w:val="6DF2759D"/>
    <w:rsid w:val="6E0106FF"/>
    <w:rsid w:val="6E0A79AD"/>
    <w:rsid w:val="6E10F1C2"/>
    <w:rsid w:val="6E118731"/>
    <w:rsid w:val="6E225130"/>
    <w:rsid w:val="6E3B57E4"/>
    <w:rsid w:val="6E46D3F9"/>
    <w:rsid w:val="6E6B88F0"/>
    <w:rsid w:val="6E7472A2"/>
    <w:rsid w:val="6E88FAF0"/>
    <w:rsid w:val="6E8FC599"/>
    <w:rsid w:val="6EADC7D9"/>
    <w:rsid w:val="6EC34507"/>
    <w:rsid w:val="6EDDBDB5"/>
    <w:rsid w:val="6EE8FBEB"/>
    <w:rsid w:val="6EEA4706"/>
    <w:rsid w:val="6EEEDFB7"/>
    <w:rsid w:val="6EF1D03D"/>
    <w:rsid w:val="6EFA65A4"/>
    <w:rsid w:val="6F080045"/>
    <w:rsid w:val="6F09F5A6"/>
    <w:rsid w:val="6F1CAF1A"/>
    <w:rsid w:val="6F235011"/>
    <w:rsid w:val="6F4A80BF"/>
    <w:rsid w:val="6F6F216C"/>
    <w:rsid w:val="6FCD97F1"/>
    <w:rsid w:val="6FE4A784"/>
    <w:rsid w:val="6FE62BC7"/>
    <w:rsid w:val="6FF31DBE"/>
    <w:rsid w:val="6FF96545"/>
    <w:rsid w:val="7020A1CF"/>
    <w:rsid w:val="70284C19"/>
    <w:rsid w:val="70360AE7"/>
    <w:rsid w:val="703A4ACF"/>
    <w:rsid w:val="7042F208"/>
    <w:rsid w:val="704911D2"/>
    <w:rsid w:val="7058369A"/>
    <w:rsid w:val="705ECD8D"/>
    <w:rsid w:val="706521B8"/>
    <w:rsid w:val="706CC0D9"/>
    <w:rsid w:val="706E7C7F"/>
    <w:rsid w:val="70889B50"/>
    <w:rsid w:val="70AEDB12"/>
    <w:rsid w:val="70D0562B"/>
    <w:rsid w:val="70DD0B79"/>
    <w:rsid w:val="70E89F3B"/>
    <w:rsid w:val="7101B5CC"/>
    <w:rsid w:val="71078A11"/>
    <w:rsid w:val="71084069"/>
    <w:rsid w:val="710C87F1"/>
    <w:rsid w:val="7151F777"/>
    <w:rsid w:val="71641A87"/>
    <w:rsid w:val="7172D084"/>
    <w:rsid w:val="71A102F7"/>
    <w:rsid w:val="71B718E0"/>
    <w:rsid w:val="71C8A7FA"/>
    <w:rsid w:val="71D2A952"/>
    <w:rsid w:val="71D3A18C"/>
    <w:rsid w:val="71E07578"/>
    <w:rsid w:val="71E12674"/>
    <w:rsid w:val="71E9E821"/>
    <w:rsid w:val="71F1E445"/>
    <w:rsid w:val="721B7FB6"/>
    <w:rsid w:val="7237A7DB"/>
    <w:rsid w:val="724B5E19"/>
    <w:rsid w:val="725902C1"/>
    <w:rsid w:val="726763F6"/>
    <w:rsid w:val="726C7C3E"/>
    <w:rsid w:val="727A3BDE"/>
    <w:rsid w:val="728184B0"/>
    <w:rsid w:val="728A1F6F"/>
    <w:rsid w:val="729ADCD5"/>
    <w:rsid w:val="72AF28A2"/>
    <w:rsid w:val="72CF6F68"/>
    <w:rsid w:val="72E61245"/>
    <w:rsid w:val="72E92DB4"/>
    <w:rsid w:val="72FA2A08"/>
    <w:rsid w:val="72FC1E19"/>
    <w:rsid w:val="73018825"/>
    <w:rsid w:val="730C9B41"/>
    <w:rsid w:val="731A26DD"/>
    <w:rsid w:val="731DC35E"/>
    <w:rsid w:val="7324BBE9"/>
    <w:rsid w:val="732A44AB"/>
    <w:rsid w:val="732AE5F2"/>
    <w:rsid w:val="73324CDD"/>
    <w:rsid w:val="733A6900"/>
    <w:rsid w:val="733DC994"/>
    <w:rsid w:val="734F9E3D"/>
    <w:rsid w:val="7355B1DC"/>
    <w:rsid w:val="735A7FD8"/>
    <w:rsid w:val="735B1355"/>
    <w:rsid w:val="7381B732"/>
    <w:rsid w:val="7395393B"/>
    <w:rsid w:val="73A9406B"/>
    <w:rsid w:val="73AA8FD2"/>
    <w:rsid w:val="73BDF61A"/>
    <w:rsid w:val="73D653DD"/>
    <w:rsid w:val="73D83A11"/>
    <w:rsid w:val="73E4C281"/>
    <w:rsid w:val="73EF797F"/>
    <w:rsid w:val="74078EF1"/>
    <w:rsid w:val="741DB841"/>
    <w:rsid w:val="743A4F9A"/>
    <w:rsid w:val="744C047E"/>
    <w:rsid w:val="745E1923"/>
    <w:rsid w:val="74658A9A"/>
    <w:rsid w:val="746B5BA9"/>
    <w:rsid w:val="74702751"/>
    <w:rsid w:val="7483697A"/>
    <w:rsid w:val="74859D87"/>
    <w:rsid w:val="74910A46"/>
    <w:rsid w:val="7497863E"/>
    <w:rsid w:val="74B99DBF"/>
    <w:rsid w:val="74BA79FF"/>
    <w:rsid w:val="74C0CD80"/>
    <w:rsid w:val="74C257CE"/>
    <w:rsid w:val="74C7B9BF"/>
    <w:rsid w:val="74C80764"/>
    <w:rsid w:val="74EBA064"/>
    <w:rsid w:val="74FC3C20"/>
    <w:rsid w:val="74FD345C"/>
    <w:rsid w:val="751F2962"/>
    <w:rsid w:val="7524A694"/>
    <w:rsid w:val="753F7D31"/>
    <w:rsid w:val="7541DF66"/>
    <w:rsid w:val="75827419"/>
    <w:rsid w:val="7586A04F"/>
    <w:rsid w:val="75A28205"/>
    <w:rsid w:val="75B6C956"/>
    <w:rsid w:val="75BDA5BA"/>
    <w:rsid w:val="75CA1C84"/>
    <w:rsid w:val="75E1DF8C"/>
    <w:rsid w:val="75E21E52"/>
    <w:rsid w:val="75E8B43C"/>
    <w:rsid w:val="75F36A02"/>
    <w:rsid w:val="75F94769"/>
    <w:rsid w:val="75FB47F8"/>
    <w:rsid w:val="762A893F"/>
    <w:rsid w:val="764E6DBB"/>
    <w:rsid w:val="768BDB08"/>
    <w:rsid w:val="76B0A975"/>
    <w:rsid w:val="76B3B377"/>
    <w:rsid w:val="76CBE5BB"/>
    <w:rsid w:val="77169882"/>
    <w:rsid w:val="771B95C7"/>
    <w:rsid w:val="773224BF"/>
    <w:rsid w:val="774D80B1"/>
    <w:rsid w:val="77617480"/>
    <w:rsid w:val="77648AC5"/>
    <w:rsid w:val="77710350"/>
    <w:rsid w:val="777A7A83"/>
    <w:rsid w:val="77A3B49C"/>
    <w:rsid w:val="77B218D3"/>
    <w:rsid w:val="77B284B5"/>
    <w:rsid w:val="77BDA314"/>
    <w:rsid w:val="77D2F84A"/>
    <w:rsid w:val="77E662C2"/>
    <w:rsid w:val="78208F9C"/>
    <w:rsid w:val="784E0B25"/>
    <w:rsid w:val="78571615"/>
    <w:rsid w:val="785ADE98"/>
    <w:rsid w:val="78670C0B"/>
    <w:rsid w:val="78869DEC"/>
    <w:rsid w:val="7891C275"/>
    <w:rsid w:val="78B66FB5"/>
    <w:rsid w:val="78B7AA89"/>
    <w:rsid w:val="78C55701"/>
    <w:rsid w:val="78C67474"/>
    <w:rsid w:val="78E51507"/>
    <w:rsid w:val="78F9A5AC"/>
    <w:rsid w:val="78FDB304"/>
    <w:rsid w:val="790EA57E"/>
    <w:rsid w:val="790F59E0"/>
    <w:rsid w:val="7925AC46"/>
    <w:rsid w:val="79551EA4"/>
    <w:rsid w:val="7955B4A4"/>
    <w:rsid w:val="7983A26E"/>
    <w:rsid w:val="798B1BA7"/>
    <w:rsid w:val="79985C5D"/>
    <w:rsid w:val="799B2667"/>
    <w:rsid w:val="79BA416F"/>
    <w:rsid w:val="79CB212A"/>
    <w:rsid w:val="79D20E1D"/>
    <w:rsid w:val="79EA160B"/>
    <w:rsid w:val="79ED60FF"/>
    <w:rsid w:val="7A003752"/>
    <w:rsid w:val="7A0CC3FF"/>
    <w:rsid w:val="7A180452"/>
    <w:rsid w:val="7A42846F"/>
    <w:rsid w:val="7A608DE0"/>
    <w:rsid w:val="7A6FC449"/>
    <w:rsid w:val="7A8B101C"/>
    <w:rsid w:val="7A9985E6"/>
    <w:rsid w:val="7AB5D63F"/>
    <w:rsid w:val="7AB5D63F"/>
    <w:rsid w:val="7ABCEDDC"/>
    <w:rsid w:val="7AD33AD0"/>
    <w:rsid w:val="7AD632DF"/>
    <w:rsid w:val="7ADC7DE5"/>
    <w:rsid w:val="7AE0CEE2"/>
    <w:rsid w:val="7AE50432"/>
    <w:rsid w:val="7AEA94A4"/>
    <w:rsid w:val="7AF49232"/>
    <w:rsid w:val="7B012392"/>
    <w:rsid w:val="7B08332A"/>
    <w:rsid w:val="7B0FF3E0"/>
    <w:rsid w:val="7B1DB3DD"/>
    <w:rsid w:val="7B1F7B28"/>
    <w:rsid w:val="7B360737"/>
    <w:rsid w:val="7B458B57"/>
    <w:rsid w:val="7B67612C"/>
    <w:rsid w:val="7B6B2972"/>
    <w:rsid w:val="7B71E5D2"/>
    <w:rsid w:val="7B8B9CDB"/>
    <w:rsid w:val="7BA0AD35"/>
    <w:rsid w:val="7BAF28AA"/>
    <w:rsid w:val="7BB263D0"/>
    <w:rsid w:val="7BB56669"/>
    <w:rsid w:val="7BCF5D9D"/>
    <w:rsid w:val="7BE46CA7"/>
    <w:rsid w:val="7BE4CC52"/>
    <w:rsid w:val="7BF27DA1"/>
    <w:rsid w:val="7C00B367"/>
    <w:rsid w:val="7C0E171D"/>
    <w:rsid w:val="7C0E3A02"/>
    <w:rsid w:val="7C0F17DB"/>
    <w:rsid w:val="7C106B09"/>
    <w:rsid w:val="7C36FC02"/>
    <w:rsid w:val="7C433232"/>
    <w:rsid w:val="7C50E906"/>
    <w:rsid w:val="7C5E01F2"/>
    <w:rsid w:val="7C8EAEC5"/>
    <w:rsid w:val="7C9F639B"/>
    <w:rsid w:val="7CA1911B"/>
    <w:rsid w:val="7CA483B1"/>
    <w:rsid w:val="7CA65CA1"/>
    <w:rsid w:val="7CAE1F5C"/>
    <w:rsid w:val="7CBE08BE"/>
    <w:rsid w:val="7CC41A6D"/>
    <w:rsid w:val="7CCF1201"/>
    <w:rsid w:val="7CD48BA1"/>
    <w:rsid w:val="7CFB770E"/>
    <w:rsid w:val="7D08E332"/>
    <w:rsid w:val="7D12CE8F"/>
    <w:rsid w:val="7D1AE2A6"/>
    <w:rsid w:val="7D1FF07F"/>
    <w:rsid w:val="7D22AB73"/>
    <w:rsid w:val="7D5F13A4"/>
    <w:rsid w:val="7D7103F5"/>
    <w:rsid w:val="7D845DFB"/>
    <w:rsid w:val="7D871BA1"/>
    <w:rsid w:val="7D900BC0"/>
    <w:rsid w:val="7D9A168C"/>
    <w:rsid w:val="7DA06AE9"/>
    <w:rsid w:val="7DA31643"/>
    <w:rsid w:val="7DA8B167"/>
    <w:rsid w:val="7DABCCD7"/>
    <w:rsid w:val="7DCC091D"/>
    <w:rsid w:val="7DDF7C5D"/>
    <w:rsid w:val="7DE786E0"/>
    <w:rsid w:val="7DF02137"/>
    <w:rsid w:val="7DF3E1DF"/>
    <w:rsid w:val="7E00CA80"/>
    <w:rsid w:val="7E0A3765"/>
    <w:rsid w:val="7E113901"/>
    <w:rsid w:val="7E17D54A"/>
    <w:rsid w:val="7E4061F1"/>
    <w:rsid w:val="7E667615"/>
    <w:rsid w:val="7EAB99C5"/>
    <w:rsid w:val="7EBC6441"/>
    <w:rsid w:val="7EC14C05"/>
    <w:rsid w:val="7EE4530B"/>
    <w:rsid w:val="7EF6E9B7"/>
    <w:rsid w:val="7F291636"/>
    <w:rsid w:val="7F3FA158"/>
    <w:rsid w:val="7F48C07D"/>
    <w:rsid w:val="7F5413B1"/>
    <w:rsid w:val="7F557C50"/>
    <w:rsid w:val="7F564B11"/>
    <w:rsid w:val="7F60D247"/>
    <w:rsid w:val="7F65B8AA"/>
    <w:rsid w:val="7F84D026"/>
    <w:rsid w:val="7F867F4E"/>
    <w:rsid w:val="7F951225"/>
    <w:rsid w:val="7FA0D424"/>
    <w:rsid w:val="7FA4D0D4"/>
    <w:rsid w:val="7FA4F4BA"/>
    <w:rsid w:val="7FC4D35E"/>
    <w:rsid w:val="7FE0E1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6232A"/>
  <w15:docId w15:val="{FEEEB598-4E42-4916-B6C5-E72CB8D9F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668D8F44"/>
    <w:rPr>
      <w:sz w:val="20"/>
      <w:szCs w:val="20"/>
    </w:rPr>
  </w:style>
  <w:style w:type="paragraph" w:styleId="Heading1">
    <w:name w:val="heading 1"/>
    <w:next w:val="Heading2"/>
    <w:link w:val="Heading1Char"/>
    <w:autoRedefine/>
    <w:uiPriority w:val="9"/>
    <w:qFormat/>
    <w:rsid w:val="00EE72DA"/>
    <w:pPr>
      <w:pageBreakBefore/>
      <w:pBdr>
        <w:top w:val="single" w:color="002A3F" w:sz="24" w:space="0"/>
        <w:left w:val="single" w:color="002A3F" w:sz="24" w:space="0"/>
        <w:bottom w:val="single" w:color="002A3F" w:sz="24" w:space="0"/>
        <w:right w:val="single" w:color="002A3F" w:sz="24" w:space="0"/>
      </w:pBdr>
      <w:shd w:val="clear" w:color="auto" w:fill="002A3F"/>
      <w:spacing w:before="360" w:after="0"/>
      <w:ind w:left="-1440" w:firstLine="1440"/>
      <w:outlineLvl w:val="0"/>
    </w:pPr>
    <w:rPr>
      <w:b/>
      <w:bCs/>
      <w:caps/>
      <w:color w:val="FFFFFF" w:themeColor="background1"/>
      <w:spacing w:val="15"/>
      <w:sz w:val="24"/>
    </w:rPr>
  </w:style>
  <w:style w:type="paragraph" w:styleId="Heading2">
    <w:name w:val="heading 2"/>
    <w:basedOn w:val="Normal"/>
    <w:next w:val="Normal"/>
    <w:link w:val="Heading2Char"/>
    <w:uiPriority w:val="9"/>
    <w:unhideWhenUsed/>
    <w:qFormat/>
    <w:rsid w:val="00EE72DA"/>
    <w:pPr>
      <w:pBdr>
        <w:bottom w:val="single" w:color="218099" w:sz="24" w:space="0"/>
      </w:pBdr>
      <w:spacing w:after="0"/>
      <w:outlineLvl w:val="1"/>
    </w:pPr>
    <w:rPr>
      <w:b/>
      <w:caps/>
      <w:color w:val="000000" w:themeColor="text1"/>
      <w:spacing w:val="15"/>
      <w:sz w:val="24"/>
      <w:szCs w:val="22"/>
    </w:rPr>
  </w:style>
  <w:style w:type="paragraph" w:styleId="Heading3">
    <w:name w:val="heading 3"/>
    <w:basedOn w:val="Normal"/>
    <w:next w:val="Normal"/>
    <w:link w:val="Heading3Char"/>
    <w:uiPriority w:val="9"/>
    <w:unhideWhenUsed/>
    <w:qFormat/>
    <w:rsid w:val="00EE72DA"/>
    <w:pPr>
      <w:spacing w:before="300" w:after="0"/>
      <w:outlineLvl w:val="2"/>
    </w:pPr>
    <w:rPr>
      <w:b/>
      <w:caps/>
      <w:color w:val="4F81BD"/>
      <w:spacing w:val="15"/>
      <w:sz w:val="24"/>
      <w:szCs w:val="22"/>
    </w:rPr>
  </w:style>
  <w:style w:type="paragraph" w:styleId="Heading4">
    <w:name w:val="heading 4"/>
    <w:basedOn w:val="Normal"/>
    <w:next w:val="Normal"/>
    <w:link w:val="Heading4Char"/>
    <w:uiPriority w:val="9"/>
    <w:unhideWhenUsed/>
    <w:qFormat/>
    <w:rsid w:val="00EE72DA"/>
    <w:pPr>
      <w:pBdr>
        <w:top w:val="dotted" w:color="4F81BD" w:themeColor="accent1" w:sz="6" w:space="2"/>
        <w:left w:val="dotted" w:color="4F81BD" w:themeColor="accent1" w:sz="6" w:space="2"/>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unhideWhenUsed/>
    <w:qFormat/>
    <w:rsid w:val="00EE72DA"/>
    <w:pPr>
      <w:pBdr>
        <w:bottom w:val="single" w:color="4F81BD" w:themeColor="accent1" w:sz="6" w:space="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EE72DA"/>
    <w:pPr>
      <w:pBdr>
        <w:bottom w:val="dotted" w:color="4F81BD" w:themeColor="accent1" w:sz="6" w:space="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EE72DA"/>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EE72D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E72DA"/>
    <w:pPr>
      <w:spacing w:before="300" w:after="0"/>
      <w:outlineLvl w:val="8"/>
    </w:pPr>
    <w:rPr>
      <w:i/>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aliases w:val="Code"/>
    <w:basedOn w:val="Quote"/>
    <w:next w:val="Normal"/>
    <w:link w:val="NoSpacingChar"/>
    <w:uiPriority w:val="1"/>
    <w:rsid w:val="00907BC2"/>
    <w:pPr>
      <w:pBdr>
        <w:top w:val="single" w:color="auto" w:sz="4" w:space="1"/>
        <w:left w:val="single" w:color="auto" w:sz="4" w:space="4"/>
        <w:bottom w:val="single" w:color="auto" w:sz="4" w:space="1"/>
        <w:right w:val="single" w:color="auto" w:sz="4" w:space="4"/>
      </w:pBdr>
      <w:shd w:val="pct10" w:color="auto" w:fill="auto"/>
      <w:spacing w:before="0" w:after="0" w:line="240" w:lineRule="auto"/>
    </w:pPr>
    <w:rPr>
      <w:rFonts w:ascii="Courier New" w:hAnsi="Courier New"/>
      <w:i w:val="0"/>
    </w:rPr>
  </w:style>
  <w:style w:type="character" w:styleId="NoSpacingChar" w:customStyle="1">
    <w:name w:val="No Spacing Char"/>
    <w:aliases w:val="Code Char"/>
    <w:basedOn w:val="DefaultParagraphFont"/>
    <w:link w:val="NoSpacing"/>
    <w:uiPriority w:val="1"/>
    <w:rsid w:val="00907BC2"/>
    <w:rPr>
      <w:rFonts w:ascii="Courier New" w:hAnsi="Courier New"/>
      <w:iCs/>
      <w:sz w:val="20"/>
      <w:szCs w:val="20"/>
      <w:shd w:val="pct10" w:color="auto" w:fill="auto"/>
    </w:rPr>
  </w:style>
  <w:style w:type="paragraph" w:styleId="BalloonText">
    <w:name w:val="Balloon Text"/>
    <w:basedOn w:val="Normal"/>
    <w:link w:val="BalloonTextChar"/>
    <w:uiPriority w:val="99"/>
    <w:semiHidden/>
    <w:unhideWhenUsed/>
    <w:rsid w:val="668D8F4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6671F"/>
    <w:rPr>
      <w:rFonts w:ascii="Tahoma" w:hAnsi="Tahoma" w:cs="Tahoma"/>
      <w:sz w:val="16"/>
      <w:szCs w:val="16"/>
    </w:rPr>
  </w:style>
  <w:style w:type="table" w:styleId="LightShading-Accent3">
    <w:name w:val="Light Shading Accent 3"/>
    <w:basedOn w:val="TableNormal"/>
    <w:uiPriority w:val="60"/>
    <w:rsid w:val="00A36643"/>
    <w:pPr>
      <w:spacing w:after="0" w:line="240" w:lineRule="auto"/>
    </w:pPr>
    <w:rPr>
      <w:color w:val="76923C" w:themeColor="accent3" w:themeShade="BF"/>
      <w:lang w:eastAsia="fr-FR"/>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1">
    <w:name w:val="Light Shading Accent 1"/>
    <w:basedOn w:val="TableNormal"/>
    <w:uiPriority w:val="60"/>
    <w:rsid w:val="00A36643"/>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A36643"/>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5">
    <w:name w:val="Light List Accent 5"/>
    <w:basedOn w:val="TableNormal"/>
    <w:uiPriority w:val="61"/>
    <w:rsid w:val="00A36643"/>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MediumList2-Accent1">
    <w:name w:val="Medium List 2 Accent 1"/>
    <w:basedOn w:val="TableNormal"/>
    <w:uiPriority w:val="66"/>
    <w:rsid w:val="00A36643"/>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eading2Char" w:customStyle="1">
    <w:name w:val="Heading 2 Char"/>
    <w:basedOn w:val="DefaultParagraphFont"/>
    <w:link w:val="Heading2"/>
    <w:uiPriority w:val="9"/>
    <w:rsid w:val="00EE72DA"/>
    <w:rPr>
      <w:b/>
      <w:caps/>
      <w:color w:val="000000" w:themeColor="text1"/>
      <w:spacing w:val="15"/>
      <w:sz w:val="24"/>
    </w:rPr>
  </w:style>
  <w:style w:type="character" w:styleId="PlaceholderText">
    <w:name w:val="Placeholder Text"/>
    <w:basedOn w:val="DefaultParagraphFont"/>
    <w:uiPriority w:val="99"/>
    <w:semiHidden/>
    <w:rsid w:val="00577B57"/>
    <w:rPr>
      <w:color w:val="808080"/>
    </w:rPr>
  </w:style>
  <w:style w:type="table" w:styleId="MediumList2">
    <w:name w:val="Medium List 2"/>
    <w:basedOn w:val="TableNormal"/>
    <w:uiPriority w:val="66"/>
    <w:rsid w:val="007D57BB"/>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nil"/>
          <w:right w:val="nil"/>
          <w:insideH w:val="nil"/>
          <w:insideV w:val="nil"/>
          <w:tl2br w:val="nil"/>
          <w:tr2bl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shd w:val="clear" w:color="auto" w:fill="D9D9D9" w:themeFill="background1" w:themeFillShade="D9"/>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character" w:styleId="Heading1Char" w:customStyle="1">
    <w:name w:val="Heading 1 Char"/>
    <w:basedOn w:val="DefaultParagraphFont"/>
    <w:link w:val="Heading1"/>
    <w:uiPriority w:val="9"/>
    <w:rsid w:val="00EE72DA"/>
    <w:rPr>
      <w:b/>
      <w:bCs/>
      <w:caps/>
      <w:color w:val="FFFFFF" w:themeColor="background1"/>
      <w:spacing w:val="15"/>
      <w:sz w:val="24"/>
      <w:shd w:val="clear" w:color="auto" w:fill="002A3F"/>
    </w:rPr>
  </w:style>
  <w:style w:type="character" w:styleId="Heading3Char" w:customStyle="1">
    <w:name w:val="Heading 3 Char"/>
    <w:basedOn w:val="DefaultParagraphFont"/>
    <w:link w:val="Heading3"/>
    <w:uiPriority w:val="9"/>
    <w:rsid w:val="00EE72DA"/>
    <w:rPr>
      <w:b/>
      <w:caps/>
      <w:color w:val="4F81BD"/>
      <w:spacing w:val="15"/>
      <w:sz w:val="24"/>
    </w:rPr>
  </w:style>
  <w:style w:type="paragraph" w:styleId="Subtitle">
    <w:name w:val="Subtitle"/>
    <w:basedOn w:val="Normal"/>
    <w:next w:val="Normal"/>
    <w:link w:val="SubtitleChar"/>
    <w:uiPriority w:val="11"/>
    <w:qFormat/>
    <w:rsid w:val="00EE72DA"/>
    <w:pPr>
      <w:spacing w:after="1000" w:line="240" w:lineRule="auto"/>
    </w:pPr>
    <w:rPr>
      <w:caps/>
      <w:color w:val="595959" w:themeColor="text1" w:themeTint="A6"/>
      <w:spacing w:val="10"/>
      <w:sz w:val="24"/>
      <w:szCs w:val="24"/>
    </w:rPr>
  </w:style>
  <w:style w:type="character" w:styleId="SubtitleChar" w:customStyle="1">
    <w:name w:val="Subtitle Char"/>
    <w:basedOn w:val="DefaultParagraphFont"/>
    <w:link w:val="Subtitle"/>
    <w:uiPriority w:val="11"/>
    <w:rsid w:val="00EE72DA"/>
    <w:rPr>
      <w:caps/>
      <w:color w:val="595959" w:themeColor="text1" w:themeTint="A6"/>
      <w:spacing w:val="10"/>
      <w:sz w:val="24"/>
      <w:szCs w:val="24"/>
    </w:rPr>
  </w:style>
  <w:style w:type="paragraph" w:styleId="Header">
    <w:name w:val="header"/>
    <w:basedOn w:val="Normal"/>
    <w:link w:val="HeaderChar"/>
    <w:uiPriority w:val="99"/>
    <w:unhideWhenUsed/>
    <w:rsid w:val="668D8F44"/>
    <w:pPr>
      <w:tabs>
        <w:tab w:val="center" w:pos="4536"/>
        <w:tab w:val="right" w:pos="9072"/>
      </w:tabs>
      <w:spacing w:after="0" w:line="240" w:lineRule="auto"/>
    </w:pPr>
  </w:style>
  <w:style w:type="character" w:styleId="HeaderChar" w:customStyle="1">
    <w:name w:val="Header Char"/>
    <w:basedOn w:val="DefaultParagraphFont"/>
    <w:link w:val="Header"/>
    <w:uiPriority w:val="99"/>
    <w:rsid w:val="008E79FF"/>
  </w:style>
  <w:style w:type="paragraph" w:styleId="Footer">
    <w:name w:val="footer"/>
    <w:basedOn w:val="Normal"/>
    <w:link w:val="FooterChar"/>
    <w:uiPriority w:val="99"/>
    <w:unhideWhenUsed/>
    <w:rsid w:val="668D8F44"/>
    <w:pPr>
      <w:tabs>
        <w:tab w:val="center" w:pos="4536"/>
        <w:tab w:val="right" w:pos="9072"/>
      </w:tabs>
      <w:spacing w:after="0" w:line="240" w:lineRule="auto"/>
    </w:pPr>
  </w:style>
  <w:style w:type="character" w:styleId="FooterChar" w:customStyle="1">
    <w:name w:val="Footer Char"/>
    <w:basedOn w:val="DefaultParagraphFont"/>
    <w:link w:val="Footer"/>
    <w:uiPriority w:val="99"/>
    <w:rsid w:val="008E79FF"/>
  </w:style>
  <w:style w:type="paragraph" w:styleId="TOCHeading">
    <w:name w:val="TOC Heading"/>
    <w:basedOn w:val="Heading1"/>
    <w:next w:val="Normal"/>
    <w:uiPriority w:val="39"/>
    <w:unhideWhenUsed/>
    <w:qFormat/>
    <w:rsid w:val="00EE72DA"/>
    <w:pPr>
      <w:outlineLvl w:val="9"/>
    </w:pPr>
    <w:rPr>
      <w:lang w:bidi="en-US"/>
    </w:rPr>
  </w:style>
  <w:style w:type="paragraph" w:styleId="TOC2">
    <w:name w:val="toc 2"/>
    <w:basedOn w:val="Normal"/>
    <w:next w:val="Normal"/>
    <w:uiPriority w:val="39"/>
    <w:unhideWhenUsed/>
    <w:rsid w:val="668D8F44"/>
    <w:pPr>
      <w:spacing w:before="0" w:after="0"/>
      <w:ind w:left="200"/>
    </w:pPr>
    <w:rPr>
      <w:smallCaps/>
    </w:rPr>
  </w:style>
  <w:style w:type="paragraph" w:styleId="TOC1">
    <w:name w:val="toc 1"/>
    <w:basedOn w:val="Normal"/>
    <w:next w:val="Normal"/>
    <w:uiPriority w:val="39"/>
    <w:unhideWhenUsed/>
    <w:rsid w:val="668D8F44"/>
    <w:pPr>
      <w:spacing w:before="120" w:after="120"/>
    </w:pPr>
    <w:rPr>
      <w:b/>
      <w:bCs/>
      <w:caps/>
    </w:rPr>
  </w:style>
  <w:style w:type="character" w:styleId="Hyperlink">
    <w:name w:val="Hyperlink"/>
    <w:basedOn w:val="DefaultParagraphFont"/>
    <w:uiPriority w:val="99"/>
    <w:unhideWhenUsed/>
    <w:rsid w:val="00893969"/>
    <w:rPr>
      <w:color w:val="0000FF" w:themeColor="hyperlink"/>
      <w:u w:val="single"/>
    </w:rPr>
  </w:style>
  <w:style w:type="table" w:styleId="TableGrid">
    <w:name w:val="Table Grid"/>
    <w:basedOn w:val="TableNormal"/>
    <w:uiPriority w:val="59"/>
    <w:rsid w:val="000A2D4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tyle1" w:customStyle="1">
    <w:name w:val="Style1"/>
    <w:basedOn w:val="TableNormal"/>
    <w:uiPriority w:val="99"/>
    <w:rsid w:val="000A2D4B"/>
    <w:pPr>
      <w:spacing w:after="0" w:line="240" w:lineRule="auto"/>
    </w:pPr>
    <w:tblPr>
      <w:tblCellSpacing w:w="20" w:type="dxa"/>
      <w:tblBorders>
        <w:top w:val="inset" w:color="auto" w:sz="6" w:space="0"/>
        <w:left w:val="inset" w:color="auto" w:sz="6" w:space="0"/>
        <w:bottom w:val="outset" w:color="auto" w:sz="6" w:space="0"/>
        <w:right w:val="outset" w:color="auto" w:sz="6" w:space="0"/>
      </w:tblBorders>
    </w:tblPr>
    <w:trPr>
      <w:tblCellSpacing w:w="20" w:type="dxa"/>
    </w:trPr>
  </w:style>
  <w:style w:type="character" w:styleId="Heading4Char" w:customStyle="1">
    <w:name w:val="Heading 4 Char"/>
    <w:basedOn w:val="DefaultParagraphFont"/>
    <w:link w:val="Heading4"/>
    <w:uiPriority w:val="9"/>
    <w:rsid w:val="00EE72DA"/>
    <w:rPr>
      <w:caps/>
      <w:color w:val="365F91" w:themeColor="accent1" w:themeShade="BF"/>
      <w:spacing w:val="10"/>
    </w:rPr>
  </w:style>
  <w:style w:type="character" w:styleId="Heading5Char" w:customStyle="1">
    <w:name w:val="Heading 5 Char"/>
    <w:basedOn w:val="DefaultParagraphFont"/>
    <w:link w:val="Heading5"/>
    <w:uiPriority w:val="9"/>
    <w:rsid w:val="00EE72DA"/>
    <w:rPr>
      <w:caps/>
      <w:color w:val="365F91" w:themeColor="accent1" w:themeShade="BF"/>
      <w:spacing w:val="10"/>
    </w:rPr>
  </w:style>
  <w:style w:type="character" w:styleId="Heading6Char" w:customStyle="1">
    <w:name w:val="Heading 6 Char"/>
    <w:basedOn w:val="DefaultParagraphFont"/>
    <w:link w:val="Heading6"/>
    <w:uiPriority w:val="9"/>
    <w:semiHidden/>
    <w:rsid w:val="00EE72DA"/>
    <w:rPr>
      <w:caps/>
      <w:color w:val="365F91" w:themeColor="accent1" w:themeShade="BF"/>
      <w:spacing w:val="10"/>
    </w:rPr>
  </w:style>
  <w:style w:type="character" w:styleId="Heading7Char" w:customStyle="1">
    <w:name w:val="Heading 7 Char"/>
    <w:basedOn w:val="DefaultParagraphFont"/>
    <w:link w:val="Heading7"/>
    <w:uiPriority w:val="9"/>
    <w:semiHidden/>
    <w:rsid w:val="00EE72DA"/>
    <w:rPr>
      <w:caps/>
      <w:color w:val="365F91" w:themeColor="accent1" w:themeShade="BF"/>
      <w:spacing w:val="10"/>
    </w:rPr>
  </w:style>
  <w:style w:type="character" w:styleId="Heading8Char" w:customStyle="1">
    <w:name w:val="Heading 8 Char"/>
    <w:basedOn w:val="DefaultParagraphFont"/>
    <w:link w:val="Heading8"/>
    <w:uiPriority w:val="9"/>
    <w:semiHidden/>
    <w:rsid w:val="00EE72DA"/>
    <w:rPr>
      <w:caps/>
      <w:spacing w:val="10"/>
      <w:sz w:val="18"/>
      <w:szCs w:val="18"/>
    </w:rPr>
  </w:style>
  <w:style w:type="character" w:styleId="Heading9Char" w:customStyle="1">
    <w:name w:val="Heading 9 Char"/>
    <w:basedOn w:val="DefaultParagraphFont"/>
    <w:link w:val="Heading9"/>
    <w:uiPriority w:val="9"/>
    <w:semiHidden/>
    <w:rsid w:val="00EE72DA"/>
    <w:rPr>
      <w:i/>
      <w:caps/>
      <w:spacing w:val="10"/>
      <w:sz w:val="18"/>
      <w:szCs w:val="18"/>
    </w:rPr>
  </w:style>
  <w:style w:type="paragraph" w:styleId="Caption">
    <w:name w:val="caption"/>
    <w:basedOn w:val="Normal"/>
    <w:next w:val="Normal"/>
    <w:uiPriority w:val="35"/>
    <w:semiHidden/>
    <w:unhideWhenUsed/>
    <w:qFormat/>
    <w:rsid w:val="00EE72DA"/>
    <w:rPr>
      <w:b/>
      <w:bCs/>
      <w:color w:val="365F91" w:themeColor="accent1" w:themeShade="BF"/>
      <w:sz w:val="16"/>
      <w:szCs w:val="16"/>
    </w:rPr>
  </w:style>
  <w:style w:type="paragraph" w:styleId="Title">
    <w:name w:val="Title"/>
    <w:basedOn w:val="Normal"/>
    <w:next w:val="Normal"/>
    <w:link w:val="TitleChar"/>
    <w:uiPriority w:val="10"/>
    <w:qFormat/>
    <w:rsid w:val="00EE72DA"/>
    <w:pPr>
      <w:spacing w:before="720"/>
    </w:pPr>
    <w:rPr>
      <w:caps/>
      <w:color w:val="4F81BD" w:themeColor="accent1"/>
      <w:spacing w:val="10"/>
      <w:kern w:val="28"/>
      <w:sz w:val="52"/>
      <w:szCs w:val="52"/>
    </w:rPr>
  </w:style>
  <w:style w:type="character" w:styleId="TitleChar" w:customStyle="1">
    <w:name w:val="Title Char"/>
    <w:basedOn w:val="DefaultParagraphFont"/>
    <w:link w:val="Title"/>
    <w:uiPriority w:val="10"/>
    <w:rsid w:val="00EE72DA"/>
    <w:rPr>
      <w:caps/>
      <w:color w:val="4F81BD" w:themeColor="accent1"/>
      <w:spacing w:val="10"/>
      <w:kern w:val="28"/>
      <w:sz w:val="52"/>
      <w:szCs w:val="52"/>
    </w:rPr>
  </w:style>
  <w:style w:type="character" w:styleId="Strong">
    <w:name w:val="Strong"/>
    <w:uiPriority w:val="22"/>
    <w:qFormat/>
    <w:rsid w:val="00EE72DA"/>
    <w:rPr>
      <w:b/>
      <w:bCs/>
    </w:rPr>
  </w:style>
  <w:style w:type="character" w:styleId="Emphasis">
    <w:name w:val="Emphasis"/>
    <w:uiPriority w:val="20"/>
    <w:qFormat/>
    <w:rsid w:val="00EE72DA"/>
    <w:rPr>
      <w:caps/>
      <w:color w:val="243F60" w:themeColor="accent1" w:themeShade="7F"/>
      <w:spacing w:val="5"/>
    </w:rPr>
  </w:style>
  <w:style w:type="paragraph" w:styleId="ListParagraph">
    <w:name w:val="List Paragraph"/>
    <w:basedOn w:val="Normal"/>
    <w:uiPriority w:val="34"/>
    <w:qFormat/>
    <w:rsid w:val="00EE72DA"/>
    <w:pPr>
      <w:ind w:left="720"/>
      <w:contextualSpacing/>
    </w:pPr>
  </w:style>
  <w:style w:type="paragraph" w:styleId="Quote">
    <w:name w:val="Quote"/>
    <w:basedOn w:val="Normal"/>
    <w:next w:val="Normal"/>
    <w:link w:val="QuoteChar"/>
    <w:uiPriority w:val="29"/>
    <w:qFormat/>
    <w:rsid w:val="00EE72DA"/>
    <w:rPr>
      <w:i/>
      <w:iCs/>
    </w:rPr>
  </w:style>
  <w:style w:type="character" w:styleId="QuoteChar" w:customStyle="1">
    <w:name w:val="Quote Char"/>
    <w:basedOn w:val="DefaultParagraphFont"/>
    <w:link w:val="Quote"/>
    <w:uiPriority w:val="29"/>
    <w:rsid w:val="00EE72DA"/>
    <w:rPr>
      <w:i/>
      <w:iCs/>
      <w:sz w:val="20"/>
      <w:szCs w:val="20"/>
    </w:rPr>
  </w:style>
  <w:style w:type="paragraph" w:styleId="IntenseQuote">
    <w:name w:val="Intense Quote"/>
    <w:basedOn w:val="Normal"/>
    <w:next w:val="Normal"/>
    <w:link w:val="IntenseQuoteChar"/>
    <w:uiPriority w:val="30"/>
    <w:qFormat/>
    <w:rsid w:val="00EE72DA"/>
    <w:pPr>
      <w:pBdr>
        <w:top w:val="single" w:color="4F81BD" w:themeColor="accent1" w:sz="4" w:space="10"/>
        <w:left w:val="single" w:color="4F81BD" w:themeColor="accent1" w:sz="4" w:space="10"/>
      </w:pBdr>
      <w:spacing w:after="0"/>
      <w:ind w:left="1296" w:right="1152"/>
      <w:jc w:val="both"/>
    </w:pPr>
    <w:rPr>
      <w:i/>
      <w:iCs/>
      <w:color w:val="4F81BD" w:themeColor="accent1"/>
    </w:rPr>
  </w:style>
  <w:style w:type="character" w:styleId="IntenseQuoteChar" w:customStyle="1">
    <w:name w:val="Intense Quote Char"/>
    <w:basedOn w:val="DefaultParagraphFont"/>
    <w:link w:val="IntenseQuote"/>
    <w:uiPriority w:val="30"/>
    <w:rsid w:val="00EE72DA"/>
    <w:rPr>
      <w:i/>
      <w:iCs/>
      <w:color w:val="4F81BD" w:themeColor="accent1"/>
      <w:sz w:val="20"/>
      <w:szCs w:val="20"/>
    </w:rPr>
  </w:style>
  <w:style w:type="character" w:styleId="SubtleEmphasis">
    <w:name w:val="Subtle Emphasis"/>
    <w:uiPriority w:val="19"/>
    <w:qFormat/>
    <w:rsid w:val="00EE72DA"/>
    <w:rPr>
      <w:i/>
      <w:iCs/>
      <w:color w:val="243F60" w:themeColor="accent1" w:themeShade="7F"/>
    </w:rPr>
  </w:style>
  <w:style w:type="character" w:styleId="IntenseEmphasis">
    <w:name w:val="Intense Emphasis"/>
    <w:uiPriority w:val="21"/>
    <w:qFormat/>
    <w:rsid w:val="00EE72DA"/>
    <w:rPr>
      <w:b/>
      <w:bCs/>
      <w:caps/>
      <w:color w:val="243F60" w:themeColor="accent1" w:themeShade="7F"/>
      <w:spacing w:val="10"/>
    </w:rPr>
  </w:style>
  <w:style w:type="character" w:styleId="SubtleReference">
    <w:name w:val="Subtle Reference"/>
    <w:uiPriority w:val="31"/>
    <w:qFormat/>
    <w:rsid w:val="00EE72DA"/>
    <w:rPr>
      <w:b/>
      <w:bCs/>
      <w:color w:val="4F81BD" w:themeColor="accent1"/>
    </w:rPr>
  </w:style>
  <w:style w:type="character" w:styleId="IntenseReference">
    <w:name w:val="Intense Reference"/>
    <w:uiPriority w:val="32"/>
    <w:qFormat/>
    <w:rsid w:val="00EE72DA"/>
    <w:rPr>
      <w:b/>
      <w:bCs/>
      <w:i/>
      <w:iCs/>
      <w:caps/>
      <w:color w:val="4F81BD" w:themeColor="accent1"/>
    </w:rPr>
  </w:style>
  <w:style w:type="character" w:styleId="BookTitle">
    <w:name w:val="Book Title"/>
    <w:uiPriority w:val="33"/>
    <w:qFormat/>
    <w:rsid w:val="00EE72DA"/>
    <w:rPr>
      <w:b/>
      <w:bCs/>
      <w:i/>
      <w:iCs/>
      <w:spacing w:val="9"/>
    </w:rPr>
  </w:style>
  <w:style w:type="paragraph" w:styleId="TOC3">
    <w:name w:val="toc 3"/>
    <w:basedOn w:val="Normal"/>
    <w:next w:val="Normal"/>
    <w:uiPriority w:val="39"/>
    <w:unhideWhenUsed/>
    <w:rsid w:val="668D8F44"/>
    <w:pPr>
      <w:spacing w:before="0" w:after="0"/>
      <w:ind w:left="400"/>
    </w:pPr>
    <w:rPr>
      <w:i/>
      <w:iCs/>
    </w:rPr>
  </w:style>
  <w:style w:type="paragraph" w:styleId="mtiTableMatires" w:customStyle="1">
    <w:name w:val="mti_Table_Matières"/>
    <w:qFormat/>
    <w:rsid w:val="00EE72DA"/>
    <w:pPr>
      <w:pageBreakBefore/>
      <w:jc w:val="center"/>
    </w:pPr>
    <w:rPr>
      <w:szCs w:val="20"/>
    </w:rPr>
  </w:style>
  <w:style w:type="paragraph" w:styleId="TOC4">
    <w:name w:val="toc 4"/>
    <w:basedOn w:val="Normal"/>
    <w:next w:val="Normal"/>
    <w:uiPriority w:val="39"/>
    <w:unhideWhenUsed/>
    <w:rsid w:val="668D8F44"/>
    <w:pPr>
      <w:spacing w:before="0" w:after="0"/>
      <w:ind w:left="600"/>
    </w:pPr>
    <w:rPr>
      <w:sz w:val="18"/>
      <w:szCs w:val="18"/>
    </w:rPr>
  </w:style>
  <w:style w:type="paragraph" w:styleId="TOC5">
    <w:name w:val="toc 5"/>
    <w:basedOn w:val="Normal"/>
    <w:next w:val="Normal"/>
    <w:uiPriority w:val="39"/>
    <w:unhideWhenUsed/>
    <w:rsid w:val="668D8F44"/>
    <w:pPr>
      <w:spacing w:before="0" w:after="0"/>
      <w:ind w:left="800"/>
    </w:pPr>
    <w:rPr>
      <w:sz w:val="18"/>
      <w:szCs w:val="18"/>
    </w:rPr>
  </w:style>
  <w:style w:type="paragraph" w:styleId="TOC6">
    <w:name w:val="toc 6"/>
    <w:basedOn w:val="Normal"/>
    <w:next w:val="Normal"/>
    <w:uiPriority w:val="39"/>
    <w:unhideWhenUsed/>
    <w:rsid w:val="668D8F44"/>
    <w:pPr>
      <w:spacing w:before="0" w:after="0"/>
      <w:ind w:left="1000"/>
    </w:pPr>
    <w:rPr>
      <w:sz w:val="18"/>
      <w:szCs w:val="18"/>
    </w:rPr>
  </w:style>
  <w:style w:type="paragraph" w:styleId="TOC7">
    <w:name w:val="toc 7"/>
    <w:basedOn w:val="Normal"/>
    <w:next w:val="Normal"/>
    <w:uiPriority w:val="39"/>
    <w:unhideWhenUsed/>
    <w:rsid w:val="668D8F44"/>
    <w:pPr>
      <w:spacing w:before="0" w:after="0"/>
      <w:ind w:left="1200"/>
    </w:pPr>
    <w:rPr>
      <w:sz w:val="18"/>
      <w:szCs w:val="18"/>
    </w:rPr>
  </w:style>
  <w:style w:type="paragraph" w:styleId="TOC8">
    <w:name w:val="toc 8"/>
    <w:basedOn w:val="Normal"/>
    <w:next w:val="Normal"/>
    <w:uiPriority w:val="39"/>
    <w:unhideWhenUsed/>
    <w:rsid w:val="668D8F44"/>
    <w:pPr>
      <w:spacing w:before="0" w:after="0"/>
      <w:ind w:left="1400"/>
    </w:pPr>
    <w:rPr>
      <w:sz w:val="18"/>
      <w:szCs w:val="18"/>
    </w:rPr>
  </w:style>
  <w:style w:type="paragraph" w:styleId="TOC9">
    <w:name w:val="toc 9"/>
    <w:basedOn w:val="Normal"/>
    <w:next w:val="Normal"/>
    <w:uiPriority w:val="39"/>
    <w:unhideWhenUsed/>
    <w:rsid w:val="668D8F44"/>
    <w:pPr>
      <w:spacing w:before="0" w:after="0"/>
      <w:ind w:left="1600"/>
    </w:pPr>
    <w:rPr>
      <w:sz w:val="18"/>
      <w:szCs w:val="18"/>
    </w:rPr>
  </w:style>
  <w:style w:type="paragraph" w:styleId="mtitexte" w:customStyle="1">
    <w:name w:val="mti_texte"/>
    <w:qFormat/>
    <w:rsid w:val="00EE72DA"/>
    <w:rPr>
      <w:rFonts w:cs="Arial"/>
      <w:color w:val="000000"/>
      <w:szCs w:val="20"/>
      <w:shd w:val="clear" w:color="auto" w:fill="FFFFFF"/>
      <w:lang w:val="en-US"/>
    </w:rPr>
  </w:style>
  <w:style w:type="paragraph" w:styleId="mtitextenumr" w:customStyle="1">
    <w:name w:val="mti_texte_énuméré"/>
    <w:qFormat/>
    <w:rsid w:val="00EE72DA"/>
    <w:pPr>
      <w:numPr>
        <w:numId w:val="22"/>
      </w:numPr>
      <w:spacing w:before="240" w:after="240" w:line="240" w:lineRule="auto"/>
    </w:pPr>
    <w:rPr>
      <w:rFonts w:cs="Arial"/>
      <w:color w:val="000000"/>
      <w:szCs w:val="20"/>
      <w:shd w:val="clear" w:color="auto" w:fill="FFFFFF"/>
      <w:lang w:val="en-US"/>
    </w:rPr>
  </w:style>
  <w:style w:type="paragraph" w:styleId="mtitextenumrniveau2" w:customStyle="1">
    <w:name w:val="mti_texte_énuméré_niveau_2"/>
    <w:qFormat/>
    <w:rsid w:val="00EE72DA"/>
    <w:pPr>
      <w:numPr>
        <w:ilvl w:val="1"/>
        <w:numId w:val="23"/>
      </w:numPr>
      <w:spacing w:before="60" w:after="60" w:line="240" w:lineRule="auto"/>
    </w:pPr>
    <w:rPr>
      <w:rFonts w:cs="Arial"/>
      <w:color w:val="000000"/>
      <w:szCs w:val="20"/>
      <w:shd w:val="clear" w:color="auto" w:fill="FFFFFF"/>
      <w:lang w:val="en-US"/>
    </w:rPr>
  </w:style>
  <w:style w:type="paragraph" w:styleId="mticodesource" w:customStyle="1">
    <w:name w:val="mti_code_source"/>
    <w:basedOn w:val="NoSpacing"/>
    <w:qFormat/>
    <w:rsid w:val="00EE72DA"/>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611398">
      <w:bodyDiv w:val="1"/>
      <w:marLeft w:val="0"/>
      <w:marRight w:val="0"/>
      <w:marTop w:val="0"/>
      <w:marBottom w:val="0"/>
      <w:divBdr>
        <w:top w:val="none" w:sz="0" w:space="0" w:color="auto"/>
        <w:left w:val="none" w:sz="0" w:space="0" w:color="auto"/>
        <w:bottom w:val="none" w:sz="0" w:space="0" w:color="auto"/>
        <w:right w:val="none" w:sz="0" w:space="0" w:color="auto"/>
      </w:divBdr>
      <w:divsChild>
        <w:div w:id="227347881">
          <w:marLeft w:val="0"/>
          <w:marRight w:val="0"/>
          <w:marTop w:val="0"/>
          <w:marBottom w:val="0"/>
          <w:divBdr>
            <w:top w:val="none" w:sz="0" w:space="0" w:color="auto"/>
            <w:left w:val="none" w:sz="0" w:space="0" w:color="auto"/>
            <w:bottom w:val="none" w:sz="0" w:space="0" w:color="auto"/>
            <w:right w:val="none" w:sz="0" w:space="0" w:color="auto"/>
          </w:divBdr>
        </w:div>
        <w:div w:id="432091660">
          <w:marLeft w:val="0"/>
          <w:marRight w:val="0"/>
          <w:marTop w:val="0"/>
          <w:marBottom w:val="0"/>
          <w:divBdr>
            <w:top w:val="none" w:sz="0" w:space="0" w:color="auto"/>
            <w:left w:val="none" w:sz="0" w:space="0" w:color="auto"/>
            <w:bottom w:val="none" w:sz="0" w:space="0" w:color="auto"/>
            <w:right w:val="none" w:sz="0" w:space="0" w:color="auto"/>
          </w:divBdr>
        </w:div>
        <w:div w:id="517084648">
          <w:marLeft w:val="0"/>
          <w:marRight w:val="0"/>
          <w:marTop w:val="0"/>
          <w:marBottom w:val="0"/>
          <w:divBdr>
            <w:top w:val="none" w:sz="0" w:space="0" w:color="auto"/>
            <w:left w:val="none" w:sz="0" w:space="0" w:color="auto"/>
            <w:bottom w:val="none" w:sz="0" w:space="0" w:color="auto"/>
            <w:right w:val="none" w:sz="0" w:space="0" w:color="auto"/>
          </w:divBdr>
        </w:div>
        <w:div w:id="532428857">
          <w:marLeft w:val="0"/>
          <w:marRight w:val="0"/>
          <w:marTop w:val="0"/>
          <w:marBottom w:val="0"/>
          <w:divBdr>
            <w:top w:val="none" w:sz="0" w:space="0" w:color="auto"/>
            <w:left w:val="none" w:sz="0" w:space="0" w:color="auto"/>
            <w:bottom w:val="none" w:sz="0" w:space="0" w:color="auto"/>
            <w:right w:val="none" w:sz="0" w:space="0" w:color="auto"/>
          </w:divBdr>
        </w:div>
        <w:div w:id="736367455">
          <w:marLeft w:val="0"/>
          <w:marRight w:val="0"/>
          <w:marTop w:val="0"/>
          <w:marBottom w:val="0"/>
          <w:divBdr>
            <w:top w:val="none" w:sz="0" w:space="0" w:color="auto"/>
            <w:left w:val="none" w:sz="0" w:space="0" w:color="auto"/>
            <w:bottom w:val="none" w:sz="0" w:space="0" w:color="auto"/>
            <w:right w:val="none" w:sz="0" w:space="0" w:color="auto"/>
          </w:divBdr>
        </w:div>
        <w:div w:id="1518544355">
          <w:marLeft w:val="0"/>
          <w:marRight w:val="0"/>
          <w:marTop w:val="0"/>
          <w:marBottom w:val="0"/>
          <w:divBdr>
            <w:top w:val="none" w:sz="0" w:space="0" w:color="auto"/>
            <w:left w:val="none" w:sz="0" w:space="0" w:color="auto"/>
            <w:bottom w:val="none" w:sz="0" w:space="0" w:color="auto"/>
            <w:right w:val="none" w:sz="0" w:space="0" w:color="auto"/>
          </w:divBdr>
        </w:div>
        <w:div w:id="2082562030">
          <w:marLeft w:val="0"/>
          <w:marRight w:val="0"/>
          <w:marTop w:val="0"/>
          <w:marBottom w:val="0"/>
          <w:divBdr>
            <w:top w:val="none" w:sz="0" w:space="0" w:color="auto"/>
            <w:left w:val="none" w:sz="0" w:space="0" w:color="auto"/>
            <w:bottom w:val="none" w:sz="0" w:space="0" w:color="auto"/>
            <w:right w:val="none" w:sz="0" w:space="0" w:color="auto"/>
          </w:divBdr>
        </w:div>
      </w:divsChild>
    </w:div>
    <w:div w:id="25140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image" Target="media/image4.jpeg" Id="rId1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image" Target="media/image3.png" Id="rId16"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theme" Target="theme/theme1.xml" Id="rId28"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openxmlformats.org/officeDocument/2006/relationships/fontTable" Target="fontTable.xml" Id="rId27" />  <Relationship Id="rIdGantt974679fc" Type="http://schemas.openxmlformats.org/officeDocument/2006/relationships/image" Target="media/gantt_974679fc.png" />
  <Relationship Id="rIdGantt82192d90" Type="http://schemas.openxmlformats.org/officeDocument/2006/relationships/image" Target="media/gantt_82192d90.png" />
  <Relationship Id="rIdGanttc2c1723b" Type="http://schemas.openxmlformats.org/officeDocument/2006/relationships/image" Target="media/gantt_c2c1723b.png" />
  <Relationship Id="rIdGantt452e63c1" Type="http://schemas.openxmlformats.org/officeDocument/2006/relationships/image" Target="media/gantt_452e63c1.png" />
  <Relationship Id="rIdGantt11073145" Type="http://schemas.openxmlformats.org/officeDocument/2006/relationships/image" Target="media/gantt_11073145.png" />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msl\OneDrive%20-%20EPITA\ING2\MTI\Templates%20documents\2016_WORD_MODELE_MTI.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04b6f53-6511-4256-9e30-4deba0782a3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0B8B3D5B0F93A4DB13CB0D89DED7C86" ma:contentTypeVersion="14" ma:contentTypeDescription="Crée un document." ma:contentTypeScope="" ma:versionID="6f27eb653e7742dbe6007f8215c776f6">
  <xsd:schema xmlns:xsd="http://www.w3.org/2001/XMLSchema" xmlns:xs="http://www.w3.org/2001/XMLSchema" xmlns:p="http://schemas.microsoft.com/office/2006/metadata/properties" xmlns:ns3="c04b6f53-6511-4256-9e30-4deba0782a31" xmlns:ns4="ab7c499f-ea6a-4fdd-9f87-0ad12a840ce0" targetNamespace="http://schemas.microsoft.com/office/2006/metadata/properties" ma:root="true" ma:fieldsID="bd0694494f3e51243c4396568bc7f705" ns3:_="" ns4:_="">
    <xsd:import namespace="c04b6f53-6511-4256-9e30-4deba0782a31"/>
    <xsd:import namespace="ab7c499f-ea6a-4fdd-9f87-0ad12a840ce0"/>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6f53-6511-4256-9e30-4deba0782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7c499f-ea6a-4fdd-9f87-0ad12a840ce0"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9AC16A-55DB-49F3-B5BD-5A5FAE2E4CD5}">
  <ds:schemaRefs>
    <ds:schemaRef ds:uri="http://schemas.openxmlformats.org/officeDocument/2006/bibliography"/>
  </ds:schemaRefs>
</ds:datastoreItem>
</file>

<file path=customXml/itemProps3.xml><?xml version="1.0" encoding="utf-8"?>
<ds:datastoreItem xmlns:ds="http://schemas.openxmlformats.org/officeDocument/2006/customXml" ds:itemID="{DB858262-5B60-4AF6-8E51-584ECE19938F}">
  <ds:schemaRefs>
    <ds:schemaRef ds:uri="http://schemas.microsoft.com/sharepoint/v3/contenttype/forms"/>
  </ds:schemaRefs>
</ds:datastoreItem>
</file>

<file path=customXml/itemProps4.xml><?xml version="1.0" encoding="utf-8"?>
<ds:datastoreItem xmlns:ds="http://schemas.openxmlformats.org/officeDocument/2006/customXml" ds:itemID="{125ACC64-17E1-4644-8FE9-2B6BD6333CA5}">
  <ds:schemaRefs>
    <ds:schemaRef ds:uri="http://schemas.microsoft.com/office/2006/metadata/properties"/>
    <ds:schemaRef ds:uri="http://schemas.microsoft.com/office/infopath/2007/PartnerControls"/>
    <ds:schemaRef ds:uri="c04b6f53-6511-4256-9e30-4deba0782a31"/>
  </ds:schemaRefs>
</ds:datastoreItem>
</file>

<file path=customXml/itemProps5.xml><?xml version="1.0" encoding="utf-8"?>
<ds:datastoreItem xmlns:ds="http://schemas.openxmlformats.org/officeDocument/2006/customXml" ds:itemID="{0330169C-AF7E-4B54-A6AF-0FBB0AA85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6f53-6511-4256-9e30-4deba0782a31"/>
    <ds:schemaRef ds:uri="ab7c499f-ea6a-4fdd-9f87-0ad12a840c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2016_WORD_MODELE_MTI.dotx</ap:Template>
  <ap:Application>Microsoft Word for the web</ap:Application>
  <ap:DocSecurity>4</ap:DocSecurity>
  <ap:ScaleCrop>false</ap:ScaleCrop>
  <ap:Company>MTI - EPITA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Rapport de suivi</dc:title>
  <dc:subject>Coaching 5 - PLIC</dc:subject>
  <dc:creator>Victor Agahi, Clément Pasteau, Victor Giroud, Damien Lugagne</dc:creator>
  <keywords>PLIC</keywords>
  <dc:description>1.0</dc:description>
  <lastModifiedBy>Victor Agahi</lastModifiedBy>
  <revision>269</revision>
  <lastPrinted>2026-04-28T17:47:00.0000000Z</lastPrinted>
  <dcterms:created xsi:type="dcterms:W3CDTF">2026-04-07T20:13:00.0000000Z</dcterms:created>
  <dcterms:modified xsi:type="dcterms:W3CDTF">2026-10-06T11:06:24.7589170Z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0x01010040B8B3D5B0F93A4DB13CB0D89DED7C86</vt:lpwstr>
  </property>
</Properties>
</file>