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43C4E" w:rsidR="00F43C4E" w:rsidP="4F6E6630" w:rsidRDefault="005712B2" w14:paraId="2BC1A822" w14:textId="59D56456">
      <w:pPr>
        <w:rPr>
          <w:rFonts w:eastAsia="ＭＳ ゴシック" w:eastAsiaTheme="majorEastAsia"/>
          <w:sz w:val="72"/>
          <w:szCs w:val="72"/>
        </w:rPr>
      </w:pPr>
      <w:r>
        <w:rPr>
          <w:noProof/>
          <w:lang w:eastAsia="fr-FR"/>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1" behindDoc="0" locked="0" layoutInCell="1" allowOverlap="1" wp14:anchorId="1C40C158" wp14:editId="27E1A219">
                <wp:simplePos xmlns:wp="http://schemas.openxmlformats.org/drawingml/2006/wordprocessingDrawing" x="0" y="0"/>
                <wp:positionH xmlns:wp="http://schemas.openxmlformats.org/drawingml/2006/wordprocessingDrawing" relativeFrom="margin">
                  <wp:posOffset>-546470</wp:posOffset>
                </wp:positionH>
                <wp:positionV xmlns:wp="http://schemas.openxmlformats.org/drawingml/2006/wordprocessingDrawing" relativeFrom="margin">
                  <wp:posOffset>4952654</wp:posOffset>
                </wp:positionV>
                <wp:extent cx="2133600" cy="1962150"/>
                <wp:effectExtent l="0" t="0" r="0" b="0"/>
                <wp:wrapNone xmlns:wp="http://schemas.openxmlformats.org/drawingml/2006/wordprocessingDrawing"/>
                <wp:docPr xmlns:wp="http://schemas.openxmlformats.org/drawingml/2006/wordprocessingDrawing" id="387" name="Zone de texte 387"/>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2133600" cy="196215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rsidR="00AD3EDE" w:rsidP="004F3126" w:rsidRDefault="00AD3EDE">
                            <w:pPr>
                              <w:spacing w:line="276" w:lineRule="auto"/>
                              <w:rPr>
                                <w:rFonts w:hAnsi="Calibri" w:eastAsia="Calibri" w:cs="Calibri"/>
                                <w:color w:val="595959"/>
                                <w:kern w:val="0"/>
                                <w:sz w:val="28"/>
                                <w:szCs w:val="28"/>
                                <w:lang w:val="en-US"/>
                                <w14:ligatures xmlns:w14="http://schemas.microsoft.com/office/word/2010/wordml" w14:val="none"/>
                              </w:rPr>
                            </w:pPr>
                            <w:r>
                              <w:rPr>
                                <w:rFonts w:hAnsi="Calibri" w:eastAsia="Calibri" w:cs="Calibri"/>
                                <w:color w:val="595959"/>
                                <w:sz w:val="28"/>
                                <w:szCs w:val="28"/>
                                <w:lang w:val="en-US"/>
                              </w:rPr>
                              <w:t>Victor Agahi, Cl</w:t>
                            </w:r>
                            <w:r>
                              <w:rPr>
                                <w:rFonts w:hAnsi="Calibri" w:eastAsia="Calibri" w:cs="Calibri"/>
                                <w:color w:val="595959"/>
                                <w:sz w:val="28"/>
                                <w:szCs w:val="28"/>
                                <w:lang w:val="en-US"/>
                              </w:rPr>
                              <w:t>é</w:t>
                            </w:r>
                            <w:r>
                              <w:rPr>
                                <w:rFonts w:hAnsi="Calibri" w:eastAsia="Calibri" w:cs="Calibri"/>
                                <w:color w:val="595959"/>
                                <w:sz w:val="28"/>
                                <w:szCs w:val="28"/>
                                <w:lang w:val="en-US"/>
                              </w:rPr>
                              <w:t>ment Pasteau, Victor Giroud</w:t>
                            </w:r>
                          </w:p>
                          <w:p w:rsidR="00AD3EDE" w:rsidP="004F3126" w:rsidRDefault="00AD3EDE">
                            <w:pPr>
                              <w:spacing w:line="276" w:lineRule="auto"/>
                              <w:rPr>
                                <w:rFonts w:hAnsi="Calibri" w:eastAsia="Calibri" w:cs="Calibri"/>
                                <w:color w:val="A6A6A6"/>
                                <w:lang w:val="en-US"/>
                              </w:rPr>
                            </w:pPr>
                            <w:r>
                              <w:rPr>
                                <w:rFonts w:hAnsi="Calibri" w:eastAsia="Calibri" w:cs="Calibri"/>
                                <w:color w:val="A6A6A6"/>
                                <w:lang w:val="en-US"/>
                              </w:rPr>
                              <w:t>PLIC</w:t>
                            </w:r>
                          </w:p>
                          <w:p w:rsidR="00AD3EDE" w:rsidP="004F3126" w:rsidRDefault="00AD3EDE">
                            <w:pPr>
                              <w:spacing w:line="276" w:lineRule="auto"/>
                              <w:rPr>
                                <w:rFonts w:hAnsi="Calibri" w:eastAsia="Calibri" w:cs="Calibri"/>
                                <w:color w:val="A6A6A6"/>
                                <w:lang w:val="en-US"/>
                              </w:rPr>
                            </w:pPr>
                            <w:r>
                              <w:rPr>
                                <w:rFonts w:hAnsi="Calibri" w:eastAsia="Calibri" w:cs="Calibri"/>
                                <w:color w:val="A6A6A6"/>
                                <w:lang w:val="en-US"/>
                              </w:rPr>
                              <w:t>14 Pages</w:t>
                            </w:r>
                          </w:p>
                          <w:p w:rsidR="00AD3EDE" w:rsidP="004F3126" w:rsidRDefault="00AD3EDE">
                            <w:pPr>
                              <w:spacing w:line="276" w:lineRule="auto"/>
                              <w:rPr>
                                <w:rFonts w:hAnsi="Calibri" w:eastAsia="Calibri" w:cs="Calibri"/>
                                <w:color w:val="A6A6A6"/>
                                <w:lang w:val="en-US"/>
                              </w:rPr>
                            </w:pPr>
                            <w:r>
                              <w:rPr>
                                <w:rFonts w:hAnsi="Calibri" w:eastAsia="Calibri" w:cs="Calibri"/>
                                <w:color w:val="A6A6A6"/>
                                <w:lang w:val="en-US"/>
                              </w:rPr>
                              <w:t>06/10/2026</w:t>
                            </w:r>
                          </w:p>
                          <w:p w:rsidR="00AD3EDE" w:rsidP="004F3126" w:rsidRDefault="00AD3EDE">
                            <w:pPr>
                              <w:spacing w:line="276" w:lineRule="auto"/>
                              <w:rPr>
                                <w:rFonts w:hAnsi="Calibri" w:eastAsia="Calibri" w:cs="Calibri"/>
                                <w:color w:val="A6A6A6"/>
                                <w:lang w:val="en-US"/>
                              </w:rPr>
                            </w:pPr>
                            <w:r>
                              <w:rPr>
                                <w:rFonts w:hAnsi="Calibri" w:eastAsia="Calibri" w:cs="Calibri"/>
                                <w:color w:val="A6A6A6"/>
                                <w:lang w:val="en-US"/>
                              </w:rPr>
                              <w:t>Version 1.0</w:t>
                            </w:r>
                          </w:p>
                        </w:txbxContent>
                      </wps:txbx>
                      <wps:bodyPr spcFirstLastPara="0" wrap="square" lIns="91440" tIns="182880" rIns="91440" bIns="91440" anchor="t">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http://schemas.openxmlformats.org/drawingml/2006/main"/>
        </mc:AlternateContent>
      </w:r>
      <w:r w:rsidR="00FC4A2F">
        <w:rPr>
          <w:rFonts w:eastAsiaTheme="majorEastAsia"/>
          <w:noProof/>
          <w:sz w:val="72"/>
          <w:szCs w:val="72"/>
          <w:lang w:eastAsia="fr-FR"/>
        </w:rPr>
        <w:drawing>
          <wp:anchor distT="0" distB="0" distL="114300" distR="114300" simplePos="0" relativeHeight="251658243" behindDoc="0" locked="0" layoutInCell="1" allowOverlap="1" wp14:anchorId="6BAA5425" wp14:editId="006AFBF1">
            <wp:simplePos x="0" y="0"/>
            <wp:positionH relativeFrom="margin">
              <wp:posOffset>4653280</wp:posOffset>
            </wp:positionH>
            <wp:positionV relativeFrom="margin">
              <wp:posOffset>7777480</wp:posOffset>
            </wp:positionV>
            <wp:extent cx="1656080" cy="1121410"/>
            <wp:effectExtent l="0" t="0" r="1270" b="254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toine\Dropbox\MTI\template\logoepita.png"/>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656080" cy="1121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7CD8">
        <w:rPr>
          <w:noProof/>
          <w:lang w:eastAsia="fr-FR"/>
        </w:rPr>
        <w:drawing>
          <wp:anchor distT="0" distB="0" distL="114300" distR="114300" simplePos="0" relativeHeight="251658245" behindDoc="1" locked="0" layoutInCell="1" allowOverlap="1" wp14:anchorId="6273C76F" wp14:editId="4B028B8C">
            <wp:simplePos x="0" y="0"/>
            <wp:positionH relativeFrom="column">
              <wp:posOffset>2804768</wp:posOffset>
            </wp:positionH>
            <wp:positionV relativeFrom="paragraph">
              <wp:posOffset>6694018</wp:posOffset>
            </wp:positionV>
            <wp:extent cx="1610412" cy="1060704"/>
            <wp:effectExtent l="0" t="0" r="8890" b="6350"/>
            <wp:wrapNone/>
            <wp:docPr id="6" name="Image 0" descr="m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i.jpg"/>
                    <pic:cNvPicPr/>
                  </pic:nvPicPr>
                  <pic:blipFill>
                    <a:blip r:embed="rId17"/>
                    <a:stretch>
                      <a:fillRect/>
                    </a:stretch>
                  </pic:blipFill>
                  <pic:spPr>
                    <a:xfrm>
                      <a:off x="0" y="0"/>
                      <a:ext cx="1610412" cy="1060704"/>
                    </a:xfrm>
                    <a:prstGeom prst="rect">
                      <a:avLst/>
                    </a:prstGeom>
                  </pic:spPr>
                </pic:pic>
              </a:graphicData>
            </a:graphic>
            <wp14:sizeRelH relativeFrom="margin">
              <wp14:pctWidth>0</wp14:pctWidth>
            </wp14:sizeRelH>
            <wp14:sizeRelV relativeFrom="margin">
              <wp14:pctHeight>0</wp14:pctHeight>
            </wp14:sizeRelV>
          </wp:anchor>
        </w:drawing>
      </w:r>
      <w:r w:rsidR="005F5562">
        <w:rPr>
          <w:noProof/>
          <w:lang w:eastAsia="fr-FR"/>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2" behindDoc="0" locked="0" layoutInCell="1" allowOverlap="1" wp14:anchorId="4874BC9C" wp14:editId="4174919A">
                <wp:simplePos xmlns:wp="http://schemas.openxmlformats.org/drawingml/2006/wordprocessingDrawing" x="0" y="0"/>
                <wp:positionH xmlns:wp="http://schemas.openxmlformats.org/drawingml/2006/wordprocessingDrawing" relativeFrom="column">
                  <wp:posOffset>-545465</wp:posOffset>
                </wp:positionH>
                <wp:positionV xmlns:wp="http://schemas.openxmlformats.org/drawingml/2006/wordprocessingDrawing" relativeFrom="paragraph">
                  <wp:posOffset>2917190</wp:posOffset>
                </wp:positionV>
                <wp:extent cx="5403215" cy="450850"/>
                <wp:effectExtent l="0" t="0" r="0" b="6350"/>
                <wp:wrapNone xmlns:wp="http://schemas.openxmlformats.org/drawingml/2006/wordprocessingDrawing"/>
                <wp:docPr xmlns:wp="http://schemas.openxmlformats.org/drawingml/2006/wordprocessingDrawing" id="1" name="Zone de text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5403215" cy="45085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rsidR="00A23148" w:rsidP="00A23148" w:rsidRDefault="00A23148">
                            <w:pPr>
                              <w:spacing w:line="276" w:lineRule="auto"/>
                              <w:rPr>
                                <w:rFonts w:hAnsi="Calibri" w:eastAsia="Calibri" w:cs="Calibri"/>
                                <w:color w:val="000000"/>
                                <w:kern w:val="0"/>
                                <w:sz w:val="32"/>
                                <w:szCs w:val="32"/>
                                <w:lang w:val="en-US"/>
                                <w14:ligatures xmlns:w14="http://schemas.microsoft.com/office/word/2010/wordml" w14:val="none"/>
                              </w:rPr>
                            </w:pPr>
                            <w:r>
                              <w:rPr>
                                <w:rFonts w:hAnsi="Calibri" w:eastAsia="Calibri" w:cs="Calibri"/>
                                <w:color w:val="000000"/>
                                <w:sz w:val="32"/>
                                <w:szCs w:val="32"/>
                                <w:lang w:val="en-US"/>
                              </w:rPr>
                              <w:t>Coaching 7 - PLIC</w:t>
                            </w:r>
                          </w:p>
                        </w:txbxContent>
                      </wps:txbx>
                      <wps:bodyPr spcFirstLastPara="0" wrap="square" lIns="91440" tIns="45720" rIns="91440" bIns="45720" anchor="t">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r w:rsidRPr="005F5562" w:rsidR="005F5562">
        <w:rPr>
          <w:rFonts w:eastAsiaTheme="majorEastAsia"/>
          <w:noProof/>
          <w:sz w:val="72"/>
          <w:szCs w:val="72"/>
          <w:lang w:eastAsia="fr-FR"/>
        </w:rPr>
        <mc:AlternateContent>
          <mc:Choice Requires="wps">
            <w:drawing>
              <wp:anchor distT="0" distB="0" distL="114300" distR="114300" simplePos="0" relativeHeight="251658244" behindDoc="0" locked="0" layoutInCell="1" allowOverlap="1" wp14:anchorId="30028E1F" wp14:editId="6D13188C">
                <wp:simplePos x="0" y="0"/>
                <wp:positionH relativeFrom="column">
                  <wp:posOffset>-613410</wp:posOffset>
                </wp:positionH>
                <wp:positionV relativeFrom="paragraph">
                  <wp:posOffset>1844477</wp:posOffset>
                </wp:positionV>
                <wp:extent cx="6424295" cy="1403985"/>
                <wp:effectExtent l="0" t="0" r="0" b="254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4295" cy="1403985"/>
                        </a:xfrm>
                        <a:prstGeom prst="rect">
                          <a:avLst/>
                        </a:prstGeom>
                        <a:solidFill>
                          <a:srgbClr val="FFFFFF"/>
                        </a:solidFill>
                        <a:ln w="9525">
                          <a:noFill/>
                          <a:miter lim="800000"/>
                          <a:headEnd/>
                          <a:tailEnd/>
                        </a:ln>
                      </wps:spPr>
                      <wps:txbx>
                        <w:txbxContent>
                          <w:sdt>
                            <w:sdtPr>
                              <w:rPr>
                                <w:sz w:val="96"/>
                              </w:rPr>
                              <w:alias w:val="Titre "/>
                              <w:tag w:val=""/>
                              <w:id w:val="304435510"/>
                              <w:dataBinding w:prefixMappings="xmlns:ns0='http://purl.org/dc/elements/1.1/' xmlns:ns1='http://schemas.openxmlformats.org/package/2006/metadata/core-properties' " w:xpath="/ns1:coreProperties[1]/ns0:title[1]" w:storeItemID="{6C3C8BC8-F283-45AE-878A-BAB7291924A1}"/>
                              <w:text/>
                            </w:sdtPr>
                            <w:sdtContent>
                              <w:p w:rsidRPr="005F5562" w:rsidR="005F5562" w:rsidRDefault="005712B2" w14:paraId="57EB5670" w14:textId="60F54886">
                                <w:pPr>
                                  <w:rPr>
                                    <w:sz w:val="96"/>
                                  </w:rPr>
                                </w:pPr>
                                <w:r>
                                  <w:rPr>
                                    <w:sz w:val="96"/>
                                  </w:rPr>
                                  <w:t>Rapport de suivi</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Zone de texte 2" style="position:absolute;margin-left:-48.3pt;margin-top:145.25pt;width:505.85pt;height:110.55pt;z-index:251658245;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" w14:anchorId="30028E1F">
                <v:textbox style="mso-fit-shape-to-text:t">
                  <w:txbxContent>
                    <w:sdt>
                      <w:sdtPr>
                        <w:rPr>
                          <w:sz w:val="96"/>
                        </w:rPr>
                        <w:alias w:val="Titre "/>
                        <w:tag w:val=""/>
                        <w:id w:val="304435510"/>
                        <w:dataBinding w:prefixMappings="xmlns:ns0='http://purl.org/dc/elements/1.1/' xmlns:ns1='http://schemas.openxmlformats.org/package/2006/metadata/core-properties' " w:xpath="/ns1:coreProperties[1]/ns0:title[1]" w:storeItemID="{6C3C8BC8-F283-45AE-878A-BAB7291924A1}"/>
                        <w:text/>
                      </w:sdtPr>
                      <w:sdtContent>
                        <w:p w:rsidRPr="005F5562" w:rsidR="005F5562" w:rsidRDefault="005712B2" w14:paraId="57EB5670" w14:textId="60F54886">
                          <w:pPr>
                            <w:rPr>
                              <w:sz w:val="96"/>
                            </w:rPr>
                          </w:pPr>
                          <w:r>
                            <w:rPr>
                              <w:sz w:val="96"/>
                            </w:rPr>
                            <w:t>Rapport de suivi</w:t>
                          </w:r>
                        </w:p>
                      </w:sdtContent>
                    </w:sdt>
                  </w:txbxContent>
                </v:textbox>
              </v:shape>
            </w:pict>
          </mc:Fallback>
        </mc:AlternateContent>
      </w:r>
      <w:r w:rsidR="00361858">
        <w:rPr>
          <w:noProof/>
          <w:lang w:eastAsia="fr-FR"/>
        </w:rPr>
        <mc:AlternateContent>
          <mc:Choice Requires="wps">
            <w:drawing>
              <wp:anchor distT="0" distB="0" distL="114300" distR="114300" simplePos="0" relativeHeight="251658240" behindDoc="1" locked="0" layoutInCell="1" allowOverlap="1" wp14:anchorId="10A1922C" wp14:editId="21715743">
                <wp:simplePos x="0" y="0"/>
                <wp:positionH relativeFrom="margin">
                  <wp:align>center</wp:align>
                </wp:positionH>
                <mc:AlternateContent>
                  <mc:Choice Requires="wp14">
                    <wp:positionV relativeFrom="margin">
                      <wp14:pctPosVOffset>59000</wp14:pctPosVOffset>
                    </wp:positionV>
                  </mc:Choice>
                  <mc:Fallback>
                    <wp:positionV relativeFrom="page">
                      <wp:posOffset>6178550</wp:posOffset>
                    </wp:positionV>
                  </mc:Fallback>
                </mc:AlternateContent>
                <wp:extent cx="7718887" cy="3703320"/>
                <wp:effectExtent l="0" t="0" r="0" b="0"/>
                <wp:wrapNone/>
                <wp:docPr id="388" name="Rectangle 388"/>
                <wp:cNvGraphicFramePr/>
                <a:graphic xmlns:a="http://schemas.openxmlformats.org/drawingml/2006/main">
                  <a:graphicData uri="http://schemas.microsoft.com/office/word/2010/wordprocessingShape">
                    <wps:wsp>
                      <wps:cNvSpPr/>
                      <wps:spPr>
                        <a:xfrm>
                          <a:off x="0" y="0"/>
                          <a:ext cx="7718887" cy="3703320"/>
                        </a:xfrm>
                        <a:prstGeom prst="rect">
                          <a:avLst/>
                        </a:prstGeom>
                        <a:noFill/>
                        <a:ln>
                          <a:noFill/>
                        </a:ln>
                      </wps:spPr>
                      <wps:style>
                        <a:lnRef idx="2">
                          <a:schemeClr val="accent1">
                            <a:shade val="50000"/>
                          </a:schemeClr>
                        </a:lnRef>
                        <a:fillRef idx="1003">
                          <a:schemeClr val="lt1"/>
                        </a:fillRef>
                        <a:effectRef idx="0">
                          <a:schemeClr val="accent1"/>
                        </a:effectRef>
                        <a:fontRef idx="minor">
                          <a:schemeClr val="lt1"/>
                        </a:fontRef>
                      </wps:style>
                      <wps:txbx>
                        <w:txbxContent>
                          <w:p w:rsidR="00297886" w:rsidP="00297886" w:rsidRDefault="00297886" w14:paraId="4B4C82AF"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45000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angle 388" style="position:absolute;margin-left:0;margin-top:0;width:607.8pt;height:291.6pt;z-index:-251658240;visibility:visible;mso-wrap-style:square;mso-width-percent:0;mso-height-percent:450;mso-top-percent:590;mso-wrap-distance-left:9pt;mso-wrap-distance-top:0;mso-wrap-distance-right:9pt;mso-wrap-distance-bottom:0;mso-position-horizontal:center;mso-position-horizontal-relative:margin;mso-position-vertical-relative:margin;mso-width-percent:0;mso-height-percent:450;mso-top-percent:590;mso-width-relative:margin;mso-height-relative:margin;v-text-anchor:middle" o:spid="_x0000_s1029" filled="f" stroked="f" strokeweight="2pt" w14:anchorId="10A192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">
                <v:textbox>
                  <w:txbxContent>
                    <w:p w:rsidR="00297886" w:rsidP="00297886" w:rsidRDefault="00297886" w14:paraId="4B4C82AF" w14:textId="77777777">
                      <w:pPr>
                        <w:jc w:val="center"/>
                      </w:pPr>
                    </w:p>
                  </w:txbxContent>
                </v:textbox>
                <w10:wrap anchorx="margin" anchory="margin"/>
              </v:rect>
            </w:pict>
          </mc:Fallback>
        </mc:AlternateContent>
      </w:r>
    </w:p>
    <w:p w:rsidR="5C6B2425" w:rsidP="0DEACE0B" w:rsidRDefault="5C6B2425" w14:paraId="2461F8B5" w14:textId="20428966">
      <w:pPr>
        <w:pStyle w:val="Normal"/>
        <w:sectPr w:rsidRPr="00F43C4E" w:rsidR="00F43C4E" w:rsidSect="00297653">
          <w:headerReference w:type="default" r:id="rId12"/>
          <w:footerReference w:type="default" r:id="rId13"/>
          <w:headerReference w:type="first" r:id="rId14"/>
          <w:footerReference w:type="first" r:id="rId15"/>
          <w:pgSz w:w="11906" w:h="16838" w:orient="portrait"/>
          <w:pgMar w:top="1134" w:right="1134" w:bottom="1134" w:left="1134" w:header="709" w:footer="709" w:gutter="0"/>
          <w:pgNumType w:start="0"/>
          <w:cols w:space="708"/>
          <w:titlePg/>
          <w:docGrid w:linePitch="360"/>
        </w:sectPr>
      </w:pPr>
    </w:p>
    <w:p w:rsidRPr="00212520" w:rsidR="00720189" w:rsidP="668D8F44" w:rsidRDefault="0026671F" w14:paraId="3F5BF519" w14:textId="77777777">
      <w:pPr>
        <w:rPr>
          <w:b/>
          <w:bCs/>
          <w:sz w:val="28"/>
          <w:szCs w:val="28"/>
        </w:rPr>
      </w:pPr>
      <w:r w:rsidRPr="668D8F44">
        <w:rPr>
          <w:b/>
          <w:bCs/>
          <w:sz w:val="28"/>
          <w:szCs w:val="28"/>
        </w:rPr>
        <w:t>Propriétés du document</w:t>
      </w:r>
    </w:p>
    <w:tbl>
      <w:tblPr>
        <w:tblStyle w:val="MediumList2"/>
        <w:tblW w:w="9912" w:type="dxa"/>
        <w:tblLook w:val="04A0" w:firstRow="1" w:lastRow="0" w:firstColumn="1" w:lastColumn="0" w:noHBand="0" w:noVBand="1"/>
      </w:tblPr>
      <w:tblGrid>
        <w:gridCol w:w="2126"/>
        <w:gridCol w:w="7786"/>
      </w:tblGrid>
      <w:tr w:rsidRPr="004B5AAD" w:rsidR="00A36643" w:rsidTr="042EB0B5" w14:paraId="108D18C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6" w:type="dxa"/>
            <w:tcBorders>
              <w:right w:val="single" w:color="000000" w:themeColor="text1" w:sz="8" w:space="0"/>
            </w:tcBorders>
            <w:tcMar/>
          </w:tcPr>
          <w:p w:rsidRPr="000A2D4B" w:rsidR="00A36643" w:rsidP="668D8F44" w:rsidRDefault="00A36643" w14:paraId="45D68444" w14:textId="77777777">
            <w:pPr>
              <w:rPr>
                <w:rFonts w:ascii="Calibri" w:hAnsi="Calibri"/>
                <w:b/>
                <w:bCs/>
              </w:rPr>
            </w:pPr>
            <w:r w:rsidRPr="668D8F44">
              <w:rPr>
                <w:rFonts w:ascii="Calibri" w:hAnsi="Calibri"/>
                <w:b/>
                <w:bCs/>
              </w:rPr>
              <w:t>Auteur</w:t>
            </w:r>
          </w:p>
        </w:tc>
        <w:tc>
          <w:tcPr>
            <w:cnfStyle w:val="000000000000" w:firstRow="0" w:lastRow="0" w:firstColumn="0" w:lastColumn="0" w:oddVBand="0" w:evenVBand="0" w:oddHBand="0" w:evenHBand="0" w:firstRowFirstColumn="0" w:firstRowLastColumn="0" w:lastRowFirstColumn="0" w:lastRowLastColumn="0"/>
            <w:tcW w:w="7786" w:type="dxa"/>
            <w:tcBorders>
              <w:left w:val="single" w:color="000000" w:themeColor="text1" w:sz="8" w:space="0"/>
            </w:tcBorders>
            <w:tcMar/>
          </w:tcPr>
          <w:p w:rsidRPr="002745B0" w:rsidR="00A36643" w:rsidP="668D8F44" w:rsidRDefault="00847E9E" w14:paraId="519D09C8" w14:textId="17B2AD1B">
            <w:pPr>
              <w:cnfStyle w:val="100000000000" w:firstRow="1" w:lastRow="0" w:firstColumn="0" w:lastColumn="0" w:oddVBand="0" w:evenVBand="0" w:oddHBand="0" w:evenHBand="0" w:firstRowFirstColumn="0" w:firstRowLastColumn="0" w:lastRowFirstColumn="0" w:lastRowLastColumn="0"/>
              <w:rPr>
                <w:rFonts w:ascii="Calibri" w:hAnsi="Calibri"/>
                <w:b/>
                <w:bCs/>
                <w:color w:val="auto"/>
              </w:rPr>
            </w:pPr>
            <w:sdt>
              <w:sdtPr>
                <w:rPr>
                  <w:rFonts w:ascii="Calibri" w:hAnsi="Calibri"/>
                </w:rPr>
                <w:alias w:val="Auteur"/>
                <w:id w:val="18285934"/>
                <w:dataBinding w:prefixMappings="xmlns:ns0='http://schemas.openxmlformats.org/package/2006/metadata/core-properties' xmlns:ns1='http://purl.org/dc/elements/1.1/'" w:xpath="/ns0:coreProperties[1]/ns1:creator[1]" w:storeItemID="{6C3C8BC8-F283-45AE-878A-BAB7291924A1}"/>
                <w:text/>
              </w:sdtPr>
              <w:sdtContent>
                <w:r w:rsidR="005712B2">
                  <w:rPr>
                    <w:rFonts w:ascii="Calibri" w:hAnsi="Calibri"/>
                  </w:rPr>
                  <w:t>Victor Agahi, Clément Pasteau, Victor Giroud, Damien Lugagne</w:t>
                </w:r>
              </w:sdtContent>
            </w:sdt>
          </w:p>
        </w:tc>
      </w:tr>
      <w:tr w:rsidRPr="004B5AAD" w:rsidR="00A36643" w:rsidTr="042EB0B5" w14:paraId="6D083C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Mar/>
          </w:tcPr>
          <w:p w:rsidRPr="000A2D4B" w:rsidR="00A36643" w:rsidP="668D8F44" w:rsidRDefault="00A36643" w14:paraId="0FFC129D" w14:textId="77777777">
            <w:pPr>
              <w:rPr>
                <w:rFonts w:ascii="Calibri" w:hAnsi="Calibri"/>
                <w:b/>
                <w:bCs/>
              </w:rPr>
            </w:pPr>
            <w:r w:rsidRPr="668D8F44">
              <w:rPr>
                <w:rFonts w:ascii="Calibri" w:hAnsi="Calibri"/>
                <w:b/>
                <w:bCs/>
              </w:rPr>
              <w:t>Version</w:t>
            </w:r>
          </w:p>
        </w:tc>
        <w:tc>
          <w:tcPr>
            <w:cnfStyle w:val="000000000000" w:firstRow="0" w:lastRow="0" w:firstColumn="0" w:lastColumn="0" w:oddVBand="0" w:evenVBand="0" w:oddHBand="0" w:evenHBand="0" w:firstRowFirstColumn="0" w:firstRowLastColumn="0" w:lastRowFirstColumn="0" w:lastRowLastColumn="0"/>
            <w:tcW w:w="7786" w:type="dxa"/>
            <w:tcMar/>
          </w:tcPr>
          <w:p w:rsidRPr="002745B0" w:rsidR="00A36643" w:rsidP="00606626" w:rsidRDefault="00847E9E" w14:paraId="5462CABB" w14:textId="77777777">
            <w:pPr>
              <w:tabs>
                <w:tab w:val="left" w:pos="3254"/>
              </w:tabs>
              <w:cnfStyle w:val="000000100000" w:firstRow="0" w:lastRow="0" w:firstColumn="0" w:lastColumn="0" w:oddVBand="0" w:evenVBand="0" w:oddHBand="1" w:evenHBand="0" w:firstRowFirstColumn="0" w:firstRowLastColumn="0" w:lastRowFirstColumn="0" w:lastRowLastColumn="0"/>
              <w:rPr>
                <w:rFonts w:ascii="Calibri" w:hAnsi="Calibri"/>
                <w:color w:val="auto"/>
              </w:rPr>
            </w:pPr>
            <w:sdt>
              <w:sdtPr>
                <w:rPr>
                  <w:rFonts w:ascii="Calibri" w:hAnsi="Calibri"/>
                </w:rPr>
                <w:alias w:val="Version"/>
                <w:tag w:val="Version"/>
                <w:id w:val="18285929"/>
                <w:dataBinding w:prefixMappings="xmlns:ns0='http://purl.org/dc/elements/1.1/' xmlns:ns1='http://schemas.openxmlformats.org/package/2006/metadata/core-properties' " w:xpath="/ns1:coreProperties[1]/ns0:description[1]" w:storeItemID="{6C3C8BC8-F283-45AE-878A-BAB7291924A1}"/>
                <w:text w:multiLine="1"/>
              </w:sdtPr>
              <w:sdtContent>
                <w:r w:rsidR="42C69A84">
                  <w:rPr>
                    <w:rFonts w:ascii="Calibri" w:hAnsi="Calibri"/>
                  </w:rPr>
                  <w:t>1.0</w:t>
                </w:r>
              </w:sdtContent>
            </w:sdt>
          </w:p>
        </w:tc>
      </w:tr>
      <w:tr w:rsidRPr="004B5AAD" w:rsidR="00A36643" w:rsidTr="042EB0B5" w14:paraId="020D46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Mar/>
          </w:tcPr>
          <w:p w:rsidRPr="000A2D4B" w:rsidR="00A36643" w:rsidP="668D8F44" w:rsidRDefault="00FB6031" w14:paraId="7006E3A7" w14:textId="7EFE10DB">
            <w:pPr>
              <w:rPr>
                <w:rFonts w:ascii="Calibri" w:hAnsi="Calibri"/>
                <w:b/>
                <w:bCs/>
              </w:rPr>
            </w:pPr>
            <w:r>
              <w:rPr>
                <w:rFonts w:ascii="Calibri" w:hAnsi="Calibri"/>
                <w:b/>
                <w:bCs/>
              </w:rPr>
              <w:t xml:space="preserve"> </w:t>
            </w:r>
            <w:r w:rsidRPr="668D8F44" w:rsidR="00A36643">
              <w:rPr>
                <w:rFonts w:ascii="Calibri" w:hAnsi="Calibri"/>
                <w:b/>
                <w:bCs/>
              </w:rPr>
              <w:t>Nombre de pages</w:t>
            </w:r>
          </w:p>
        </w:tc>
        <w:tc>
          <w:tcPr>
            <w:cnfStyle w:val="000000000000" w:firstRow="0" w:lastRow="0" w:firstColumn="0" w:lastColumn="0" w:oddVBand="0" w:evenVBand="0" w:oddHBand="0" w:evenHBand="0" w:firstRowFirstColumn="0" w:firstRowLastColumn="0" w:lastRowFirstColumn="0" w:lastRowLastColumn="0"/>
            <w:tcW w:w="7786" w:type="dxa"/>
            <w:tcMar/>
          </w:tcPr>
          <w:p w:rsidRPr="002745B0" w:rsidR="00A36643" w:rsidP="042EB0B5" w:rsidRDefault="00161526" w14:paraId="53586AFD" w14:textId="6612804A">
            <w:pPr>
              <w:cnfStyle w:val="000000010000" w:firstRow="0" w:lastRow="0" w:firstColumn="0" w:lastColumn="0" w:oddVBand="0" w:evenVBand="0" w:oddHBand="0" w:evenHBand="1" w:firstRowFirstColumn="0" w:firstRowLastColumn="0" w:lastRowFirstColumn="0" w:lastRowLastColumn="0"/>
              <w:rPr>
                <w:rFonts w:ascii="Calibri" w:hAnsi="Calibri"/>
              </w:rPr>
            </w:pPr>
          </w:p>
        </w:tc>
      </w:tr>
      <w:tr w:rsidRPr="004B5AAD" w:rsidR="003676D9" w:rsidTr="042EB0B5" w14:paraId="569030F9" w14:textId="77777777">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126" w:type="dxa"/>
            <w:tcMar/>
          </w:tcPr>
          <w:p w:rsidRPr="000A2D4B" w:rsidR="003676D9" w:rsidP="668D8F44" w:rsidRDefault="2E828F2D" w14:paraId="5250A763" w14:textId="77777777">
            <w:pPr>
              <w:rPr>
                <w:rFonts w:ascii="Calibri" w:hAnsi="Calibri"/>
                <w:b/>
                <w:bCs/>
              </w:rPr>
            </w:pPr>
            <w:r w:rsidRPr="668D8F44">
              <w:rPr>
                <w:rFonts w:ascii="Calibri" w:hAnsi="Calibri"/>
                <w:b/>
                <w:bCs/>
              </w:rPr>
              <w:t>Références</w:t>
            </w:r>
          </w:p>
        </w:tc>
        <w:tc>
          <w:tcPr>
            <w:cnfStyle w:val="000000000000" w:firstRow="0" w:lastRow="0" w:firstColumn="0" w:lastColumn="0" w:oddVBand="0" w:evenVBand="0" w:oddHBand="0" w:evenHBand="0" w:firstRowFirstColumn="0" w:firstRowLastColumn="0" w:lastRowFirstColumn="0" w:lastRowLastColumn="0"/>
            <w:tcW w:w="7786" w:type="dxa"/>
            <w:tcMar/>
          </w:tcPr>
          <w:sdt>
            <w:sdtPr>
              <w:alias w:val="Mots clés "/>
              <w:id w:val="-73124330"/>
              <w:dataBinding w:prefixMappings="xmlns:ns0='http://purl.org/dc/elements/1.1/' xmlns:ns1='http://schemas.openxmlformats.org/package/2006/metadata/core-properties' " w:xpath="/ns1:coreProperties[1]/ns1:keywords[1]" w:storeItemID="{6C3C8BC8-F283-45AE-878A-BAB7291924A1}"/>
              <w:text/>
            </w:sdtPr>
            <w:sdtContent>
              <w:p w:rsidRPr="002745B0" w:rsidR="003676D9" w:rsidP="668D8F44" w:rsidRDefault="00B74452" w14:paraId="7B325FC0" w14:textId="668AE4C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t>PLIC</w:t>
                </w:r>
              </w:p>
            </w:sdtContent>
          </w:sdt>
        </w:tc>
      </w:tr>
      <w:tr w:rsidRPr="00A05259" w:rsidR="00A36643" w:rsidTr="042EB0B5" w14:paraId="1FFB718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Mar/>
          </w:tcPr>
          <w:p w:rsidRPr="000A2D4B" w:rsidR="00A36643" w:rsidP="668D8F44" w:rsidRDefault="2E828F2D" w14:paraId="74B3B3C5" w14:textId="77777777">
            <w:pPr>
              <w:rPr>
                <w:rFonts w:ascii="Calibri" w:hAnsi="Calibri"/>
                <w:b/>
                <w:bCs/>
              </w:rPr>
            </w:pPr>
            <w:r w:rsidRPr="668D8F44">
              <w:rPr>
                <w:rFonts w:ascii="Calibri" w:hAnsi="Calibri"/>
                <w:b/>
                <w:bCs/>
              </w:rPr>
              <w:t>Nom fichier</w:t>
            </w:r>
          </w:p>
        </w:tc>
        <w:tc>
          <w:tcPr>
            <w:cnfStyle w:val="000000000000" w:firstRow="0" w:lastRow="0" w:firstColumn="0" w:lastColumn="0" w:oddVBand="0" w:evenVBand="0" w:oddHBand="0" w:evenHBand="0" w:firstRowFirstColumn="0" w:firstRowLastColumn="0" w:lastRowFirstColumn="0" w:lastRowLastColumn="0"/>
            <w:tcW w:w="7786" w:type="dxa"/>
            <w:tcMar/>
          </w:tcPr>
          <w:p w:rsidRPr="00130B18" w:rsidR="00A36643" w:rsidP="424E146E" w:rsidRDefault="09302E76" w14:paraId="2387679D" w14:textId="2FD6ABC4">
            <w:pPr>
              <w:cnfStyle w:val="000000010000" w:firstRow="0" w:lastRow="0" w:firstColumn="0" w:lastColumn="0" w:oddVBand="0" w:evenVBand="0" w:oddHBand="0" w:evenHBand="1" w:firstRowFirstColumn="0" w:firstRowLastColumn="0" w:lastRowFirstColumn="0" w:lastRowLastColumn="0"/>
            </w:pPr>
            <w:r w:rsidR="55B63579">
              <w:rPr/>
              <w:t xml:space="preserve">Rapport de suivi coaching </w:t>
            </w:r>
            <w:r w:rsidR="449679F6">
              <w:rPr/>
              <w:t>7</w:t>
            </w:r>
          </w:p>
          <w:p w:rsidRPr="00130B18" w:rsidR="00A36643" w:rsidP="424E146E" w:rsidRDefault="09302E76" w14:paraId="2D047B50" w14:textId="58994DC6">
            <w:pPr>
              <w:cnfStyle w:val="000000010000" w:firstRow="0" w:lastRow="0" w:firstColumn="0" w:lastColumn="0" w:oddVBand="0" w:evenVBand="0" w:oddHBand="0" w:evenHBand="1" w:firstRowFirstColumn="0" w:firstRowLastColumn="0" w:lastRowFirstColumn="0" w:lastRowLastColumn="0"/>
              <w:rPr>
                <w:lang w:val="en-US"/>
              </w:rPr>
            </w:pPr>
          </w:p>
        </w:tc>
      </w:tr>
    </w:tbl>
    <w:p w:rsidRPr="00A05259" w:rsidR="00DA68F4" w:rsidRDefault="00DA68F4" w14:paraId="0C3EE3C5" w14:textId="77777777">
      <w:pPr>
        <w:rPr>
          <w:lang w:val="en-US"/>
        </w:rPr>
      </w:pPr>
    </w:p>
    <w:p w:rsidRPr="00212520" w:rsidR="0026671F" w:rsidP="668D8F44" w:rsidRDefault="00A36643" w14:paraId="63B4B7FC" w14:textId="77777777">
      <w:pPr>
        <w:rPr>
          <w:b/>
          <w:bCs/>
          <w:sz w:val="28"/>
          <w:szCs w:val="28"/>
        </w:rPr>
      </w:pPr>
      <w:r w:rsidRPr="668D8F44">
        <w:rPr>
          <w:b/>
          <w:bCs/>
          <w:sz w:val="28"/>
          <w:szCs w:val="28"/>
        </w:rPr>
        <w:t>Historique du document</w:t>
      </w:r>
    </w:p>
    <w:tbl>
      <w:tblPr>
        <w:tblStyle w:val="MediumList2"/>
        <w:tblW w:w="9918" w:type="dxa"/>
        <w:tblLayout w:type="fixed"/>
        <w:tblLook w:val="04A0" w:firstRow="1" w:lastRow="0" w:firstColumn="1" w:lastColumn="0" w:noHBand="0" w:noVBand="1"/>
      </w:tblPr>
      <w:tblGrid>
        <w:gridCol w:w="2268"/>
        <w:gridCol w:w="1080"/>
        <w:gridCol w:w="1350"/>
        <w:gridCol w:w="5220"/>
      </w:tblGrid>
      <w:tr w:rsidRPr="002745B0" w:rsidR="00A36643" w:rsidTr="668D8F44" w14:paraId="49BCB75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rsidRPr="007D57BB" w:rsidR="00A36643" w:rsidP="668D8F44" w:rsidRDefault="00A36643" w14:paraId="270319F6" w14:textId="77777777">
            <w:pPr>
              <w:jc w:val="center"/>
              <w:rPr>
                <w:rFonts w:asciiTheme="minorHAnsi" w:hAnsiTheme="minorHAnsi"/>
                <w:b/>
                <w:bCs/>
              </w:rPr>
            </w:pPr>
            <w:r w:rsidRPr="668D8F44">
              <w:rPr>
                <w:rFonts w:asciiTheme="minorHAnsi" w:hAnsiTheme="minorHAnsi"/>
                <w:b/>
                <w:bCs/>
              </w:rPr>
              <w:t>Date de révision</w:t>
            </w:r>
          </w:p>
        </w:tc>
        <w:tc>
          <w:tcPr>
            <w:tcW w:w="1080" w:type="dxa"/>
          </w:tcPr>
          <w:p w:rsidRPr="007D57BB" w:rsidR="00A36643" w:rsidP="668D8F44" w:rsidRDefault="00A36643" w14:paraId="3D07BCEC"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668D8F44">
              <w:rPr>
                <w:rFonts w:asciiTheme="minorHAnsi" w:hAnsiTheme="minorHAnsi"/>
                <w:b/>
                <w:bCs/>
              </w:rPr>
              <w:t>Version</w:t>
            </w:r>
          </w:p>
        </w:tc>
        <w:tc>
          <w:tcPr>
            <w:tcW w:w="1350" w:type="dxa"/>
          </w:tcPr>
          <w:p w:rsidRPr="007D57BB" w:rsidR="00A36643" w:rsidP="668D8F44" w:rsidRDefault="00A36643" w14:paraId="6CE7794E" w14:textId="7777777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668D8F44">
              <w:rPr>
                <w:rFonts w:asciiTheme="minorHAnsi" w:hAnsiTheme="minorHAnsi"/>
                <w:b/>
                <w:bCs/>
              </w:rPr>
              <w:t>Auteur</w:t>
            </w:r>
          </w:p>
        </w:tc>
        <w:tc>
          <w:tcPr>
            <w:tcW w:w="5220" w:type="dxa"/>
          </w:tcPr>
          <w:p w:rsidRPr="007D57BB" w:rsidR="00A36643" w:rsidP="668D8F44" w:rsidRDefault="00A36643" w14:paraId="0725A1CC" w14:textId="7777777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668D8F44">
              <w:rPr>
                <w:rFonts w:asciiTheme="minorHAnsi" w:hAnsiTheme="minorHAnsi"/>
                <w:b/>
                <w:bCs/>
              </w:rPr>
              <w:t>Changements</w:t>
            </w:r>
          </w:p>
        </w:tc>
      </w:tr>
      <w:tr w:rsidRPr="002745B0" w:rsidR="00A36643" w:rsidTr="668D8F44" w14:paraId="2C0B0D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2745B0" w:rsidR="00A36643" w:rsidP="668D8F44" w:rsidRDefault="00A36643" w14:paraId="67D29990" w14:textId="77777777">
            <w:pPr>
              <w:rPr>
                <w:rFonts w:asciiTheme="minorHAnsi" w:hAnsiTheme="minorHAnsi"/>
                <w:b/>
                <w:bCs/>
                <w:color w:val="auto"/>
              </w:rPr>
            </w:pPr>
          </w:p>
        </w:tc>
        <w:tc>
          <w:tcPr>
            <w:tcW w:w="1080" w:type="dxa"/>
          </w:tcPr>
          <w:p w:rsidRPr="002745B0" w:rsidR="00A36643" w:rsidP="668D8F44" w:rsidRDefault="77E662C2" w14:paraId="155A070D"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668D8F44">
              <w:rPr>
                <w:rFonts w:asciiTheme="minorHAnsi" w:hAnsiTheme="minorHAnsi"/>
                <w:color w:val="auto"/>
              </w:rPr>
              <w:t>1.0</w:t>
            </w:r>
          </w:p>
        </w:tc>
        <w:tc>
          <w:tcPr>
            <w:tcW w:w="1350" w:type="dxa"/>
          </w:tcPr>
          <w:p w:rsidRPr="002745B0" w:rsidR="00A36643" w:rsidP="668D8F44" w:rsidRDefault="00A36643" w14:paraId="39CD3A1E"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668D8F44">
              <w:rPr>
                <w:rFonts w:asciiTheme="minorHAnsi" w:hAnsiTheme="minorHAnsi"/>
                <w:color w:val="auto"/>
              </w:rPr>
              <w:t>Victor Agahi</w:t>
            </w:r>
          </w:p>
        </w:tc>
        <w:tc>
          <w:tcPr>
            <w:tcW w:w="5220" w:type="dxa"/>
          </w:tcPr>
          <w:p w:rsidRPr="002745B0" w:rsidR="00A36643" w:rsidP="668D8F44" w:rsidRDefault="00A36643" w14:paraId="113B53D0"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p>
        </w:tc>
      </w:tr>
    </w:tbl>
    <w:p w:rsidRPr="002745B0" w:rsidR="00A36643" w:rsidP="668D8F44" w:rsidRDefault="00A36643" w14:paraId="3F2151BA" w14:textId="77777777">
      <w:pPr>
        <w:rPr>
          <w:sz w:val="24"/>
          <w:szCs w:val="24"/>
        </w:rPr>
      </w:pPr>
    </w:p>
    <w:sdt>
      <w:sdtPr>
        <w:id w:val="888354106"/>
        <w:docPartObj>
          <w:docPartGallery w:val="Table of Contents"/>
          <w:docPartUnique/>
        </w:docPartObj>
        <w:rPr>
          <w:b w:val="1"/>
          <w:bCs w:val="1"/>
          <w:caps w:val="1"/>
          <w:sz w:val="20"/>
          <w:szCs w:val="20"/>
        </w:rPr>
      </w:sdtPr>
      <w:sdtContent>
        <w:p w:rsidRPr="004423EE" w:rsidR="00430F9E" w:rsidP="004423EE" w:rsidRDefault="00430F9E" w14:paraId="7C491B3E" w14:textId="2EDB3BC4">
          <w:pPr>
            <w:pStyle w:val="mtiTableMatires"/>
            <w:rPr>
              <w:u w:val="single"/>
            </w:rPr>
          </w:pPr>
          <w:r w:rsidRPr="5EAEE7E2">
            <w:rPr>
              <w:u w:val="single"/>
            </w:rPr>
            <w:t>Table des matières</w:t>
          </w:r>
        </w:p>
        <w:p w:rsidR="007131CB" w:rsidP="0DEACE0B" w:rsidRDefault="5EAEE7E2" w14:paraId="35AF0FBC" w14:textId="7B1542E3">
          <w:pPr>
            <w:pStyle w:val="TOC1"/>
            <w:tabs>
              <w:tab w:val="right" w:leader="dot" w:pos="9060"/>
            </w:tabs>
          </w:pPr>
          <w:r>
            <w:fldChar w:fldCharType="begin"/>
          </w:r>
          <w:r>
            <w:instrText xml:space="preserve">TOC \o "1-3" \z \u \h</w:instrText>
          </w:r>
          <w:r>
            <w:fldChar w:fldCharType="separate"/>
          </w:r>
          <w:r>
            <w:fldChar w:fldCharType="begin"/>
          </w:r>
          <w:r>
            <w:instrText xml:space="preserve">HYPERLINK  \l  "_Toc492890139" </w:instrText>
          </w:r>
          <w:r>
            <w:fldChar w:fldCharType="separate"/>
          </w:r>
          <w:r w:rsidR="0DEACE0B">
            <w:rPr/>
            <w:t>Introduction</w:t>
          </w:r>
          <w:r>
            <w:tab/>
          </w:r>
          <w:r>
            <w:fldChar w:fldCharType="begin"/>
          </w:r>
          <w:r>
            <w:instrText xml:space="preserve">PAGEREF _Toc492890139 \h</w:instrText>
          </w:r>
          <w:r>
            <w:fldChar w:fldCharType="separate"/>
          </w:r>
          <w:r w:rsidR="0DEACE0B">
            <w:rPr/>
            <w:t>3</w:t>
          </w:r>
          <w:r>
            <w:fldChar w:fldCharType="end"/>
          </w:r>
          <w:r>
            <w:fldChar w:fldCharType="end"/>
          </w:r>
        </w:p>
        <w:p w:rsidR="007131CB" w:rsidP="0DEACE0B" w:rsidRDefault="007131CB" w14:paraId="17FB7385" w14:textId="73EBE021">
          <w:pPr>
            <w:pStyle w:val="TOC2"/>
            <w:tabs>
              <w:tab w:val="right" w:leader="dot" w:pos="9060"/>
            </w:tabs>
          </w:pPr>
          <w:r>
            <w:fldChar w:fldCharType="begin"/>
          </w:r>
          <w:r>
            <w:instrText xml:space="preserve">HYPERLINK  \l  "_Toc642419396" </w:instrText>
          </w:r>
          <w:r>
            <w:fldChar w:fldCharType="separate"/>
          </w:r>
          <w:r w:rsidR="0DEACE0B">
            <w:rPr/>
            <w:t>Présentation du projet</w:t>
          </w:r>
          <w:r>
            <w:tab/>
          </w:r>
          <w:r>
            <w:fldChar w:fldCharType="begin"/>
          </w:r>
          <w:r>
            <w:instrText xml:space="preserve">PAGEREF _Toc642419396 \h</w:instrText>
          </w:r>
          <w:r>
            <w:fldChar w:fldCharType="separate"/>
          </w:r>
          <w:r w:rsidR="0DEACE0B">
            <w:rPr/>
            <w:t>3</w:t>
          </w:r>
          <w:r>
            <w:fldChar w:fldCharType="end"/>
          </w:r>
          <w:r>
            <w:fldChar w:fldCharType="end"/>
          </w:r>
        </w:p>
        <w:p w:rsidRPr="00583747" w:rsidR="007131CB" w:rsidP="0DEACE0B" w:rsidRDefault="007131CB" w14:paraId="248B6F17" w14:textId="25B16219">
          <w:pPr>
            <w:pStyle w:val="TOC2"/>
            <w:tabs>
              <w:tab w:val="right" w:leader="dot" w:pos="9060"/>
            </w:tabs>
          </w:pPr>
          <w:r>
            <w:fldChar w:fldCharType="begin"/>
          </w:r>
          <w:r>
            <w:instrText xml:space="preserve">HYPERLINK  \l  "_Toc1370566732" </w:instrText>
          </w:r>
          <w:r>
            <w:fldChar w:fldCharType="separate"/>
          </w:r>
          <w:r w:rsidR="0DEACE0B">
            <w:rPr/>
            <w:t>SPRINT 7</w:t>
          </w:r>
          <w:r>
            <w:tab/>
          </w:r>
          <w:r>
            <w:fldChar w:fldCharType="begin"/>
          </w:r>
          <w:r>
            <w:instrText xml:space="preserve">PAGEREF _Toc1370566732 \h</w:instrText>
          </w:r>
          <w:r>
            <w:fldChar w:fldCharType="separate"/>
          </w:r>
          <w:r w:rsidR="0DEACE0B">
            <w:rPr/>
            <w:t>3</w:t>
          </w:r>
          <w:r>
            <w:fldChar w:fldCharType="end"/>
          </w:r>
          <w:r>
            <w:fldChar w:fldCharType="end"/>
          </w:r>
        </w:p>
        <w:p w:rsidR="007131CB" w:rsidP="0DEACE0B" w:rsidRDefault="007131CB" w14:paraId="14317A8F" w14:textId="54CFE3FF">
          <w:pPr>
            <w:pStyle w:val="TOC2"/>
            <w:tabs>
              <w:tab w:val="right" w:leader="dot" w:pos="9060"/>
            </w:tabs>
          </w:pPr>
          <w:r>
            <w:fldChar w:fldCharType="begin"/>
          </w:r>
          <w:r>
            <w:instrText xml:space="preserve">HYPERLINK  \l  "_Toc1720588397" </w:instrText>
          </w:r>
          <w:r>
            <w:fldChar w:fldCharType="separate"/>
          </w:r>
          <w:r w:rsidR="0DEACE0B">
            <w:rPr/>
            <w:t>VICTOR AGAHI – MONITORING / STOCKAGE DE FICHIERS</w:t>
          </w:r>
          <w:r>
            <w:tab/>
          </w:r>
          <w:r>
            <w:fldChar w:fldCharType="begin"/>
          </w:r>
          <w:r>
            <w:instrText xml:space="preserve">PAGEREF _Toc1720588397 \h</w:instrText>
          </w:r>
          <w:r>
            <w:fldChar w:fldCharType="separate"/>
          </w:r>
          <w:r w:rsidR="0DEACE0B">
            <w:rPr/>
            <w:t>3</w:t>
          </w:r>
          <w:r>
            <w:fldChar w:fldCharType="end"/>
          </w:r>
          <w:r>
            <w:fldChar w:fldCharType="end"/>
          </w:r>
        </w:p>
        <w:p w:rsidR="007131CB" w:rsidP="0DEACE0B" w:rsidRDefault="007131CB" w14:paraId="49377213" w14:textId="11458AB4">
          <w:pPr>
            <w:pStyle w:val="TOC2"/>
            <w:tabs>
              <w:tab w:val="right" w:leader="dot" w:pos="9060"/>
            </w:tabs>
          </w:pPr>
          <w:r>
            <w:fldChar w:fldCharType="begin"/>
          </w:r>
          <w:r>
            <w:instrText xml:space="preserve">HYPERLINK  \l  "_Toc513136163" </w:instrText>
          </w:r>
          <w:r>
            <w:fldChar w:fldCharType="separate"/>
          </w:r>
          <w:r w:rsidR="0DEACE0B">
            <w:rPr/>
            <w:t>VICTOR GIROUD – CONCEPTION DU SYSTÈME DE BADGES ET CARTOGRAPHIE3</w:t>
          </w:r>
          <w:r>
            <w:tab/>
          </w:r>
          <w:r>
            <w:fldChar w:fldCharType="begin"/>
          </w:r>
          <w:r>
            <w:instrText xml:space="preserve">PAGEREF _Toc513136163 \h</w:instrText>
          </w:r>
          <w:r>
            <w:fldChar w:fldCharType="separate"/>
          </w:r>
          <w:r w:rsidR="0DEACE0B">
            <w:rPr/>
            <w:t/>
          </w:r>
          <w:r>
            <w:fldChar w:fldCharType="end"/>
          </w:r>
          <w:r>
            <w:fldChar w:fldCharType="end"/>
          </w:r>
        </w:p>
        <w:p w:rsidR="007131CB" w:rsidP="0DEACE0B" w:rsidRDefault="007131CB" w14:paraId="6F203098" w14:textId="484CAE70">
          <w:pPr>
            <w:pStyle w:val="TOC2"/>
            <w:tabs>
              <w:tab w:val="right" w:leader="dot" w:pos="9060"/>
            </w:tabs>
          </w:pPr>
          <w:r>
            <w:fldChar w:fldCharType="begin"/>
          </w:r>
          <w:r>
            <w:instrText xml:space="preserve">HYPERLINK  \l  "_Toc1801556305" </w:instrText>
          </w:r>
          <w:r>
            <w:fldChar w:fldCharType="separate"/>
          </w:r>
          <w:r w:rsidR="0DEACE0B">
            <w:rPr/>
            <w:t>CLÉMENT PASTEAU – STOCKAGE DE FICHIERS / MONITORING3</w:t>
          </w:r>
          <w:r>
            <w:tab/>
          </w:r>
          <w:r>
            <w:fldChar w:fldCharType="begin"/>
          </w:r>
          <w:r>
            <w:instrText xml:space="preserve">PAGEREF _Toc1801556305 \h</w:instrText>
          </w:r>
          <w:r>
            <w:fldChar w:fldCharType="separate"/>
          </w:r>
          <w:r w:rsidR="0DEACE0B">
            <w:rPr/>
            <w:t/>
          </w:r>
          <w:r>
            <w:fldChar w:fldCharType="end"/>
          </w:r>
          <w:r>
            <w:fldChar w:fldCharType="end"/>
          </w:r>
        </w:p>
        <w:p w:rsidR="007131CB" w:rsidP="0DEACE0B" w:rsidRDefault="007131CB" w14:paraId="40F5346D" w14:textId="32ED07BF">
          <w:pPr>
            <w:pStyle w:val="TOC2"/>
            <w:tabs>
              <w:tab w:val="right" w:leader="dot" w:pos="9060"/>
            </w:tabs>
          </w:pPr>
          <w:r>
            <w:fldChar w:fldCharType="begin"/>
          </w:r>
          <w:r>
            <w:instrText xml:space="preserve">HYPERLINK  \l  "_Toc1916894323" </w:instrText>
          </w:r>
          <w:r>
            <w:fldChar w:fldCharType="separate"/>
          </w:r>
          <w:r w:rsidR="0DEACE0B">
            <w:rPr/>
            <w:t>SPRINT 8</w:t>
          </w:r>
          <w:r>
            <w:tab/>
          </w:r>
          <w:r>
            <w:fldChar w:fldCharType="begin"/>
          </w:r>
          <w:r>
            <w:instrText xml:space="preserve">PAGEREF _Toc1916894323 \h</w:instrText>
          </w:r>
          <w:r>
            <w:fldChar w:fldCharType="separate"/>
          </w:r>
          <w:r w:rsidR="0DEACE0B">
            <w:rPr/>
            <w:t>3</w:t>
          </w:r>
          <w:r>
            <w:fldChar w:fldCharType="end"/>
          </w:r>
          <w:r>
            <w:fldChar w:fldCharType="end"/>
          </w:r>
        </w:p>
        <w:p w:rsidRPr="00583747" w:rsidR="007131CB" w:rsidP="0DEACE0B" w:rsidRDefault="007131CB" w14:paraId="19E90128" w14:textId="2F314A18">
          <w:pPr>
            <w:pStyle w:val="TOC1"/>
            <w:tabs>
              <w:tab w:val="right" w:leader="dot" w:pos="9060"/>
            </w:tabs>
          </w:pPr>
          <w:r>
            <w:fldChar w:fldCharType="begin"/>
          </w:r>
          <w:r>
            <w:instrText xml:space="preserve">HYPERLINK  \l  "_Toc1731799357" </w:instrText>
          </w:r>
          <w:r>
            <w:fldChar w:fldCharType="separate"/>
          </w:r>
          <w:r w:rsidR="0DEACE0B">
            <w:rPr/>
            <w:t>Découpage des actions</w:t>
          </w:r>
          <w:r>
            <w:tab/>
          </w:r>
          <w:r>
            <w:fldChar w:fldCharType="begin"/>
          </w:r>
          <w:r>
            <w:instrText xml:space="preserve">PAGEREF _Toc1731799357 \h</w:instrText>
          </w:r>
          <w:r>
            <w:fldChar w:fldCharType="separate"/>
          </w:r>
          <w:r w:rsidR="0DEACE0B">
            <w:rPr/>
            <w:t>3</w:t>
          </w:r>
          <w:r>
            <w:fldChar w:fldCharType="end"/>
          </w:r>
          <w:r>
            <w:fldChar w:fldCharType="end"/>
          </w:r>
        </w:p>
        <w:p w:rsidR="007131CB" w:rsidP="0DEACE0B" w:rsidRDefault="007131CB" w14:paraId="56A1927D" w14:textId="04B3371C">
          <w:pPr>
            <w:pStyle w:val="TOC3"/>
            <w:tabs>
              <w:tab w:val="right" w:leader="dot" w:pos="9060"/>
            </w:tabs>
          </w:pPr>
          <w:r>
            <w:fldChar w:fldCharType="begin"/>
          </w:r>
          <w:r>
            <w:instrText xml:space="preserve">HYPERLINK  \l  "_Toc714619430" </w:instrText>
          </w:r>
          <w:r>
            <w:fldChar w:fldCharType="separate"/>
          </w:r>
          <w:r w:rsidR="0DEACE0B">
            <w:rPr/>
            <w:t>Répartition des Tâches</w:t>
          </w:r>
          <w:r>
            <w:tab/>
          </w:r>
          <w:r>
            <w:fldChar w:fldCharType="begin"/>
          </w:r>
          <w:r>
            <w:instrText xml:space="preserve">PAGEREF _Toc714619430 \h</w:instrText>
          </w:r>
          <w:r>
            <w:fldChar w:fldCharType="separate"/>
          </w:r>
          <w:r w:rsidR="0DEACE0B">
            <w:rPr/>
            <w:t>3</w:t>
          </w:r>
          <w:r>
            <w:fldChar w:fldCharType="end"/>
          </w:r>
          <w:r>
            <w:fldChar w:fldCharType="end"/>
          </w:r>
        </w:p>
        <w:p w:rsidR="007131CB" w:rsidP="0DEACE0B" w:rsidRDefault="007131CB" w14:paraId="0F7DAB51" w14:textId="2C01C471">
          <w:pPr>
            <w:pStyle w:val="TOC2"/>
            <w:tabs>
              <w:tab w:val="right" w:leader="dot" w:pos="9060"/>
            </w:tabs>
          </w:pPr>
          <w:r>
            <w:fldChar w:fldCharType="begin"/>
          </w:r>
          <w:r>
            <w:instrText xml:space="preserve">HYPERLINK  \l  "_Toc161572873" </w:instrText>
          </w:r>
          <w:r>
            <w:fldChar w:fldCharType="separate"/>
          </w:r>
          <w:r w:rsidR="0DEACE0B">
            <w:rPr/>
            <w:t>Diagrammes de Gantt</w:t>
          </w:r>
          <w:r>
            <w:tab/>
          </w:r>
          <w:r>
            <w:fldChar w:fldCharType="begin"/>
          </w:r>
          <w:r>
            <w:instrText xml:space="preserve">PAGEREF _Toc161572873 \h</w:instrText>
          </w:r>
          <w:r>
            <w:fldChar w:fldCharType="separate"/>
          </w:r>
          <w:r w:rsidR="0DEACE0B">
            <w:rPr/>
            <w:t>4</w:t>
          </w:r>
          <w:r>
            <w:fldChar w:fldCharType="end"/>
          </w:r>
          <w:r>
            <w:fldChar w:fldCharType="end"/>
          </w:r>
        </w:p>
        <w:p w:rsidR="007131CB" w:rsidP="0DEACE0B" w:rsidRDefault="007131CB" w14:paraId="6321F719" w14:textId="080482AF">
          <w:pPr>
            <w:pStyle w:val="TOC3"/>
            <w:tabs>
              <w:tab w:val="right" w:leader="dot" w:pos="9060"/>
            </w:tabs>
          </w:pPr>
          <w:r>
            <w:fldChar w:fldCharType="begin"/>
          </w:r>
          <w:r>
            <w:instrText xml:space="preserve">HYPERLINK  \l  "_Toc327060629" </w:instrText>
          </w:r>
          <w:r>
            <w:fldChar w:fldCharType="separate"/>
          </w:r>
          <w:r w:rsidR="0DEACE0B">
            <w:rPr/>
            <w:t>Victor Giroud : Badges et Cartographie4</w:t>
          </w:r>
          <w:r>
            <w:tab/>
          </w:r>
          <w:r>
            <w:fldChar w:fldCharType="begin"/>
          </w:r>
          <w:r>
            <w:instrText xml:space="preserve">PAGEREF _Toc327060629 \h</w:instrText>
          </w:r>
          <w:r>
            <w:fldChar w:fldCharType="separate"/>
          </w:r>
          <w:r w:rsidR="0DEACE0B">
            <w:rPr/>
            <w:t/>
          </w:r>
          <w:r>
            <w:fldChar w:fldCharType="end"/>
          </w:r>
          <w:r>
            <w:fldChar w:fldCharType="end"/>
          </w:r>
        </w:p>
        <w:p w:rsidR="007131CB" w:rsidP="0DEACE0B" w:rsidRDefault="007131CB" w14:paraId="29116E86" w14:textId="3DC6E61B">
          <w:pPr>
            <w:pStyle w:val="TOC3"/>
            <w:tabs>
              <w:tab w:val="right" w:leader="dot" w:pos="9060"/>
            </w:tabs>
          </w:pPr>
          <w:r>
            <w:fldChar w:fldCharType="begin"/>
          </w:r>
          <w:r>
            <w:instrText xml:space="preserve">HYPERLINK  \l  "_Toc1225943338" </w:instrText>
          </w:r>
          <w:r>
            <w:fldChar w:fldCharType="separate"/>
          </w:r>
          <w:r w:rsidR="0DEACE0B">
            <w:rPr/>
            <w:t>Victor Agahi MONITORING ET OBSERVABILITÉ :</w:t>
          </w:r>
          <w:r>
            <w:tab/>
          </w:r>
          <w:r>
            <w:fldChar w:fldCharType="begin"/>
          </w:r>
          <w:r>
            <w:instrText xml:space="preserve">PAGEREF _Toc1225943338 \h</w:instrText>
          </w:r>
          <w:r>
            <w:fldChar w:fldCharType="separate"/>
          </w:r>
          <w:r w:rsidR="0DEACE0B">
            <w:rPr/>
            <w:t>4</w:t>
          </w:r>
          <w:r>
            <w:fldChar w:fldCharType="end"/>
          </w:r>
          <w:r>
            <w:fldChar w:fldCharType="end"/>
          </w:r>
        </w:p>
        <w:p w:rsidR="0DEACE0B" w:rsidP="0DEACE0B" w:rsidRDefault="0DEACE0B" w14:paraId="1DC87B19" w14:textId="200D84F2">
          <w:pPr>
            <w:pStyle w:val="TOC3"/>
            <w:tabs>
              <w:tab w:val="right" w:leader="dot" w:pos="9060"/>
            </w:tabs>
          </w:pPr>
          <w:r>
            <w:fldChar w:fldCharType="begin"/>
          </w:r>
          <w:r>
            <w:instrText xml:space="preserve">HYPERLINK  \l  "_Toc970960254" </w:instrText>
          </w:r>
          <w:r>
            <w:fldChar w:fldCharType="separate"/>
          </w:r>
          <w:r w:rsidR="0DEACE0B">
            <w:rPr/>
            <w:t>Clément PASTEAU STOCKAGE DE FICHIERS :</w:t>
          </w:r>
          <w:r>
            <w:tab/>
          </w:r>
          <w:r>
            <w:fldChar w:fldCharType="begin"/>
          </w:r>
          <w:r>
            <w:instrText xml:space="preserve">PAGEREF _Toc970960254 \h</w:instrText>
          </w:r>
          <w:r>
            <w:fldChar w:fldCharType="separate"/>
          </w:r>
          <w:r w:rsidR="0DEACE0B">
            <w:rPr/>
            <w:t>4</w:t>
          </w:r>
          <w:r>
            <w:fldChar w:fldCharType="end"/>
          </w:r>
          <w:r>
            <w:fldChar w:fldCharType="end"/>
          </w:r>
        </w:p>
        <w:p w:rsidR="0DEACE0B" w:rsidP="0DEACE0B" w:rsidRDefault="0DEACE0B" w14:paraId="7ED6C17B" w14:textId="0EC51CE3">
          <w:pPr>
            <w:pStyle w:val="TOC1"/>
            <w:tabs>
              <w:tab w:val="right" w:leader="dot" w:pos="9060"/>
            </w:tabs>
          </w:pPr>
          <w:r>
            <w:fldChar w:fldCharType="begin"/>
          </w:r>
          <w:r>
            <w:instrText xml:space="preserve">HYPERLINK  \l  "_Toc1517376593" </w:instrText>
          </w:r>
          <w:r>
            <w:fldChar w:fldCharType="separate"/>
          </w:r>
          <w:r w:rsidR="0DEACE0B">
            <w:rPr/>
            <w:t>Conclusion</w:t>
          </w:r>
          <w:r>
            <w:tab/>
          </w:r>
          <w:r>
            <w:fldChar w:fldCharType="begin"/>
          </w:r>
          <w:r>
            <w:instrText xml:space="preserve">PAGEREF _Toc1517376593 \h</w:instrText>
          </w:r>
          <w:r>
            <w:fldChar w:fldCharType="separate"/>
          </w:r>
          <w:r w:rsidR="0DEACE0B">
            <w:rPr/>
            <w:t>4</w:t>
          </w:r>
          <w:r>
            <w:fldChar w:fldCharType="end"/>
          </w:r>
          <w:r>
            <w:fldChar w:fldCharType="end"/>
          </w:r>
        </w:p>
        <w:p w:rsidR="5EAEE7E2" w:rsidP="5EAEE7E2" w:rsidRDefault="5EAEE7E2" w14:paraId="049D750E" w14:textId="64C86E5C">
          <w:pPr>
            <w:pStyle w:val="TOC1"/>
            <w:tabs>
              <w:tab w:val="right" w:leader="dot" w:pos="9060"/>
            </w:tabs>
            <w:rPr>
              <w:rStyle w:val="Hyperlink"/>
            </w:rPr>
          </w:pPr>
          <w:r>
            <w:fldChar w:fldCharType="end"/>
          </w:r>
        </w:p>
      </w:sdtContent>
      <w:sdtEndPr>
        <w:rPr>
          <w:b w:val="1"/>
          <w:bCs w:val="1"/>
          <w:caps w:val="1"/>
          <w:sz w:val="20"/>
          <w:szCs w:val="20"/>
        </w:rPr>
      </w:sdtEndPr>
    </w:sdt>
    <w:p w:rsidR="00DC480B" w:rsidP="00103966" w:rsidRDefault="00DC480B" w14:paraId="0B855886" w14:textId="77777777"/>
    <w:p w:rsidRPr="00D52F99" w:rsidR="001C0376" w:rsidP="00057E8A" w:rsidRDefault="009C3C3F" w14:paraId="15A1B871" w14:textId="77777777">
      <w:pPr>
        <w:pStyle w:val="Heading1"/>
        <w:spacing w:before="120"/>
      </w:pPr>
      <w:bookmarkStart w:name="_Toc492890139" w:id="1884994374"/>
      <w:r w:rsidR="6D6679BC">
        <w:rPr/>
        <w:t>Introduction</w:t>
      </w:r>
      <w:bookmarkEnd w:id="1884994374"/>
    </w:p>
    <w:p w:rsidRPr="00367DC4" w:rsidR="00E8581F" w:rsidP="00DA5917" w:rsidRDefault="004C641F" w14:paraId="782D7D85" w14:textId="21152B88">
      <w:pPr>
        <w:pStyle w:val="Heading2"/>
      </w:pPr>
      <w:bookmarkStart w:name="_Toc642419396" w:id="388523969"/>
      <w:r w:rsidR="7DABCCD7">
        <w:rPr/>
        <w:t>Présentation du projet</w:t>
      </w:r>
      <w:bookmarkEnd w:id="388523969"/>
    </w:p>
    <w:p w:rsidR="00367DC4" w:rsidP="4C30643B" w:rsidRDefault="00367DC4" w14:paraId="6186B591" w14:textId="546F992A">
      <w:pPr>
        <w:pStyle w:val="mtitexte"/>
        <w:jc w:val="both"/>
        <w:rPr>
          <w:sz w:val="20"/>
          <w:lang w:val="fr-FR"/>
        </w:rPr>
      </w:pPr>
      <w:r w:rsidRPr="4C30643B">
        <w:rPr>
          <w:sz w:val="20"/>
          <w:lang w:val="fr-FR"/>
        </w:rPr>
        <w:t>Nous développons une application mobile qui permet de créer et rejoindre facilement des événements écologiques ou solidaires, comme des collectes de déchets ou alimentaires. Les utilisateurs peuvent découvrir les événements via un fil d’actualité, swiper pour s’inscrire, créer leurs propres initiatives, et partager leurs actions sur leur profil. Une carte interactive permet aussi de repérer les événements importants autour de soi. Enfin, un système de badges récompense l’engagement des participants et valorise leurs actions positives.</w:t>
      </w:r>
    </w:p>
    <w:p w:rsidR="0D3DE3F8" w:rsidP="38B6CBD5" w:rsidRDefault="5DA2076D" w14:paraId="317C53E3" w14:textId="28D1CF17">
      <w:pPr>
        <w:pStyle w:val="Heading2"/>
        <w:spacing w:before="240" w:after="240"/>
      </w:pPr>
      <w:bookmarkStart w:name="_Toc1370566732" w:id="1517289506"/>
      <w:r w:rsidR="7CC41A6D">
        <w:rPr/>
        <w:t xml:space="preserve">SPRINT </w:t>
      </w:r>
      <w:r w:rsidR="0217478D">
        <w:rPr/>
        <w:t>7</w:t>
      </w:r>
      <w:bookmarkEnd w:id="1517289506"/>
    </w:p>
    <w:p w:rsidR="45E5F8FA" w:rsidP="0DEACE0B" w:rsidRDefault="45E5F8FA" w14:paraId="62EA5D1E" w14:textId="17D8A2D3">
      <w:pPr>
        <w:pStyle w:val="Normal"/>
        <w:spacing w:before="240" w:beforeAutospacing="off" w:after="240" w:afterAutospacing="off"/>
      </w:pPr>
      <w:r w:rsidRPr="0DEACE0B" w:rsidR="45E5F8FA">
        <w:rPr>
          <w:rFonts w:ascii="Calibri" w:hAnsi="Calibri" w:eastAsia="Calibri" w:cs="Calibri"/>
          <w:b w:val="1"/>
          <w:bCs w:val="1"/>
          <w:noProof w:val="0"/>
          <w:sz w:val="20"/>
          <w:szCs w:val="20"/>
          <w:lang w:val="fr-FR"/>
        </w:rPr>
        <w:t>Côté backend et infrastructure, ce Sprint 7 a permis de poser les fondations critiques des deux derniers piliers indispensables à la robustesse et à la viabilité opérationnelle de Volontariapp : l'observabilité globale (Datadog APM, tracing distribué OpenTelemetry et métriques d'infrastructure) ainsi que le stockage d'objets sécurisé (microservice ms-storage, persistance S3/MinIO, contrats gRPC). Structurés en deux EPICs majeures visant à solder le backlog technique, ces chantiers ont enregistré une excellente progression avec un total de 28 tâches clôturées sur 39 planifiées, représentant 33 heures de charge technique effective (19 heures pour Clément Pasteau, 14 heures pour Victor Agahi). En parallèle, les travaux de cadrage menés par Victor Giroud sur la gamification (catalogue des 13 badges, flux événementiels asynchrones) et la cartographie ont abouti à une RFC complète pour préparer leur implémentation.</w:t>
      </w:r>
      <w:r w:rsidRPr="0DEACE0B" w:rsidR="45E5F8FA">
        <w:rPr>
          <w:rFonts w:ascii="Calibri" w:hAnsi="Calibri" w:eastAsia="Calibri" w:cs="Calibri"/>
          <w:noProof w:val="0"/>
          <w:sz w:val="20"/>
          <w:szCs w:val="20"/>
          <w:lang w:val="fr-FR"/>
        </w:rPr>
        <w:t xml:space="preserve"/>
      </w:r>
      <w:r w:rsidRPr="0DEACE0B" w:rsidR="45E5F8FA">
        <w:rPr>
          <w:rFonts w:ascii="Calibri" w:hAnsi="Calibri" w:eastAsia="Calibri" w:cs="Calibri"/>
          <w:noProof w:val="0"/>
          <w:sz w:val="20"/>
          <w:szCs w:val="20"/>
          <w:lang w:val="fr-FR"/>
        </w:rPr>
        <w:t/>
      </w:r>
      <w:r w:rsidRPr="0DEACE0B" w:rsidR="45E5F8FA">
        <w:rPr>
          <w:rFonts w:ascii="Calibri" w:hAnsi="Calibri" w:eastAsia="Calibri" w:cs="Calibri"/>
          <w:noProof w:val="0"/>
          <w:sz w:val="20"/>
          <w:szCs w:val="20"/>
          <w:lang w:val="fr-FR"/>
        </w:rPr>
        <w:t xml:space="preserve"/>
      </w:r>
      <w:r w:rsidRPr="0DEACE0B" w:rsidR="45E5F8FA">
        <w:rPr>
          <w:rFonts w:ascii="Calibri" w:hAnsi="Calibri" w:eastAsia="Calibri" w:cs="Calibri"/>
          <w:noProof w:val="0"/>
          <w:sz w:val="20"/>
          <w:szCs w:val="20"/>
          <w:lang w:val="fr-FR"/>
        </w:rPr>
        <w:t/>
      </w:r>
      <w:r w:rsidRPr="0DEACE0B" w:rsidR="45E5F8FA">
        <w:rPr>
          <w:rFonts w:ascii="Calibri" w:hAnsi="Calibri" w:eastAsia="Calibri" w:cs="Calibri"/>
          <w:noProof w:val="0"/>
          <w:sz w:val="20"/>
          <w:szCs w:val="20"/>
          <w:lang w:val="fr-FR"/>
        </w:rPr>
        <w:t xml:space="preserve"/>
      </w:r>
      <w:r w:rsidRPr="0DEACE0B" w:rsidR="45E5F8FA">
        <w:rPr>
          <w:rFonts w:ascii="Calibri" w:hAnsi="Calibri" w:eastAsia="Calibri" w:cs="Calibri"/>
          <w:noProof w:val="0"/>
          <w:sz w:val="20"/>
          <w:szCs w:val="20"/>
          <w:lang w:val="fr-FR"/>
        </w:rPr>
        <w:t/>
      </w:r>
      <w:r w:rsidRPr="0DEACE0B" w:rsidR="45E5F8FA">
        <w:rPr>
          <w:rFonts w:ascii="Calibri" w:hAnsi="Calibri" w:eastAsia="Calibri" w:cs="Calibri"/>
          <w:noProof w:val="0"/>
          <w:sz w:val="20"/>
          <w:szCs w:val="20"/>
          <w:lang w:val="fr-FR"/>
        </w:rPr>
        <w:t xml:space="preserve"/>
      </w:r>
    </w:p>
    <w:p w:rsidR="45E5F8FA" w:rsidP="0DEACE0B" w:rsidRDefault="45E5F8FA" w14:paraId="5CFDEA38" w14:textId="47F467EF">
      <w:pPr>
        <w:spacing w:before="240" w:beforeAutospacing="off" w:after="240" w:afterAutospacing="off"/>
      </w:pPr>
      <w:r w:rsidRPr="0DEACE0B" w:rsidR="45E5F8FA">
        <w:rPr>
          <w:rFonts w:ascii="Calibri" w:hAnsi="Calibri" w:eastAsia="Calibri" w:cs="Calibri"/>
          <w:b w:val="1"/>
          <w:bCs w:val="1"/>
          <w:noProof w:val="0"/>
          <w:sz w:val="20"/>
          <w:szCs w:val="20"/>
          <w:lang w:val="fr-FR"/>
        </w:rPr>
        <w:t>Côté frontend</w:t>
      </w:r>
      <w:r w:rsidRPr="0DEACE0B" w:rsidR="45E5F8FA">
        <w:rPr>
          <w:rFonts w:ascii="Calibri" w:hAnsi="Calibri" w:eastAsia="Calibri" w:cs="Calibri"/>
          <w:noProof w:val="0"/>
          <w:sz w:val="20"/>
          <w:szCs w:val="20"/>
          <w:lang w:val="fr-FR"/>
        </w:rPr>
        <w:t>, l'avancement est fluide. La refactorisation et les compétences consolidées lors du précédent sprint ont grandement facilité l'engagement de ces nouvelles tâches.</w:t>
      </w:r>
    </w:p>
    <w:p w:rsidR="0DEACE0B" w:rsidP="0DEACE0B" w:rsidRDefault="0DEACE0B" w14:paraId="0BE60BFA" w14:textId="39A20485">
      <w:pPr>
        <w:pStyle w:val="Normal"/>
      </w:pPr>
    </w:p>
    <w:p w:rsidR="4F6E6630" w:rsidP="402A2FAE" w:rsidRDefault="4F6E6630" w14:paraId="432C17EE" w14:textId="0E47755D">
      <w:pPr>
        <w:pStyle w:val="Heading2"/>
        <w:spacing w:before="240" w:beforeAutospacing="off" w:after="240" w:afterAutospacing="off" w:line="276" w:lineRule="auto"/>
        <w:jc w:val="left"/>
        <w:rPr>
          <w:rFonts w:ascii="Calibri" w:hAnsi="Calibri" w:eastAsia="Calibri" w:cs="Calibri"/>
          <w:noProof w:val="0"/>
          <w:sz w:val="20"/>
          <w:szCs w:val="20"/>
          <w:lang w:val="fr-FR"/>
        </w:rPr>
      </w:pPr>
      <w:bookmarkStart w:name="_Toc1720588397" w:id="1006484818"/>
      <w:r w:rsidRPr="0DEACE0B" w:rsidR="097F9E30">
        <w:rPr>
          <w:rFonts w:ascii="Calibri" w:hAnsi="Calibri" w:eastAsia="Calibri" w:cs="Calibri"/>
          <w:noProof w:val="0"/>
          <w:sz w:val="20"/>
          <w:szCs w:val="20"/>
          <w:lang w:val="fr-FR"/>
        </w:rPr>
        <w:t xml:space="preserve">VICTOR AGAHI – MONITORING / STOCKAGE DE FICHIERS</w:t>
      </w:r>
      <w:r w:rsidRPr="0DEACE0B" w:rsidR="12545C77">
        <w:rPr>
          <w:rFonts w:ascii="Calibri" w:hAnsi="Calibri" w:eastAsia="Calibri" w:cs="Calibri"/>
          <w:noProof w:val="0"/>
          <w:sz w:val="20"/>
          <w:szCs w:val="20"/>
          <w:lang w:val="fr-FR"/>
        </w:rPr>
        <w:t/>
      </w:r>
      <w:bookmarkEnd w:id="1006484818"/>
    </w:p>
    <w:p w:rsidR="586F9298" w:rsidP="0DEACE0B" w:rsidRDefault="586F9298" w14:paraId="0B668E96" w14:textId="5E9D4487">
      <w:pPr>
        <w:bidi w:val="0"/>
        <w:spacing w:before="240" w:beforeAutospacing="off" w:after="240" w:afterAutospacing="off"/>
        <w:jc w:val="left"/>
      </w:pPr>
      <w:r w:rsidRPr="0DEACE0B" w:rsidR="586F9298">
        <w:rPr>
          <w:rFonts w:ascii="Calibri" w:hAnsi="Calibri" w:eastAsia="Calibri" w:cs="Calibri"/>
          <w:b w:val="1"/>
          <w:bCs w:val="1"/>
          <w:noProof w:val="0"/>
          <w:sz w:val="20"/>
          <w:szCs w:val="20"/>
          <w:lang w:val="fr-FR"/>
        </w:rPr>
        <w:t>Observabilité Datadog &amp; Infrastructure Kubernetes (14 heures de charge effective, 13 tâches finalisées) : Travail en binôme avec Clément afin d'assurer une double revue technique sur l'EPIC monitoring. Mon intervention a porté sur l'intégration GitOps de Datadog et l'instrumentation système du cluster Kubernetes :</w:t>
      </w:r>
      <w:r w:rsidRPr="0DEACE0B" w:rsidR="586F9298">
        <w:rPr>
          <w:rFonts w:ascii="Calibri" w:hAnsi="Calibri" w:eastAsia="Calibri" w:cs="Calibri"/>
          <w:noProof w:val="0"/>
          <w:sz w:val="20"/>
          <w:szCs w:val="20"/>
          <w:lang w:val="fr-FR"/>
        </w:rPr>
        <w:t xml:space="preserve"/>
      </w:r>
      <w:r w:rsidRPr="0DEACE0B" w:rsidR="586F9298">
        <w:rPr>
          <w:rFonts w:ascii="Calibri" w:hAnsi="Calibri" w:eastAsia="Calibri" w:cs="Calibri"/>
          <w:b w:val="1"/>
          <w:bCs w:val="1"/>
          <w:noProof w:val="0"/>
          <w:sz w:val="20"/>
          <w:szCs w:val="20"/>
          <w:lang w:val="fr-FR"/>
        </w:rPr>
        <w:t/>
      </w:r>
      <w:r w:rsidRPr="0DEACE0B" w:rsidR="586F9298">
        <w:rPr>
          <w:rFonts w:ascii="Calibri" w:hAnsi="Calibri" w:eastAsia="Calibri" w:cs="Calibri"/>
          <w:noProof w:val="0"/>
          <w:sz w:val="20"/>
          <w:szCs w:val="20"/>
          <w:lang w:val="fr-FR"/>
        </w:rPr>
        <w:t xml:space="preserve"/>
      </w:r>
    </w:p>
    <w:p w:rsidR="586F9298" w:rsidP="0DEACE0B" w:rsidRDefault="586F9298" w14:paraId="4C52C2C0" w14:textId="3F61E397">
      <w:pPr>
        <w:pStyle w:val="ListParagraph"/>
        <w:numPr>
          <w:ilvl w:val="0"/>
          <w:numId w:val="45"/>
        </w:numPr>
        <w:bidi w:val="0"/>
        <w:spacing w:before="240" w:beforeAutospacing="off" w:after="240" w:afterAutospacing="off"/>
        <w:jc w:val="left"/>
        <w:rPr>
          <w:rFonts w:ascii="Calibri" w:hAnsi="Calibri" w:eastAsia="Calibri" w:cs="Calibri"/>
          <w:noProof w:val="0"/>
          <w:sz w:val="20"/>
          <w:szCs w:val="20"/>
          <w:lang w:val="fr-FR"/>
        </w:rPr>
      </w:pPr>
      <w:r w:rsidRPr="0DEACE0B" w:rsidR="586F9298">
        <w:rPr>
          <w:rFonts w:ascii="Calibri" w:hAnsi="Calibri" w:eastAsia="Calibri" w:cs="Calibri"/>
          <w:noProof w:val="0"/>
          <w:sz w:val="20"/>
          <w:szCs w:val="20"/>
          <w:lang w:val="fr-FR"/>
        </w:rPr>
        <w:t>Déploiement GitOps de l'agent Datadog via ArgoCD (datadog-agent-app.yaml) et configuration Helm (datadog-values.yaml) : activation du DaemonSet, chiffrement de DD_API_KEY via Sealed Secrets, ouverture de l'intake OTLP gRPC natif sur le port 4317 pour ingérer les traces APM sans impacter le code applicatif, et autodiscovery des métriques pour PostgreSQL, Redis et Neo4j.</w:t>
      </w:r>
    </w:p>
    <w:p w:rsidR="586F9298" w:rsidP="0DEACE0B" w:rsidRDefault="586F9298" w14:paraId="7B7BE88E" w14:textId="0F7AC84C">
      <w:pPr>
        <w:pStyle w:val="ListParagraph"/>
        <w:bidi w:val="0"/>
        <w:spacing w:before="240" w:beforeAutospacing="off" w:after="240" w:afterAutospacing="off"/>
        <w:ind w:left="720"/>
        <w:jc w:val="left"/>
      </w:pPr>
      <w:r w:rsidR="586F9298">
        <w:drawing>
          <wp:inline wp14:editId="5F9A837A" wp14:anchorId="3FA3EFAF">
            <wp:extent cx="1999343" cy="1765886"/>
            <wp:effectExtent l="0" t="0" r="0" b="0"/>
            <wp:docPr id="2086511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6511976" name="Picture 2086511976"/>
                    <pic:cNvPicPr/>
                  </pic:nvPicPr>
                  <pic:blipFill>
                    <a:blip xmlns:r="http://schemas.openxmlformats.org/officeDocument/2006/relationships" r:embed="rId1464873947">
                      <a:extLst>
                        <a:ext uri="{28A0092B-C50C-407E-A947-70E740481C1C}">
                          <a14:useLocalDpi xmlns:a14="http://schemas.microsoft.com/office/drawing/2010/main"/>
                        </a:ext>
                      </a:extLst>
                    </a:blip>
                    <a:stretch>
                      <a:fillRect/>
                    </a:stretch>
                  </pic:blipFill>
                  <pic:spPr>
                    <a:xfrm rot="0">
                      <a:off x="0" y="0"/>
                      <a:ext cx="1999343" cy="1765886"/>
                    </a:xfrm>
                    <a:prstGeom prst="rect">
                      <a:avLst/>
                    </a:prstGeom>
                  </pic:spPr>
                </pic:pic>
              </a:graphicData>
            </a:graphic>
          </wp:inline>
        </w:drawing>
      </w:r>
    </w:p>
    <w:p w:rsidR="586F9298" w:rsidP="0DEACE0B" w:rsidRDefault="586F9298" w14:paraId="0C2E1ED4" w14:textId="4D126B8C">
      <w:pPr>
        <w:pStyle w:val="ListParagraph"/>
        <w:numPr>
          <w:ilvl w:val="0"/>
          <w:numId w:val="45"/>
        </w:numPr>
        <w:bidi w:val="0"/>
        <w:spacing w:before="240" w:beforeAutospacing="off" w:after="240" w:afterAutospacing="off"/>
        <w:jc w:val="left"/>
        <w:rPr>
          <w:rFonts w:ascii="Calibri" w:hAnsi="Calibri" w:eastAsia="Calibri" w:cs="Calibri"/>
          <w:noProof w:val="0"/>
          <w:sz w:val="20"/>
          <w:szCs w:val="20"/>
          <w:lang w:val="fr-FR"/>
        </w:rPr>
      </w:pPr>
      <w:r w:rsidRPr="0DEACE0B" w:rsidR="586F9298">
        <w:rPr>
          <w:rFonts w:ascii="Calibri" w:hAnsi="Calibri" w:eastAsia="Calibri" w:cs="Calibri"/>
          <w:noProof w:val="0"/>
          <w:sz w:val="20"/>
          <w:szCs w:val="20"/>
          <w:lang w:val="fr-FR"/>
        </w:rPr>
        <w:t>Résolution des blocages techniques d'ingestion et validation du tracing distribué de bout en bout : synchronisation sur l'overlay dev puis réplication sur l'overlay prod, obtention d'un dashboard unifié affichant l'activité des pods, l'état de santé des nœuds et la latence réseau inter-services.</w:t>
      </w:r>
    </w:p>
    <w:p w:rsidR="586F9298" w:rsidP="0DEACE0B" w:rsidRDefault="586F9298" w14:paraId="21FA0405" w14:textId="4816DC68">
      <w:pPr>
        <w:pStyle w:val="ListParagraph"/>
        <w:numPr>
          <w:ilvl w:val="0"/>
          <w:numId w:val="45"/>
        </w:numPr>
        <w:bidi w:val="0"/>
        <w:spacing w:before="240" w:beforeAutospacing="off" w:after="240" w:afterAutospacing="off"/>
        <w:jc w:val="left"/>
        <w:rPr>
          <w:rFonts w:ascii="Calibri" w:hAnsi="Calibri" w:eastAsia="Calibri" w:cs="Calibri"/>
          <w:noProof w:val="0"/>
          <w:sz w:val="20"/>
          <w:szCs w:val="20"/>
          <w:lang w:val="fr-FR"/>
        </w:rPr>
      </w:pPr>
      <w:r w:rsidRPr="0DEACE0B" w:rsidR="586F9298">
        <w:rPr>
          <w:rFonts w:ascii="Calibri" w:hAnsi="Calibri" w:eastAsia="Calibri" w:cs="Calibri"/>
          <w:b w:val="1"/>
          <w:bCs w:val="1"/>
          <w:noProof w:val="0"/>
          <w:sz w:val="20"/>
          <w:szCs w:val="20"/>
          <w:lang w:val="fr-FR"/>
        </w:rPr>
        <w:t>Objectif atteint : socle complet d'observabilité opérationnel en production, gestion des accès de l'équipe via le GitHub Student Pack et réception validée des traces applicatives.</w:t>
      </w:r>
      <w:r w:rsidRPr="0DEACE0B" w:rsidR="586F9298">
        <w:rPr>
          <w:rFonts w:ascii="Calibri" w:hAnsi="Calibri" w:eastAsia="Calibri" w:cs="Calibri"/>
          <w:noProof w:val="0"/>
          <w:sz w:val="20"/>
          <w:szCs w:val="20"/>
          <w:lang w:val="fr-FR"/>
        </w:rPr>
        <w:t xml:space="preserve"/>
      </w:r>
    </w:p>
    <w:p w:rsidR="586F9298" w:rsidP="0DEACE0B" w:rsidRDefault="586F9298" w14:paraId="44B030D0" w14:textId="226AB1FA">
      <w:pPr>
        <w:pStyle w:val="Normal"/>
        <w:bidi w:val="0"/>
        <w:spacing w:before="240" w:beforeAutospacing="off" w:after="240" w:afterAutospacing="off"/>
        <w:ind w:left="0"/>
        <w:jc w:val="left"/>
      </w:pPr>
      <w:r w:rsidR="586F9298">
        <w:drawing>
          <wp:inline wp14:editId="3146D787" wp14:anchorId="6F98E2A7">
            <wp:extent cx="5762625" cy="3238500"/>
            <wp:effectExtent l="0" t="0" r="0" b="0"/>
            <wp:docPr id="177438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438074" name="Picture 177438074"/>
                    <pic:cNvPicPr/>
                  </pic:nvPicPr>
                  <pic:blipFill>
                    <a:blip xmlns:r="http://schemas.openxmlformats.org/officeDocument/2006/relationships" r:embed="rId1163908134">
                      <a:extLst>
                        <a:ext uri="{28A0092B-C50C-407E-A947-70E740481C1C}">
                          <a14:useLocalDpi xmlns:a14="http://schemas.microsoft.com/office/drawing/2010/main"/>
                        </a:ext>
                      </a:extLst>
                    </a:blip>
                    <a:stretch>
                      <a:fillRect/>
                    </a:stretch>
                  </pic:blipFill>
                  <pic:spPr>
                    <a:xfrm>
                      <a:off x="0" y="0"/>
                      <a:ext cx="5762625" cy="3238500"/>
                    </a:xfrm>
                    <a:prstGeom prst="rect">
                      <a:avLst/>
                    </a:prstGeom>
                  </pic:spPr>
                </pic:pic>
              </a:graphicData>
            </a:graphic>
          </wp:inline>
        </w:drawing>
      </w:r>
    </w:p>
    <w:p w:rsidR="0DEACE0B" w:rsidP="0DEACE0B" w:rsidRDefault="0DEACE0B" w14:paraId="13B6FBAE" w14:textId="5FA577D9">
      <w:pPr>
        <w:pStyle w:val="Normal"/>
        <w:bidi w:val="0"/>
        <w:spacing w:before="240" w:beforeAutospacing="off" w:after="240" w:afterAutospacing="off"/>
        <w:jc w:val="left"/>
        <w:rPr>
          <w:rFonts w:ascii="Calibri" w:hAnsi="Calibri" w:eastAsia="Calibri" w:cs="Calibri"/>
          <w:noProof w:val="0"/>
          <w:sz w:val="20"/>
          <w:szCs w:val="20"/>
          <w:lang w:val="fr-FR"/>
        </w:rPr>
      </w:pPr>
    </w:p>
    <w:p w:rsidR="586F9298" w:rsidP="0DEACE0B" w:rsidRDefault="586F9298" w14:paraId="7D5985E2" w14:textId="1513B7B9">
      <w:pPr>
        <w:bidi w:val="0"/>
        <w:spacing w:before="240" w:beforeAutospacing="off" w:after="240" w:afterAutospacing="off"/>
        <w:jc w:val="left"/>
      </w:pPr>
      <w:r w:rsidRPr="0DEACE0B" w:rsidR="586F9298">
        <w:rPr>
          <w:rFonts w:ascii="Calibri" w:hAnsi="Calibri" w:eastAsia="Calibri" w:cs="Calibri"/>
          <w:b w:val="1"/>
          <w:bCs w:val="1"/>
          <w:noProof w:val="0"/>
          <w:sz w:val="20"/>
          <w:szCs w:val="20"/>
          <w:lang w:val="fr-FR"/>
        </w:rPr>
        <w:t>Stockage de fichiers - Prise en charge de l'infrastructure, de la conteneurisation et du déploiement continu :</w:t>
      </w:r>
      <w:r w:rsidRPr="0DEACE0B" w:rsidR="586F9298">
        <w:rPr>
          <w:rFonts w:ascii="Calibri" w:hAnsi="Calibri" w:eastAsia="Calibri" w:cs="Calibri"/>
          <w:noProof w:val="0"/>
          <w:sz w:val="20"/>
          <w:szCs w:val="20"/>
          <w:lang w:val="fr-FR"/>
        </w:rPr>
        <w:t xml:space="preserve"/>
      </w:r>
    </w:p>
    <w:p w:rsidR="586F9298" w:rsidP="0DEACE0B" w:rsidRDefault="586F9298" w14:paraId="5D45FDEA" w14:textId="04C7F9DC">
      <w:pPr>
        <w:pStyle w:val="ListParagraph"/>
        <w:numPr>
          <w:ilvl w:val="0"/>
          <w:numId w:val="46"/>
        </w:numPr>
        <w:bidi w:val="0"/>
        <w:spacing w:before="240" w:beforeAutospacing="off" w:after="240" w:afterAutospacing="off"/>
        <w:jc w:val="left"/>
        <w:rPr>
          <w:rFonts w:ascii="Calibri" w:hAnsi="Calibri" w:eastAsia="Calibri" w:cs="Calibri"/>
          <w:noProof w:val="0"/>
          <w:sz w:val="20"/>
          <w:szCs w:val="20"/>
          <w:lang w:val="fr-FR"/>
        </w:rPr>
      </w:pPr>
      <w:r w:rsidRPr="0DEACE0B" w:rsidR="586F9298">
        <w:rPr>
          <w:rFonts w:ascii="Calibri" w:hAnsi="Calibri" w:eastAsia="Calibri" w:cs="Calibri"/>
          <w:noProof w:val="0"/>
          <w:sz w:val="20"/>
          <w:szCs w:val="20"/>
          <w:lang w:val="fr-FR"/>
        </w:rPr>
        <w:t>Création et intégration du submodule Git ms-storage dans deploy/submodules/, et configuration du pipeline d'intégration continue GitHub Actions CI.</w:t>
      </w:r>
    </w:p>
    <w:p w:rsidR="586F9298" w:rsidP="0DEACE0B" w:rsidRDefault="586F9298" w14:paraId="418D44D9" w14:textId="0ED83893">
      <w:pPr>
        <w:pStyle w:val="ListParagraph"/>
        <w:numPr>
          <w:ilvl w:val="0"/>
          <w:numId w:val="46"/>
        </w:numPr>
        <w:bidi w:val="0"/>
        <w:spacing w:before="240" w:beforeAutospacing="off" w:after="240" w:afterAutospacing="off"/>
        <w:jc w:val="left"/>
        <w:rPr>
          <w:rFonts w:ascii="Calibri" w:hAnsi="Calibri" w:eastAsia="Calibri" w:cs="Calibri"/>
          <w:noProof w:val="0"/>
          <w:sz w:val="20"/>
          <w:szCs w:val="20"/>
          <w:lang w:val="fr-FR"/>
        </w:rPr>
      </w:pPr>
      <w:r w:rsidRPr="0DEACE0B" w:rsidR="586F9298">
        <w:rPr>
          <w:rFonts w:ascii="Calibri" w:hAnsi="Calibri" w:eastAsia="Calibri" w:cs="Calibri"/>
          <w:noProof w:val="0"/>
          <w:sz w:val="20"/>
          <w:szCs w:val="20"/>
          <w:lang w:val="fr-FR"/>
        </w:rPr>
        <w:t>Rédaction des manifests Kustomize pour le déploiement de ms-storage et de son instance PostgreSQL dédiée dans deploy/, avec exécution automatisée des migrations.</w:t>
      </w:r>
    </w:p>
    <w:p w:rsidR="586F9298" w:rsidP="0DEACE0B" w:rsidRDefault="586F9298" w14:paraId="2666C3B5" w14:textId="546BB715">
      <w:pPr>
        <w:pStyle w:val="ListParagraph"/>
        <w:numPr>
          <w:ilvl w:val="0"/>
          <w:numId w:val="46"/>
        </w:numPr>
        <w:bidi w:val="0"/>
        <w:spacing w:before="240" w:beforeAutospacing="off" w:after="240" w:afterAutospacing="off"/>
        <w:jc w:val="left"/>
        <w:rPr>
          <w:rFonts w:ascii="Calibri" w:hAnsi="Calibri" w:eastAsia="Calibri" w:cs="Calibri"/>
          <w:noProof w:val="0"/>
          <w:sz w:val="20"/>
          <w:szCs w:val="20"/>
          <w:lang w:val="fr-FR"/>
        </w:rPr>
      </w:pPr>
      <w:r w:rsidRPr="0DEACE0B" w:rsidR="586F9298">
        <w:rPr>
          <w:rFonts w:ascii="Calibri" w:hAnsi="Calibri" w:eastAsia="Calibri" w:cs="Calibri"/>
          <w:noProof w:val="0"/>
          <w:sz w:val="20"/>
          <w:szCs w:val="20"/>
          <w:lang w:val="fr-FR"/>
        </w:rPr>
        <w:t>Conteneurisation Docker et rédaction des manifests Kubernetes de déploiement pour le pod post-processor-storage.</w:t>
      </w:r>
    </w:p>
    <w:p w:rsidR="586F9298" w:rsidP="0DEACE0B" w:rsidRDefault="586F9298" w14:paraId="71CCB2FC" w14:textId="156FE454">
      <w:pPr>
        <w:pStyle w:val="ListParagraph"/>
        <w:numPr>
          <w:ilvl w:val="0"/>
          <w:numId w:val="46"/>
        </w:numPr>
        <w:bidi w:val="0"/>
        <w:spacing w:before="240" w:beforeAutospacing="off" w:after="240" w:afterAutospacing="off"/>
        <w:jc w:val="left"/>
        <w:rPr>
          <w:rFonts w:ascii="Calibri" w:hAnsi="Calibri" w:eastAsia="Calibri" w:cs="Calibri"/>
          <w:noProof w:val="0"/>
          <w:sz w:val="20"/>
          <w:szCs w:val="20"/>
          <w:lang w:val="fr-FR"/>
        </w:rPr>
      </w:pPr>
      <w:r w:rsidRPr="0DEACE0B" w:rsidR="586F9298">
        <w:rPr>
          <w:rFonts w:ascii="Calibri" w:hAnsi="Calibri" w:eastAsia="Calibri" w:cs="Calibri"/>
          <w:noProof w:val="0"/>
          <w:sz w:val="20"/>
          <w:szCs w:val="20"/>
          <w:lang w:val="fr-FR"/>
        </w:rPr>
        <w:t xml:space="preserve">Configuration et durcissement des Network Policies Kubernetes (Egress/Ingress) pour garantir l'isolation réseau et la sécurité des communications inter-pods.</w:t>
      </w:r>
      <w:r w:rsidRPr="0DEACE0B" w:rsidR="586F9298">
        <w:rPr>
          <w:rFonts w:ascii="Calibri" w:hAnsi="Calibri" w:eastAsia="Calibri" w:cs="Calibri"/>
          <w:b w:val="1"/>
          <w:bCs w:val="1"/>
          <w:noProof w:val="0"/>
          <w:sz w:val="20"/>
          <w:szCs w:val="20"/>
          <w:lang w:val="fr-FR"/>
        </w:rPr>
        <w:t/>
      </w:r>
      <w:r w:rsidRPr="0DEACE0B" w:rsidR="586F9298">
        <w:rPr>
          <w:rFonts w:ascii="Calibri" w:hAnsi="Calibri" w:eastAsia="Calibri" w:cs="Calibri"/>
          <w:noProof w:val="0"/>
          <w:sz w:val="20"/>
          <w:szCs w:val="20"/>
          <w:lang w:val="fr-FR"/>
        </w:rPr>
        <w:t xml:space="preserve"/>
      </w:r>
    </w:p>
    <w:p w:rsidR="586F9298" w:rsidP="0DEACE0B" w:rsidRDefault="586F9298" w14:paraId="22448DDB" w14:textId="0BD2F8B3">
      <w:pPr>
        <w:pStyle w:val="Normal"/>
        <w:bidi w:val="0"/>
        <w:spacing w:before="240" w:beforeAutospacing="off" w:after="240" w:afterAutospacing="off"/>
        <w:ind w:left="0"/>
        <w:jc w:val="left"/>
      </w:pPr>
      <w:r w:rsidR="586F9298">
        <w:drawing>
          <wp:inline wp14:editId="376FBB0E" wp14:anchorId="721854A2">
            <wp:extent cx="3081588" cy="3433445"/>
            <wp:effectExtent l="0" t="0" r="0" b="0"/>
            <wp:docPr id="814352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4352251" name="Picture 814352251"/>
                    <pic:cNvPicPr/>
                  </pic:nvPicPr>
                  <pic:blipFill>
                    <a:blip xmlns:r="http://schemas.openxmlformats.org/officeDocument/2006/relationships" r:embed="rId445383741">
                      <a:extLst>
                        <a:ext uri="{28A0092B-C50C-407E-A947-70E740481C1C}">
                          <a14:useLocalDpi xmlns:a14="http://schemas.microsoft.com/office/drawing/2010/main"/>
                        </a:ext>
                      </a:extLst>
                    </a:blip>
                    <a:stretch>
                      <a:fillRect/>
                    </a:stretch>
                  </pic:blipFill>
                  <pic:spPr>
                    <a:xfrm rot="0">
                      <a:off x="0" y="0"/>
                      <a:ext cx="3081588" cy="3433445"/>
                    </a:xfrm>
                    <a:prstGeom prst="rect">
                      <a:avLst/>
                    </a:prstGeom>
                  </pic:spPr>
                </pic:pic>
              </a:graphicData>
            </a:graphic>
          </wp:inline>
        </w:drawing>
      </w:r>
    </w:p>
    <w:p w:rsidR="0DEACE0B" w:rsidP="0DEACE0B" w:rsidRDefault="0DEACE0B" w14:paraId="7C07B1F1" w14:textId="135F342D">
      <w:pPr>
        <w:pStyle w:val="Normal"/>
        <w:suppressLineNumbers w:val="0"/>
        <w:bidi w:val="0"/>
        <w:spacing w:before="240" w:beforeAutospacing="off" w:after="240" w:afterAutospacing="off" w:line="276" w:lineRule="auto"/>
        <w:ind w:left="0" w:right="0"/>
        <w:jc w:val="left"/>
        <w:rPr>
          <w:sz w:val="20"/>
          <w:szCs w:val="20"/>
        </w:rPr>
      </w:pPr>
    </w:p>
    <w:p w:rsidR="11FE72FA" w:rsidRDefault="11FE72FA" w14:paraId="212E5DBA" w14:textId="4B1224EC">
      <w:r>
        <w:br w:type="page"/>
      </w:r>
    </w:p>
    <w:p w:rsidR="79985C5D" w:rsidP="0DEACE0B" w:rsidRDefault="79985C5D" w14:paraId="7C945F16" w14:textId="2673EC62">
      <w:pPr>
        <w:pStyle w:val="Heading2"/>
        <w:spacing w:before="240" w:beforeAutospacing="off" w:after="240" w:afterAutospacing="off" w:line="276" w:lineRule="auto"/>
        <w:jc w:val="left"/>
        <w:rPr>
          <w:rFonts w:ascii="Calibri" w:hAnsi="Calibri" w:eastAsia="Calibri" w:cs="Calibri"/>
          <w:noProof w:val="0"/>
          <w:sz w:val="20"/>
          <w:szCs w:val="20"/>
          <w:lang w:val="fr-FR"/>
        </w:rPr>
      </w:pPr>
      <w:bookmarkStart w:name="_Toc513136163" w:id="2072204133"/>
      <w:r w:rsidRPr="0DEACE0B" w:rsidR="79985C5D">
        <w:rPr>
          <w:rFonts w:ascii="Calibri" w:hAnsi="Calibri" w:eastAsia="Calibri" w:cs="Calibri"/>
          <w:noProof w:val="0"/>
          <w:sz w:val="20"/>
          <w:szCs w:val="20"/>
          <w:lang w:val="fr-FR"/>
        </w:rPr>
        <w:t>VICTOR GIROUD – CONCEPTION DU SYSTÈME DE BADGES ET CARTOGRAPHIE</w:t>
      </w:r>
      <w:r w:rsidRPr="0DEACE0B" w:rsidR="146BACEB">
        <w:rPr>
          <w:rFonts w:ascii="Calibri" w:hAnsi="Calibri" w:eastAsia="Calibri" w:cs="Calibri"/>
          <w:noProof w:val="0"/>
          <w:sz w:val="20"/>
          <w:szCs w:val="20"/>
          <w:lang w:val="fr-FR"/>
        </w:rPr>
        <w:t xml:space="preserve"/>
      </w:r>
      <w:r w:rsidRPr="0DEACE0B" w:rsidR="79985C5D">
        <w:rPr>
          <w:rFonts w:ascii="Calibri" w:hAnsi="Calibri" w:eastAsia="Calibri" w:cs="Calibri"/>
          <w:noProof w:val="0"/>
          <w:sz w:val="20"/>
          <w:szCs w:val="20"/>
          <w:lang w:val="fr-FR"/>
        </w:rPr>
        <w:t xml:space="preserve"/>
      </w:r>
      <w:r w:rsidRPr="0DEACE0B" w:rsidR="15D5C3B9">
        <w:rPr>
          <w:rFonts w:ascii="Calibri" w:hAnsi="Calibri" w:eastAsia="Calibri" w:cs="Calibri"/>
          <w:noProof w:val="0"/>
          <w:sz w:val="20"/>
          <w:szCs w:val="20"/>
          <w:lang w:val="fr-FR"/>
        </w:rPr>
        <w:t/>
      </w:r>
      <w:bookmarkEnd w:id="2072204133"/>
    </w:p>
    <w:p w:rsidR="15D5C3B9" w:rsidP="0DEACE0B" w:rsidRDefault="15D5C3B9" w14:paraId="6D69CE6D" w14:textId="2964B2B3">
      <w:pPr>
        <w:pStyle w:val="Normal"/>
        <w:suppressLineNumbers w:val="0"/>
        <w:bidi w:val="0"/>
        <w:spacing w:before="240" w:beforeAutospacing="off" w:after="240" w:afterAutospacing="off" w:line="276" w:lineRule="auto"/>
        <w:ind w:left="0" w:right="0"/>
        <w:jc w:val="left"/>
      </w:pPr>
      <w:r w:rsidRPr="0DEACE0B" w:rsidR="15D5C3B9">
        <w:rPr>
          <w:rFonts w:ascii="Calibri" w:hAnsi="Calibri" w:eastAsia="Calibri" w:cs="Calibri"/>
          <w:noProof w:val="0"/>
          <w:sz w:val="20"/>
          <w:szCs w:val="20"/>
          <w:lang w:val="fr-FR"/>
        </w:rPr>
        <w:t>Durant le Sprint 7, j'ai piloté le cadrage fonctionnel, la formalisation des règles métier et la rédaction de la RFC d'architecture pour le déblocage asynchrone et automatique des badges (gamification), ainsi que les spécifications des évolutions cartographiques (9 tâches de cadrage structurées) :</w:t>
        <w:br/>
        <w:t xml:space="preserve"/>
        <w:br/>
        <w:t xml:space="preserve">Système de Badges &amp; Gamification Événementielle : J'ai conçu et documenté l'architecture cible détaillée (dossier docs/badges) pour les 13 badges de Volontariapp (Bâtisseur·se, Première Plume, Soutien du cœur, Curieux·se, et les différents paliers de participation et d'engagement éco-solidaire). Ce travail a garanti l'alignement contractuel strict entre les composants d'interface mobile React Native (nativapp/src/components/dataDisplay/badge/badge.config.ts) et le schéma de persistance backend PostgreSQL (migration de seed des badges dans ms-user). J'ai défini le pattern architectural de déblocage : émission des événements métier via l'outbox transactionnelle (event.creation_successfull, post.creation_successfull, post.liked, event_social.wished, et le nouvel événement event.finished à clôture de participation), consommation et évaluation idempotente des règles dans le post-processor pp-user sans recourir à un Scatter-Gather complexe, persistance des badges attribués, et notification temps réel au client via WebSocket (ws-service, événement user.badge_awarded) pour déclencher une modale de célébration unique côté mobile.</w:t>
        <w:br/>
        <w:t xml:space="preserve"/>
        <w:br/>
        <w:t xml:space="preserve">Évolutions Cartographiques et Expérience Événements : J'ai également formalisé les spécifications techniques pour l'amélioration de la carte interactive : conception d'un composant de pins enrichis selon la typologie des actions (écologie, solidarité, social), implémentation d'un système de filtres multicritères, ajout d'une option de debug pour basculer dynamiquement de fournisseur de tuiles (Mapbox / Google Maps), et définition du cycle de vie et du parcours utilisateur pour le suivi des événements en cours.</w:t>
      </w:r>
    </w:p>
    <w:p w:rsidR="0DEACE0B" w:rsidP="0DEACE0B" w:rsidRDefault="0DEACE0B" w14:paraId="38A772EA" w14:textId="55CE4D8B">
      <w:pPr>
        <w:pStyle w:val="Normal"/>
        <w:bidi w:val="0"/>
        <w:spacing w:before="240" w:beforeAutospacing="off" w:after="240" w:afterAutospacing="off" w:line="276" w:lineRule="auto"/>
        <w:ind w:left="0" w:right="0"/>
        <w:jc w:val="left"/>
      </w:pPr>
    </w:p>
    <w:p w:rsidR="11FE72FA" w:rsidRDefault="11FE72FA" w14:paraId="37532E2B" w14:textId="24A134E1">
      <w:r>
        <w:br w:type="page"/>
      </w:r>
    </w:p>
    <w:p w:rsidRPr="008A2572" w:rsidR="7BCF5D9D" w:rsidP="5C6B2425" w:rsidRDefault="7BCF5D9D" w14:paraId="296A9724" w14:textId="22329AED">
      <w:pPr>
        <w:pStyle w:val="Heading2"/>
        <w:suppressLineNumbers w:val="0"/>
        <w:bidi w:val="0"/>
        <w:spacing w:before="240" w:beforeAutospacing="off" w:after="240" w:afterAutospacing="off" w:line="276" w:lineRule="auto"/>
        <w:ind/>
        <w:jc w:val="left"/>
        <w:rPr>
          <w:rFonts w:ascii="Calibri" w:hAnsi="Calibri" w:eastAsia="Calibri" w:cs="Calibri"/>
          <w:noProof w:val="0"/>
          <w:sz w:val="20"/>
          <w:szCs w:val="20"/>
          <w:lang w:val="fr-FR"/>
        </w:rPr>
      </w:pPr>
      <w:bookmarkStart w:name="_Toc1801556305" w:id="43686571"/>
      <w:r w:rsidRPr="3C26125D" w:rsidR="60DECA47">
        <w:rPr>
          <w:rFonts w:ascii="Calibri" w:hAnsi="Calibri" w:eastAsia="Calibri" w:cs="Calibri"/>
          <w:noProof w:val="0"/>
          <w:sz w:val="20"/>
          <w:szCs w:val="20"/>
          <w:lang w:val="fr-FR"/>
        </w:rPr>
        <w:t>CLÉMENT PASTEAU – STOCKAGE DE FICHIERS / MONITORING</w:t>
      </w:r>
      <w:r w:rsidRPr="3C26125D" w:rsidR="440685CF">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bookmarkEnd w:id="43686571"/>
    </w:p>
    <w:p w:rsidRPr="008A2572" w:rsidR="7BCF5D9D" w:rsidP="62AB6738" w:rsidRDefault="7BCF5D9D" w14:paraId="0D23734D" w14:textId="5F4046DC">
      <w:pPr>
        <w:pStyle w:val="Normal"/>
        <w:suppressLineNumbers w:val="0"/>
        <w:bidi w:val="0"/>
        <w:spacing w:before="240" w:beforeAutospacing="off" w:after="240" w:afterAutospacing="off" w:line="276" w:lineRule="auto"/>
        <w:ind w:left="0" w:right="0"/>
        <w:jc w:val="left"/>
      </w:pPr>
      <w:r w:rsidRPr="3C26125D" w:rsidR="3FA28E57">
        <w:rPr>
          <w:rFonts w:ascii="Calibri" w:hAnsi="Calibri" w:eastAsia="Calibri" w:cs="Calibri"/>
          <w:noProof w:val="0"/>
          <w:sz w:val="20"/>
          <w:szCs w:val="20"/>
          <w:lang w:val="fr-FR"/>
        </w:rPr>
        <w:t xml:space="preserve">Pendant ce sprint de 3 semaines (19 heures de charge effective réparties sur 15 tâches finalisées), j'ai conçu et implémenté l'ensemble du système de stockage de fichiers à travers le microservice ms-storage et l'écosystème partagé du monorepo. J'ai rédigé le contrat Protobuf gRPC (StorageService.proto avec les RPC GenerateUploadUrl et ConfirmFileAttachment), compilé et exporté les stubs dans @volontariapp/contracts-nest, développé le package NPM partagé @volontariapp/domain-storage pour cadrer les Value Objects, statuts (PENDING, ATTACHED, ORPHANED) et exceptions métier, puis construit le service ms-storage (module de configuration AppConfigModule, intégration du SDK AWS S3, tests d'intégration E2E du cycle de vie des fichiers). Pour sécuriser les transferts et éviter de surcharger nos API, j'ai mis en place le pattern des Presigned URLs (HTTP PUT direct vers S3) et instrumenté les microservices consommateurs (ms-user et ms-post) avec une validation stricte par DTO (@IsUUID) et une vérification gRPC d'existence des fichiers avant attachement.</w:t>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42B86BD5">
        <w:rPr>
          <w:rFonts w:ascii="Calibri" w:hAnsi="Calibri" w:eastAsia="Calibri" w:cs="Calibri"/>
          <w:noProof w:val="0"/>
          <w:sz w:val="20"/>
          <w:szCs w:val="20"/>
          <w:lang w:val="fr-FR"/>
        </w:rPr>
        <w:t xml:space="preserve"> </w:t>
      </w:r>
    </w:p>
    <w:p w:rsidRPr="008A2572" w:rsidR="7BCF5D9D" w:rsidP="62AB6738" w:rsidRDefault="7BCF5D9D" w14:paraId="682C0FD8" w14:textId="5BB1A8A9">
      <w:pPr>
        <w:pStyle w:val="Normal"/>
        <w:suppressLineNumbers w:val="0"/>
        <w:bidi w:val="0"/>
        <w:spacing w:before="240" w:beforeAutospacing="off" w:after="240" w:afterAutospacing="off" w:line="276" w:lineRule="auto"/>
        <w:ind w:left="0" w:right="0"/>
        <w:jc w:val="left"/>
      </w:pPr>
      <w:r w:rsidR="29C81AC6">
        <w:drawing>
          <wp:inline wp14:editId="77AEFA18" wp14:anchorId="37160AA9">
            <wp:extent cx="5762625" cy="2962275"/>
            <wp:effectExtent l="0" t="0" r="0" b="0"/>
            <wp:docPr id="1832003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2003859" name="Picture 1832003859"/>
                    <pic:cNvPicPr/>
                  </pic:nvPicPr>
                  <pic:blipFill>
                    <a:blip xmlns:r="http://schemas.openxmlformats.org/officeDocument/2006/relationships" r:embed="rId1094924346">
                      <a:extLst>
                        <a:ext uri="{28A0092B-C50C-407E-A947-70E740481C1C}">
                          <a14:useLocalDpi xmlns:a14="http://schemas.microsoft.com/office/drawing/2010/main"/>
                        </a:ext>
                      </a:extLst>
                    </a:blip>
                    <a:stretch>
                      <a:fillRect/>
                    </a:stretch>
                  </pic:blipFill>
                  <pic:spPr>
                    <a:xfrm>
                      <a:off x="0" y="0"/>
                      <a:ext cx="5762625" cy="2962275"/>
                    </a:xfrm>
                    <a:prstGeom prst="rect">
                      <a:avLst/>
                    </a:prstGeom>
                  </pic:spPr>
                </pic:pic>
              </a:graphicData>
            </a:graphic>
          </wp:inline>
        </w:drawing>
      </w:r>
    </w:p>
    <w:p w:rsidRPr="008A2572" w:rsidR="7BCF5D9D" w:rsidP="3C26125D" w:rsidRDefault="7BCF5D9D" w14:paraId="634C1ABF" w14:textId="215D7FCE">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w14:paraId="2AD96268" w14:textId="725851E0">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w14:paraId="72D5D6BA" w14:textId="2C6C9BD0">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w14:paraId="38CACD31" w14:textId="4DC27A91">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w14:paraId="517170BC" w14:textId="7951049A">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w14:paraId="517FC579" w14:textId="3023BA72">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w14:paraId="1F49DC73" w14:textId="12E2CAFE">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w14:paraId="16A9B55E" w14:textId="4A434D69">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w14:paraId="7EBD573F" w14:textId="4CADDC25">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62AB6738" w:rsidRDefault="7BCF5D9D" w14:paraId="034CA9C3" w14:textId="5AD8B469">
      <w:pPr>
        <w:pStyle w:val="Normal"/>
        <w:suppressLineNumbers w:val="0"/>
        <w:bidi w:val="0"/>
        <w:spacing w:before="240" w:beforeAutospacing="off" w:after="240" w:afterAutospacing="off" w:line="276" w:lineRule="auto"/>
        <w:ind w:left="0" w:right="0"/>
        <w:jc w:val="left"/>
      </w:pPr>
      <w:r w:rsidRPr="3C26125D" w:rsidR="3FA28E57">
        <w:rPr>
          <w:rFonts w:ascii="Calibri" w:hAnsi="Calibri" w:eastAsia="Calibri" w:cs="Calibri"/>
          <w:noProof w:val="0"/>
          <w:sz w:val="20"/>
          <w:szCs w:val="20"/>
          <w:lang w:val="fr-FR"/>
        </w:rPr>
        <w:t xml:space="preserve">En parallèle, j'ai pris en charge la configuration de l'infrastructure locale et la stack d'observabilité globale du projet. J'ai déployé le service MinIO local sous Docker Compose avec un conteneur d'initialisation automatique des buckets public et privé, tout en sécurisant le pipeline de CI. Sur le volet monitoring, j'ai orchestré l'intégration de Datadog en définissant les spécifications du Service Catalog (service.datadog.yaml) pour l'ensemble des 6 microservices (api-gateway, ms-user, ms-post, ms-event, ms-social, ws-service), en créant ws-service/src/tracing.ts, en configurant le collecteur OpenTelemetry OTLP gRPC sur le port 4317, en validant le transit des traces vers Datadog APM et en migrant l'environnement local docker-compose pour unifier la chaîne d'observabilité.</w:t>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18F42BC4">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xml:space="preserve"/>
      </w:r>
      <w:r w:rsidRPr="3C26125D" w:rsidR="4EAA2D69">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w:r>
      <w:r w:rsidRPr="3C26125D" w:rsidR="3FA28E57">
        <w:rPr>
          <w:rFonts w:ascii="Calibri" w:hAnsi="Calibri" w:eastAsia="Calibri" w:cs="Calibri"/>
          <w:noProof w:val="0"/>
          <w:sz w:val="20"/>
          <w:szCs w:val="20"/>
          <w:lang w:val="fr-FR"/>
        </w:rPr>
        <w:t/>
      </w:r>
    </w:p>
    <w:p w:rsidRPr="008A2572" w:rsidR="7BCF5D9D" w:rsidP="62AB6738" w:rsidRDefault="7BCF5D9D" w14:paraId="581EAFC0" w14:textId="3ED3F16F">
      <w:pPr>
        <w:pStyle w:val="Normal"/>
        <w:suppressLineNumbers w:val="0"/>
        <w:bidi w:val="0"/>
        <w:spacing w:before="240" w:beforeAutospacing="off" w:after="240" w:afterAutospacing="off" w:line="276" w:lineRule="auto"/>
        <w:ind w:left="0" w:right="0"/>
        <w:jc w:val="left"/>
      </w:pPr>
      <w:r w:rsidR="33E03AAE">
        <w:drawing>
          <wp:inline wp14:editId="04077B09" wp14:anchorId="6AAE6B72">
            <wp:extent cx="5762625" cy="5019675"/>
            <wp:effectExtent l="0" t="0" r="0" b="0"/>
            <wp:docPr id="945527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5527891" name="Picture 945527891"/>
                    <pic:cNvPicPr/>
                  </pic:nvPicPr>
                  <pic:blipFill>
                    <a:blip xmlns:r="http://schemas.openxmlformats.org/officeDocument/2006/relationships" r:embed="rId861082786">
                      <a:extLst>
                        <a:ext uri="{28A0092B-C50C-407E-A947-70E740481C1C}">
                          <a14:useLocalDpi xmlns:a14="http://schemas.microsoft.com/office/drawing/2010/main"/>
                        </a:ext>
                      </a:extLst>
                    </a:blip>
                    <a:stretch>
                      <a:fillRect/>
                    </a:stretch>
                  </pic:blipFill>
                  <pic:spPr>
                    <a:xfrm>
                      <a:off x="0" y="0"/>
                      <a:ext cx="5762625" cy="5019675"/>
                    </a:xfrm>
                    <a:prstGeom prst="rect">
                      <a:avLst/>
                    </a:prstGeom>
                  </pic:spPr>
                </pic:pic>
              </a:graphicData>
            </a:graphic>
          </wp:inline>
        </w:drawing>
      </w:r>
      <w:r w:rsidR="42B6BF18">
        <w:rPr/>
        <w:t xml:space="preserve"> </w:t>
      </w:r>
      <w:r w:rsidRPr="3C26125D">
        <w:rPr>
          <w:lang w:val="en-US"/>
        </w:rPr>
        <w:br w:type="page"/>
      </w:r>
    </w:p>
    <w:p w:rsidR="402A2FAE" w:rsidP="402A2FAE" w:rsidRDefault="402A2FAE" w14:paraId="111E5D88" w14:textId="78D48406">
      <w:pPr>
        <w:pStyle w:val="Heading2"/>
      </w:pPr>
    </w:p>
    <w:p w:rsidR="402A2FAE" w:rsidP="402A2FAE" w:rsidRDefault="402A2FAE" w14:paraId="2BD1DD29" w14:textId="5D83D2A0">
      <w:pPr>
        <w:pStyle w:val="Heading2"/>
      </w:pPr>
    </w:p>
    <w:p w:rsidR="7BCF5D9D" w:rsidP="668D8F44" w:rsidRDefault="7BCF5D9D" w14:paraId="26D738CD" w14:textId="3CD7AE5E">
      <w:pPr>
        <w:pStyle w:val="Heading2"/>
      </w:pPr>
      <w:bookmarkStart w:name="_Toc1916894323" w:id="388094262"/>
      <w:r w:rsidR="79D20E1D">
        <w:rPr/>
        <w:t>S</w:t>
      </w:r>
      <w:r w:rsidR="46E05631">
        <w:rPr/>
        <w:t xml:space="preserve">PRINT </w:t>
      </w:r>
      <w:r w:rsidR="01D15C46">
        <w:rPr/>
        <w:t>8</w:t>
      </w:r>
      <w:bookmarkEnd w:id="388094262"/>
    </w:p>
    <w:p w:rsidR="402A2FAE" w:rsidP="402A2FAE" w:rsidRDefault="402A2FAE" w14:paraId="3E977E2E" w14:textId="7CA90797">
      <w:pPr>
        <w:pStyle w:val="Normal"/>
      </w:pPr>
    </w:p>
    <w:p w:rsidR="668D8F44" w:rsidP="668D8F44" w:rsidRDefault="668D8F44" w14:paraId="19410679" w14:textId="6EFEBBE6"/>
    <w:p w:rsidR="7983A26E" w:rsidP="668D8F44" w:rsidRDefault="6531EE5E" w14:paraId="40CDF0EC" w14:textId="2148AE99">
      <w:r w:rsidR="6531EE5E">
        <w:rPr/>
        <w:t xml:space="preserve">Pour la prochaine période, nous allons présenter le Sprint 8 qui s’étale du mardi 6 octobre au mercredi 28 octobre 2026, pour une durée de 3 semaines (38 tâches planifiées au backlog).</w:t>
      </w:r>
      <w:r w:rsidR="551CEBC8">
        <w:rPr/>
        <w:t/>
      </w:r>
      <w:r w:rsidR="6531EE5E">
        <w:rPr/>
        <w:t xml:space="preserve"/>
      </w:r>
      <w:r w:rsidR="6AC888F7">
        <w:rPr/>
        <w:t/>
      </w:r>
      <w:r w:rsidR="6531EE5E">
        <w:rPr/>
        <w:t xml:space="preserve"/>
      </w:r>
      <w:r w:rsidR="6531EE5E">
        <w:rPr/>
        <w:t xml:space="preserve"/>
      </w:r>
      <w:r w:rsidR="1A9D76BB">
        <w:rPr/>
        <w:t/>
      </w:r>
      <w:r w:rsidR="3F3FB3F1">
        <w:rPr/>
        <w:t xml:space="preserve"/>
      </w:r>
      <w:r w:rsidR="49664920">
        <w:rPr/>
        <w:t/>
      </w:r>
      <w:r w:rsidR="1FC7B4E2">
        <w:rPr/>
        <w:t xml:space="preserve"/>
      </w:r>
      <w:r w:rsidR="7EE4530B">
        <w:rPr/>
        <w:t xml:space="preserve"/>
      </w:r>
      <w:r w:rsidR="7983A26E">
        <w:rPr/>
        <w:t xml:space="preserve"/>
      </w:r>
      <w:r w:rsidR="3740F767">
        <w:rPr/>
        <w:t xml:space="preserve"/>
      </w:r>
      <w:r w:rsidR="06C94B91">
        <w:rPr/>
        <w:t/>
      </w:r>
      <w:r w:rsidR="4E9FD1F3">
        <w:rPr/>
        <w:t/>
      </w:r>
      <w:r w:rsidR="51C9F836">
        <w:rPr/>
        <w:t xml:space="preserve"/>
      </w:r>
      <w:r w:rsidR="05D5F477">
        <w:rPr/>
        <w:t/>
      </w:r>
      <w:r w:rsidR="7983A26E">
        <w:rPr/>
        <w:t/>
      </w:r>
    </w:p>
    <w:p w:rsidR="7983A26E" w:rsidP="38B6CBD5" w:rsidRDefault="7F5413B1" w14:paraId="6F47FC12" w14:textId="5EC73265">
      <w:r w:rsidR="7CAE1F5C">
        <w:rPr/>
        <w:t xml:space="preserve">Voilà les différents axes que l’on va </w:t>
      </w:r>
      <w:r w:rsidR="5EA5F202">
        <w:rPr/>
        <w:t>développer :</w:t>
      </w:r>
      <w:r w:rsidR="7CAE1F5C">
        <w:rPr/>
        <w:t xml:space="preserve"> </w:t>
      </w:r>
    </w:p>
    <w:p w:rsidR="05DC8ADB" w:rsidP="042EB0B5" w:rsidRDefault="05DC8ADB" w14:paraId="77D97548" w14:textId="4DAE22E9">
      <w:pPr>
        <w:pStyle w:val="mtitextenumr"/>
        <w:suppressLineNumbers w:val="0"/>
        <w:shd w:val="clear" w:color="auto" w:fill="FFFFFF" w:themeFill="background1"/>
        <w:bidi w:val="0"/>
        <w:spacing w:before="240" w:beforeAutospacing="off" w:after="240" w:afterAutospacing="off" w:line="240" w:lineRule="auto"/>
        <w:ind w:left="720" w:right="0" w:hanging="360"/>
        <w:jc w:val="left"/>
        <w:rPr>
          <w:lang w:val="fr-FR"/>
        </w:rPr>
      </w:pPr>
      <w:r w:rsidRPr="402A2FAE" w:rsidR="05F95A88">
        <w:rPr>
          <w:lang w:val="fr-FR"/>
        </w:rPr>
        <w:t>Stockage de fichiers</w:t>
      </w:r>
    </w:p>
    <w:p w:rsidR="05F95A88" w:rsidP="402A2FAE" w:rsidRDefault="05F95A88" w14:paraId="493C8D53" w14:textId="73FF8861">
      <w:pPr>
        <w:pStyle w:val="mtitextenumr"/>
        <w:suppressLineNumbers w:val="0"/>
        <w:shd w:val="clear" w:color="auto" w:fill="FFFFFF" w:themeFill="background1"/>
        <w:bidi w:val="0"/>
        <w:spacing w:before="240" w:beforeAutospacing="off" w:after="240" w:afterAutospacing="off" w:line="240" w:lineRule="auto"/>
        <w:ind w:left="720" w:right="0" w:hanging="360"/>
        <w:jc w:val="left"/>
        <w:rPr/>
      </w:pPr>
      <w:r w:rsidRPr="0DEACE0B" w:rsidR="05F95A88">
        <w:rPr>
          <w:lang w:val="fr-FR"/>
        </w:rPr>
        <w:t>Observabilité &amp; Monitoring</w:t>
      </w:r>
    </w:p>
    <w:p w:rsidR="163F6BEF" w:rsidP="0DEACE0B" w:rsidRDefault="163F6BEF" w14:paraId="73A5F82C" w14:textId="15400101">
      <w:pPr>
        <w:pStyle w:val="mtitextenumr"/>
        <w:suppressLineNumbers w:val="0"/>
        <w:shd w:val="clear" w:color="auto" w:fill="FFFFFF" w:themeFill="background1"/>
        <w:bidi w:val="0"/>
        <w:spacing w:before="240" w:beforeAutospacing="off" w:after="240" w:afterAutospacing="off" w:line="240" w:lineRule="auto"/>
        <w:ind w:left="720" w:right="0" w:hanging="360"/>
        <w:jc w:val="left"/>
        <w:rPr>
          <w:lang w:val="en-US"/>
        </w:rPr>
      </w:pPr>
      <w:r w:rsidRPr="0DEACE0B" w:rsidR="163F6BEF">
        <w:rPr>
          <w:lang w:val="en-US"/>
        </w:rPr>
        <w:t>Système de Badges (Gamification) &amp; Expérience Cartographique (Map)</w:t>
      </w:r>
    </w:p>
    <w:p w:rsidR="3F452947" w:rsidP="1AB5E83A" w:rsidRDefault="3F452947" w14:paraId="6AFB9AC5" w14:textId="5C698B55">
      <w:pPr>
        <w:rPr>
          <w:u w:val="single"/>
        </w:rPr>
      </w:pPr>
      <w:r w:rsidRPr="042EB0B5" w:rsidR="30249CFE">
        <w:rPr>
          <w:u w:val="single"/>
        </w:rPr>
        <w:t xml:space="preserve">Vous trouverez via le lien ci-joint la page vers le backlog du Sprint 8 :</w:t>
      </w:r>
      <w:r w:rsidRPr="042EB0B5" w:rsidR="30249CFE">
        <w:rPr>
          <w:u w:val="single"/>
        </w:rPr>
        <w:t/>
      </w:r>
      <w:r w:rsidRPr="042EB0B5" w:rsidR="30249CFE">
        <w:rPr>
          <w:u w:val="single"/>
        </w:rPr>
        <w:t xml:space="preserve"/>
      </w:r>
      <w:r w:rsidRPr="042EB0B5" w:rsidR="0C26AE89">
        <w:rPr>
          <w:u w:val="single"/>
        </w:rPr>
        <w:t/>
      </w:r>
      <w:r w:rsidRPr="042EB0B5" w:rsidR="30249CFE">
        <w:rPr>
          <w:u w:val="single"/>
        </w:rPr>
        <w:t xml:space="preserve"/>
      </w:r>
      <w:r w:rsidRPr="042EB0B5" w:rsidR="30249CFE">
        <w:rPr>
          <w:u w:val="single"/>
        </w:rPr>
        <w:t/>
      </w:r>
    </w:p>
    <w:p w:rsidR="0ED68130" w:rsidRDefault="0ED68130" w14:paraId="7056F9D0" w14:textId="09191F74">
      <w:r>
        <w:t>https://zest-lycra-8c7.notion.site/2fd37561a84780a18c79cebcaa8100b7?v=2fd37561a84780e5b6d9000c6a1a513f</w:t>
      </w:r>
    </w:p>
    <w:p w:rsidR="00C83071" w:rsidP="6BF2E735" w:rsidRDefault="00C83071" w14:paraId="555F763B" w14:textId="132BC040">
      <w:pPr>
        <w:pStyle w:val="Heading1"/>
      </w:pPr>
      <w:bookmarkStart w:name="_Toc228297617" w:id="4"/>
      <w:bookmarkStart w:name="_Toc1731799357" w:id="1934310681"/>
      <w:r w:rsidR="5D864AFC">
        <w:rPr/>
        <w:t>Découpage des actions</w:t>
      </w:r>
      <w:bookmarkEnd w:id="4"/>
      <w:bookmarkEnd w:id="1934310681"/>
    </w:p>
    <w:p w:rsidR="00C83071" w:rsidP="00C83071" w:rsidRDefault="66838F2B" w14:paraId="41B335E6" w14:textId="007B419B">
      <w:pPr>
        <w:pStyle w:val="Heading3"/>
      </w:pPr>
      <w:bookmarkStart w:name="_Toc714619430" w:id="1156638760"/>
      <w:r w:rsidR="4124A733">
        <w:rPr/>
        <w:t>Répartition des Tâches</w:t>
      </w:r>
      <w:bookmarkEnd w:id="1156638760"/>
    </w:p>
    <w:p w:rsidR="00C83071" w:rsidP="668D8F44" w:rsidRDefault="66838F2B" w14:paraId="2D4EA02B" w14:textId="169BA6FC">
      <w:r w:rsidR="4124A733">
        <w:rPr/>
        <w:t xml:space="preserve">Comme mentionné plus haut, chaque tâche se voit associée à deux membres, qui joueront des rôles différents dans la réalisation de cette tâche. Pour ce Sprint 8, la répartition est la suivante :</w:t>
      </w:r>
      <w:r w:rsidR="547E5569">
        <w:rPr/>
        <w:t/>
      </w:r>
      <w:r w:rsidR="4124A733">
        <w:rPr/>
        <w:t/>
      </w:r>
      <w:r w:rsidR="3F1AC161">
        <w:rPr/>
        <w:t/>
      </w:r>
    </w:p>
    <w:p w:rsidR="00C83071" w:rsidP="668D8F44" w:rsidRDefault="00C83071" w14:paraId="2033685B" w14:textId="6B458903"/>
    <w:tbl>
      <w:tblPr>
        <w:tblStyle w:val="GridTable5Dark-Accent1"/>
        <w:tblW w:w="0" w:type="auto"/>
        <w:tblLook w:val="06A0" w:firstRow="1" w:lastRow="0" w:firstColumn="1" w:lastColumn="0" w:noHBand="1" w:noVBand="1"/>
      </w:tblPr>
      <w:tblGrid>
        <w:gridCol w:w="3020"/>
        <w:gridCol w:w="3020"/>
        <w:gridCol w:w="3020"/>
      </w:tblGrid>
      <w:tr w:rsidR="668D8F44" w:rsidTr="11FE72FA" w14:paraId="4030726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Mar/>
          </w:tcPr>
          <w:p w:rsidR="0266F0C4" w:rsidP="668D8F44" w:rsidRDefault="0266F0C4" w14:paraId="05698D5F" w14:textId="00E5F96D">
            <w:r>
              <w:t>Tâche</w:t>
            </w:r>
          </w:p>
        </w:tc>
        <w:tc>
          <w:tcPr>
            <w:cnfStyle w:val="000000000000" w:firstRow="0" w:lastRow="0" w:firstColumn="0" w:lastColumn="0" w:oddVBand="0" w:evenVBand="0" w:oddHBand="0" w:evenHBand="0" w:firstRowFirstColumn="0" w:firstRowLastColumn="0" w:lastRowFirstColumn="0" w:lastRowLastColumn="0"/>
            <w:tcW w:w="3020" w:type="dxa"/>
            <w:tcMar/>
          </w:tcPr>
          <w:p w:rsidR="0266F0C4" w:rsidP="668D8F44" w:rsidRDefault="0266F0C4" w14:paraId="6D909A5B" w14:textId="4C1F45B8">
            <w:pPr>
              <w:cnfStyle w:val="100000000000" w:firstRow="1" w:lastRow="0" w:firstColumn="0" w:lastColumn="0" w:oddVBand="0" w:evenVBand="0" w:oddHBand="0" w:evenHBand="0" w:firstRowFirstColumn="0" w:firstRowLastColumn="0" w:lastRowFirstColumn="0" w:lastRowLastColumn="0"/>
            </w:pPr>
            <w:r>
              <w:t>Assigné</w:t>
            </w:r>
          </w:p>
        </w:tc>
        <w:tc>
          <w:tcPr>
            <w:cnfStyle w:val="000000000000" w:firstRow="0" w:lastRow="0" w:firstColumn="0" w:lastColumn="0" w:oddVBand="0" w:evenVBand="0" w:oddHBand="0" w:evenHBand="0" w:firstRowFirstColumn="0" w:firstRowLastColumn="0" w:lastRowFirstColumn="0" w:lastRowLastColumn="0"/>
            <w:tcW w:w="3020" w:type="dxa"/>
            <w:tcMar/>
          </w:tcPr>
          <w:p w:rsidR="0266F0C4" w:rsidP="668D8F44" w:rsidRDefault="0266F0C4" w14:paraId="1028772C" w14:textId="588B0DC0">
            <w:pPr>
              <w:cnfStyle w:val="100000000000" w:firstRow="1" w:lastRow="0" w:firstColumn="0" w:lastColumn="0" w:oddVBand="0" w:evenVBand="0" w:oddHBand="0" w:evenHBand="0" w:firstRowFirstColumn="0" w:firstRowLastColumn="0" w:lastRowFirstColumn="0" w:lastRowLastColumn="0"/>
            </w:pPr>
            <w:r>
              <w:t>Lead</w:t>
            </w:r>
          </w:p>
        </w:tc>
      </w:tr>
      <w:tr w:rsidR="00CC3FC6" w:rsidTr="11FE72FA" w14:paraId="21496885" w14:textId="77777777">
        <w:trPr>
          <w:trHeight w:val="300"/>
        </w:trPr>
        <w:tc>
          <w:tcPr>
            <w:cnfStyle w:val="001000000000" w:firstRow="0" w:lastRow="0" w:firstColumn="1" w:lastColumn="0" w:oddVBand="0" w:evenVBand="0" w:oddHBand="0" w:evenHBand="0" w:firstRowFirstColumn="0" w:firstRowLastColumn="0" w:lastRowFirstColumn="0" w:lastRowLastColumn="0"/>
            <w:tcW w:w="3020" w:type="dxa"/>
            <w:tcMar/>
          </w:tcPr>
          <w:p w:rsidR="00CC3FC6" w:rsidP="042EB0B5" w:rsidRDefault="161A514D" w14:paraId="60A8138B" w14:textId="3A800769">
            <w:pPr>
              <w:jc w:val="center"/>
            </w:pPr>
            <w:r w:rsidRPr="402A2FAE" w:rsidR="3E5F140D">
              <w:rPr>
                <w:lang w:val="en-US"/>
              </w:rPr>
              <w:t>Stockage de fichiers</w:t>
            </w:r>
          </w:p>
        </w:tc>
        <w:tc>
          <w:tcPr>
            <w:cnfStyle w:val="000000000000" w:firstRow="0" w:lastRow="0" w:firstColumn="0" w:lastColumn="0" w:oddVBand="0" w:evenVBand="0" w:oddHBand="0" w:evenHBand="0" w:firstRowFirstColumn="0" w:firstRowLastColumn="0" w:lastRowFirstColumn="0" w:lastRowLastColumn="0"/>
            <w:tcW w:w="3020" w:type="dxa"/>
            <w:tcMar/>
          </w:tcPr>
          <w:p w:rsidR="00CC3FC6" w:rsidP="402A2FAE" w:rsidRDefault="6316FF76" w14:paraId="2C801BC8" w14:textId="79CA6894">
            <w:pPr>
              <w:pStyle w:val="Normal"/>
              <w:suppressLineNumbers w:val="0"/>
              <w:bidi w:val="0"/>
              <w:spacing w:before="200" w:beforeAutospacing="off" w:after="0" w:afterAutospacing="off" w:line="240" w:lineRule="auto"/>
              <w:ind w:left="0" w:right="0"/>
              <w:jc w:val="center"/>
            </w:pPr>
            <w:r w:rsidR="3E5F140D">
              <w:rPr/>
              <w:t>Victor &amp; Clément</w:t>
            </w:r>
          </w:p>
        </w:tc>
        <w:tc>
          <w:tcPr>
            <w:cnfStyle w:val="000000000000" w:firstRow="0" w:lastRow="0" w:firstColumn="0" w:lastColumn="0" w:oddVBand="0" w:evenVBand="0" w:oddHBand="0" w:evenHBand="0" w:firstRowFirstColumn="0" w:firstRowLastColumn="0" w:lastRowFirstColumn="0" w:lastRowLastColumn="0"/>
            <w:tcW w:w="3020" w:type="dxa"/>
            <w:tcMar/>
          </w:tcPr>
          <w:p w:rsidR="00CC3FC6" w:rsidP="00CC3FC6" w:rsidRDefault="00CC3FC6" w14:paraId="4172ACEB" w14:textId="44D0D38F">
            <w:pPr>
              <w:jc w:val="center"/>
              <w:cnfStyle w:val="000000000000" w:firstRow="0" w:lastRow="0" w:firstColumn="0" w:lastColumn="0" w:oddVBand="0" w:evenVBand="0" w:oddHBand="0" w:evenHBand="0" w:firstRowFirstColumn="0" w:firstRowLastColumn="0" w:lastRowFirstColumn="0" w:lastRowLastColumn="0"/>
            </w:pPr>
            <w:r w:rsidR="3E5F140D">
              <w:rPr/>
              <w:t>Clément</w:t>
            </w:r>
          </w:p>
        </w:tc>
      </w:tr>
      <w:tr w:rsidR="00CC3FC6" w:rsidTr="11FE72FA" w14:paraId="6A62E7F3" w14:textId="77777777">
        <w:trPr>
          <w:trHeight w:val="300"/>
        </w:trPr>
        <w:tc>
          <w:tcPr>
            <w:cnfStyle w:val="001000000000" w:firstRow="0" w:lastRow="0" w:firstColumn="1" w:lastColumn="0" w:oddVBand="0" w:evenVBand="0" w:oddHBand="0" w:evenHBand="0" w:firstRowFirstColumn="0" w:firstRowLastColumn="0" w:lastRowFirstColumn="0" w:lastRowLastColumn="0"/>
            <w:tcW w:w="3020" w:type="dxa"/>
            <w:tcMar/>
          </w:tcPr>
          <w:p w:rsidR="00CC3FC6" w:rsidP="424E146E" w:rsidRDefault="068222FE" w14:paraId="794AAA3A" w14:textId="6886193A">
            <w:pPr>
              <w:pStyle w:val="Normal"/>
              <w:suppressLineNumbers w:val="0"/>
              <w:bidi w:val="0"/>
              <w:spacing w:before="200" w:beforeAutospacing="off" w:after="0" w:afterAutospacing="off" w:line="240" w:lineRule="auto"/>
              <w:ind w:left="0" w:right="0"/>
              <w:jc w:val="center"/>
            </w:pPr>
            <w:r w:rsidR="3E5F140D">
              <w:rPr/>
              <w:t xml:space="preserve">Monitoring et </w:t>
            </w:r>
            <w:r w:rsidR="3E5F140D">
              <w:rPr/>
              <w:t>Observabilité</w:t>
            </w:r>
          </w:p>
        </w:tc>
        <w:tc>
          <w:tcPr>
            <w:cnfStyle w:val="000000000000" w:firstRow="0" w:lastRow="0" w:firstColumn="0" w:lastColumn="0" w:oddVBand="0" w:evenVBand="0" w:oddHBand="0" w:evenHBand="0" w:firstRowFirstColumn="0" w:firstRowLastColumn="0" w:lastRowFirstColumn="0" w:lastRowLastColumn="0"/>
            <w:tcW w:w="3020" w:type="dxa"/>
            <w:tcMar/>
          </w:tcPr>
          <w:p w:rsidR="00CC3FC6" w:rsidP="62AB6738" w:rsidRDefault="3FCA695E" w14:paraId="19D29E44" w14:textId="55293390">
            <w:pPr>
              <w:pStyle w:val="Normal"/>
              <w:suppressLineNumbers w:val="0"/>
              <w:bidi w:val="0"/>
              <w:spacing w:before="200" w:beforeAutospacing="off" w:after="0" w:afterAutospacing="off" w:line="240" w:lineRule="auto"/>
              <w:ind w:left="0" w:right="0"/>
              <w:jc w:val="center"/>
            </w:pPr>
            <w:r w:rsidR="3E5F140D">
              <w:rPr/>
              <w:t>Victor &amp; Clément</w:t>
            </w:r>
          </w:p>
        </w:tc>
        <w:tc>
          <w:tcPr>
            <w:cnfStyle w:val="000000000000" w:firstRow="0" w:lastRow="0" w:firstColumn="0" w:lastColumn="0" w:oddVBand="0" w:evenVBand="0" w:oddHBand="0" w:evenHBand="0" w:firstRowFirstColumn="0" w:firstRowLastColumn="0" w:lastRowFirstColumn="0" w:lastRowLastColumn="0"/>
            <w:tcW w:w="3020" w:type="dxa"/>
            <w:tcMar/>
          </w:tcPr>
          <w:p w:rsidR="00CC3FC6" w:rsidP="62AB6738" w:rsidRDefault="3FCA695E" w14:paraId="018298B0" w14:textId="3B04CF38">
            <w:pPr>
              <w:pStyle w:val="Normal"/>
              <w:suppressLineNumbers w:val="0"/>
              <w:bidi w:val="0"/>
              <w:spacing w:before="200" w:beforeAutospacing="off" w:after="0" w:afterAutospacing="off" w:line="240" w:lineRule="auto"/>
              <w:ind w:left="0" w:right="0"/>
              <w:jc w:val="center"/>
            </w:pPr>
            <w:r w:rsidR="3E5F140D">
              <w:rPr/>
              <w:t>Victor</w:t>
            </w:r>
          </w:p>
        </w:tc>
      </w:tr>
      <w:tr w:rsidR="62AB6738" w:rsidTr="11FE72FA" w14:paraId="6AB6465D">
        <w:trPr>
          <w:trHeight w:val="885"/>
        </w:trPr>
        <w:tc>
          <w:tcPr>
            <w:cnfStyle w:val="001000000000" w:firstRow="0" w:lastRow="0" w:firstColumn="1" w:lastColumn="0" w:oddVBand="0" w:evenVBand="0" w:oddHBand="0" w:evenHBand="0" w:firstRowFirstColumn="0" w:firstRowLastColumn="0" w:lastRowFirstColumn="0" w:lastRowLastColumn="0"/>
            <w:tcW w:w="3020" w:type="dxa"/>
            <w:tcMar/>
          </w:tcPr>
          <w:p w:rsidR="21300DF0" w:rsidP="11FE72FA" w:rsidRDefault="21300DF0" w14:paraId="34FF0A3B" w14:textId="47DC6204">
            <w:pPr>
              <w:pStyle w:val="Normal"/>
              <w:jc w:val="center"/>
              <w:rPr>
                <w:lang w:val="fr-FR"/>
              </w:rPr>
            </w:pPr>
            <w:r w:rsidRPr="11FE72FA" w:rsidR="125AFA94">
              <w:rPr>
                <w:lang w:val="fr-FR"/>
              </w:rPr>
              <w:t xml:space="preserve">Gestion des badges, rework de la map et réflexion autour des événements en cours</w:t>
            </w:r>
            <w:r w:rsidRPr="11FE72FA" w:rsidR="125AFA94">
              <w:rPr>
                <w:lang w:val="fr-FR"/>
              </w:rPr>
              <w:t/>
            </w:r>
            <w:r w:rsidRPr="11FE72FA" w:rsidR="125AFA94">
              <w:rPr>
                <w:lang w:val="fr-FR"/>
              </w:rPr>
              <w:t xml:space="preserve"/>
            </w:r>
            <w:r w:rsidRPr="11FE72FA" w:rsidR="125AFA94">
              <w:rPr>
                <w:lang w:val="fr-FR"/>
              </w:rPr>
              <w:t/>
            </w:r>
            <w:r w:rsidRPr="11FE72FA" w:rsidR="125AFA94">
              <w:rPr>
                <w:lang w:val="fr-FR"/>
              </w:rPr>
              <w:t xml:space="preserve"/>
            </w:r>
            <w:r w:rsidRPr="11FE72FA" w:rsidR="2585DE85">
              <w:rPr>
                <w:lang w:val="fr-FR"/>
              </w:rPr>
              <w:t xml:space="preserve"/>
            </w:r>
            <w:r w:rsidRPr="11FE72FA" w:rsidR="2585DE85">
              <w:rPr>
                <w:lang w:val="fr-FR"/>
              </w:rPr>
              <w:t/>
            </w:r>
            <w:r w:rsidRPr="11FE72FA" w:rsidR="2585DE85">
              <w:rPr>
                <w:lang w:val="fr-FR"/>
              </w:rPr>
              <w:t xml:space="preserve"/>
            </w:r>
          </w:p>
        </w:tc>
        <w:tc>
          <w:tcPr>
            <w:cnfStyle w:val="000000000000" w:firstRow="0" w:lastRow="0" w:firstColumn="0" w:lastColumn="0" w:oddVBand="0" w:evenVBand="0" w:oddHBand="0" w:evenHBand="0" w:firstRowFirstColumn="0" w:firstRowLastColumn="0" w:lastRowFirstColumn="0" w:lastRowLastColumn="0"/>
            <w:tcW w:w="3020" w:type="dxa"/>
            <w:tcMar/>
          </w:tcPr>
          <w:p w:rsidR="21300DF0" w:rsidP="62AB6738" w:rsidRDefault="21300DF0" w14:paraId="0BF2BD22" w14:textId="0507B93F">
            <w:pPr>
              <w:pStyle w:val="Normal"/>
              <w:jc w:val="center"/>
            </w:pPr>
            <w:r w:rsidR="3E5F140D">
              <w:rPr/>
              <w:t>Victor G</w:t>
            </w:r>
          </w:p>
        </w:tc>
        <w:tc>
          <w:tcPr>
            <w:cnfStyle w:val="000000000000" w:firstRow="0" w:lastRow="0" w:firstColumn="0" w:lastColumn="0" w:oddVBand="0" w:evenVBand="0" w:oddHBand="0" w:evenHBand="0" w:firstRowFirstColumn="0" w:firstRowLastColumn="0" w:lastRowFirstColumn="0" w:lastRowLastColumn="0"/>
            <w:tcW w:w="3020" w:type="dxa"/>
            <w:tcMar/>
          </w:tcPr>
          <w:p w:rsidR="0D541673" w:rsidP="62AB6738" w:rsidRDefault="0D541673" w14:paraId="33FB8043" w14:textId="08A50191">
            <w:pPr>
              <w:pStyle w:val="Normal"/>
              <w:jc w:val="center"/>
            </w:pPr>
            <w:r w:rsidR="3E5F140D">
              <w:rPr/>
              <w:t>Victor G</w:t>
            </w:r>
          </w:p>
        </w:tc>
      </w:tr>
    </w:tbl>
    <w:p w:rsidR="00C83071" w:rsidP="668D8F44" w:rsidRDefault="00C83071" w14:paraId="516438BC" w14:textId="4DBAFC05">
      <w:pPr>
        <w:pStyle w:val="Heading3"/>
        <w:spacing w:before="200" w:after="200"/>
      </w:pPr>
    </w:p>
    <w:p w:rsidRPr="00B74452" w:rsidR="00DA4581" w:rsidP="668D8F44" w:rsidRDefault="00DA4581" w14:paraId="4417E627" w14:textId="59EA8CFB">
      <w:pPr>
        <w:rPr>
          <w:lang w:val="nl-NL"/>
        </w:rPr>
      </w:pPr>
    </w:p>
    <w:p w:rsidRPr="00B74452" w:rsidR="00DA4581" w:rsidP="668D8F44" w:rsidRDefault="00DA4581" w14:paraId="5BC4F266" w14:textId="4A2E9E9E">
      <w:pPr>
        <w:rPr>
          <w:lang w:val="nl-NL"/>
        </w:rPr>
      </w:pPr>
      <w:r w:rsidRPr="00B74452">
        <w:rPr>
          <w:lang w:val="nl-NL"/>
        </w:rPr>
        <w:br w:type="page"/>
      </w:r>
    </w:p>
    <w:p w:rsidR="520B1050" w:rsidP="4F6E6630" w:rsidRDefault="520B1050" w14:paraId="291BCEED" w14:textId="55F24EE4">
      <w:pPr>
        <w:pStyle w:val="Heading2"/>
      </w:pPr>
      <w:bookmarkStart w:name="_Toc161572873" w:id="547873380"/>
      <w:r w:rsidR="616D9E4D">
        <w:rPr/>
        <w:t>Diagramme</w:t>
      </w:r>
      <w:r w:rsidR="70E89F3B">
        <w:rPr/>
        <w:t>s</w:t>
      </w:r>
      <w:r w:rsidR="616D9E4D">
        <w:rPr/>
        <w:t xml:space="preserve"> de </w:t>
      </w:r>
      <w:r w:rsidR="5CB0B4F0">
        <w:rPr/>
        <w:t>Gantt</w:t>
      </w:r>
      <w:bookmarkEnd w:id="547873380"/>
    </w:p>
    <w:p w:rsidR="520B1050" w:rsidP="0DEACE0B" w:rsidRDefault="520B1050" w14:paraId="147AC723" w14:textId="18CF7578">
      <w:pPr>
        <w:pStyle w:val="Heading3"/>
        <w:rPr>
          <w:lang w:val="fr-FR"/>
        </w:rPr>
      </w:pPr>
      <w:bookmarkStart w:name="_Toc327060629" w:id="551241064"/>
      <w:r w:rsidRPr="0DEACE0B" w:rsidR="4486E0D5">
        <w:rPr>
          <w:lang w:val="fr-FR"/>
        </w:rPr>
        <w:t xml:space="preserve">Victor Giroud : Badges et Cartographie</w:t>
        <w:br/>
        <w:t xml:space="preserve">(Note : les tâches d'architecture des badges et de la carte étant actuellement en phase de cadrage et RFC, leur planification sur Gantt sera intégrée au Sprint 9 lors de l'implémentation active).</w:t>
      </w:r>
      <w:r w:rsidRPr="0DEACE0B" w:rsidR="11701266">
        <w:rPr>
          <w:lang w:val="fr-FR"/>
        </w:rPr>
        <w:t/>
      </w:r>
      <w:r w:rsidRPr="0DEACE0B" w:rsidR="4486E0D5">
        <w:rPr>
          <w:lang w:val="fr-FR"/>
        </w:rPr>
        <w:t xml:space="preserve"/>
      </w:r>
      <w:r w:rsidRPr="0DEACE0B" w:rsidR="1901B82C">
        <w:rPr>
          <w:lang w:val="fr-FR"/>
        </w:rPr>
        <w:t/>
      </w:r>
      <w:bookmarkEnd w:id="551241064"/>
    </w:p>
    <w:p w:rsidR="0DEACE0B" w:rsidP="0DEACE0B" w:rsidRDefault="0DEACE0B" w14:paraId="087993E9" w14:textId="19A05558">
      <w:pPr>
        <w:pStyle w:val="Heading3"/>
      </w:pPr>
    </w:p>
    <w:p w:rsidR="0DEACE0B" w:rsidP="0DEACE0B" w:rsidRDefault="0DEACE0B" w14:paraId="23D2499B" w14:textId="4FB1EFAA">
      <w:pPr>
        <w:pStyle w:val="Heading3"/>
      </w:pPr>
    </w:p>
    <w:p w:rsidR="0DEACE0B" w:rsidP="0DEACE0B" w:rsidRDefault="0DEACE0B" w14:paraId="3CA66DAC" w14:textId="4068ECF4">
      <w:pPr>
        <w:pStyle w:val="Heading3"/>
      </w:pPr>
    </w:p>
    <w:p w:rsidR="0DEACE0B" w:rsidP="0DEACE0B" w:rsidRDefault="0DEACE0B" w14:paraId="63859C10" w14:textId="6B9680D1">
      <w:pPr>
        <w:pStyle w:val="Heading3"/>
      </w:pPr>
    </w:p>
    <w:p w:rsidR="0DEACE0B" w:rsidP="0DEACE0B" w:rsidRDefault="0DEACE0B" w14:paraId="18BE4056" w14:textId="57A63A7A">
      <w:pPr>
        <w:pStyle w:val="Heading3"/>
      </w:pPr>
    </w:p>
    <w:p w:rsidR="0DEACE0B" w:rsidP="0DEACE0B" w:rsidRDefault="0DEACE0B" w14:paraId="31C4B0CB" w14:textId="586B93A8">
      <w:pPr>
        <w:pStyle w:val="Heading3"/>
      </w:pPr>
    </w:p>
    <w:p w:rsidR="0DEACE0B" w:rsidP="0DEACE0B" w:rsidRDefault="0DEACE0B" w14:paraId="02D4E3CA" w14:textId="654FA6FD">
      <w:pPr>
        <w:pStyle w:val="Heading3"/>
      </w:pPr>
    </w:p>
    <w:p w:rsidR="0DEACE0B" w:rsidP="0DEACE0B" w:rsidRDefault="0DEACE0B" w14:paraId="602F76DA" w14:textId="0845170B">
      <w:pPr>
        <w:pStyle w:val="Heading3"/>
      </w:pPr>
    </w:p>
    <w:p w:rsidR="0DEACE0B" w:rsidP="0DEACE0B" w:rsidRDefault="0DEACE0B" w14:paraId="7B4C54A6" w14:textId="07CA2A3F">
      <w:pPr>
        <w:pStyle w:val="Heading3"/>
      </w:pPr>
    </w:p>
    <w:p w:rsidR="0DEACE0B" w:rsidP="0DEACE0B" w:rsidRDefault="0DEACE0B" w14:paraId="002287CE" w14:textId="45877DCE">
      <w:pPr>
        <w:pStyle w:val="Heading3"/>
      </w:pPr>
    </w:p>
    <w:p w:rsidR="0DEACE0B" w:rsidP="0DEACE0B" w:rsidRDefault="0DEACE0B" w14:paraId="06F13137" w14:textId="68C79AAF">
      <w:pPr>
        <w:pStyle w:val="Heading3"/>
      </w:pPr>
    </w:p>
    <w:p w:rsidR="6DF2759D" w:rsidP="0DEACE0B" w:rsidRDefault="6DF2759D" w14:paraId="759279B1" w14:textId="7DF2EE97">
      <w:pPr>
        <w:pStyle w:val="Heading3"/>
      </w:pPr>
      <w:bookmarkStart w:name="_Toc1225943338" w:id="1565358608"/>
      <w:r w:rsidR="3890D528">
        <w:rPr/>
        <w:t>Victor Agahi MONITORING ET OBSERVABILITÉ :</w:t>
      </w:r>
      <w:r w:rsidR="3890D528">
        <w:rPr/>
        <w:t xml:space="preserve"/>
      </w:r>
      <w:r w:rsidR="0F9056AE">
        <w:rPr/>
        <w:t/>
      </w:r>
      <w:r w:rsidR="07D6250B">
        <w:rPr/>
        <w:t xml:space="preserve"/>
      </w:r>
      <w:r w:rsidR="77648AC5">
        <w:rPr/>
        <w:t/>
      </w:r>
      <w:bookmarkEnd w:id="1565358608"/>
    </w:p>
    <w:p xmlns:w="http://schemas.openxmlformats.org/wordprocessingml/2006/main">
      <w:r>
        <w:drawing>
          <wp:inline xmlns:wp="http://schemas.openxmlformats.org/drawingml/2006/wordprocessingDrawing" distT="0" distB="0" distL="0" distR="0">
            <wp:extent cx="5303520" cy="4949853"/>
            <wp:effectExtent l="0" t="0" r="0" b="0"/>
            <wp:docPr id="978464" name="Diagramm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64" name="Diagramme Gantt"/>
                    <pic:cNvPicPr/>
                  </pic:nvPicPr>
                  <pic:blipFill>
                    <a:blip xmlns:r="http://schemas.openxmlformats.org/officeDocument/2006/relationships" r:embed="rIdGantt974679fc"/>
                    <a:stretch>
                      <a:fillRect/>
                    </a:stretch>
                  </pic:blipFill>
                  <pic:spPr>
                    <a:xfrm>
                      <a:off x="0" y="0"/>
                      <a:ext cx="5303520" cy="4949853"/>
                    </a:xfrm>
                    <a:prstGeom prst="rect">
                      <a:avLst/>
                    </a:prstGeom>
                  </pic:spPr>
                </pic:pic>
              </a:graphicData>
            </a:graphic>
          </wp:inline>
        </w:drawing>
      </w:r>
    </w:p>
    <w:p w:rsidRPr="005A05BE" w:rsidR="005A05BE" w:rsidP="488505A0" w:rsidRDefault="00270C7F" w14:paraId="743E7DBE" w14:textId="387A7FF8">
      <w:pPr>
        <w:pStyle w:val="Heading3"/>
      </w:pPr>
    </w:p>
    <w:p w:rsidRPr="005A05BE" w:rsidR="005A05BE" w:rsidP="0DEACE0B" w:rsidRDefault="00270C7F" w14:paraId="3986BB14" w14:textId="2B98FB88">
      <w:pPr>
        <w:pStyle w:val="Normal"/>
      </w:pPr>
    </w:p>
    <w:p w:rsidRPr="005A05BE" w:rsidR="005A05BE" w:rsidP="488505A0" w:rsidRDefault="00270C7F" w14:paraId="4CEF0DD0" w14:textId="1004443F">
      <w:pPr>
        <w:pStyle w:val="Heading3"/>
      </w:pPr>
    </w:p>
    <w:p w:rsidRPr="005A05BE" w:rsidR="005A05BE" w:rsidP="488505A0" w:rsidRDefault="00270C7F" w14:paraId="47F87FA7" w14:textId="5DDA5CD6">
      <w:pPr>
        <w:pStyle w:val="Heading3"/>
      </w:pPr>
    </w:p>
    <w:p w:rsidRPr="005A05BE" w:rsidR="005A05BE" w:rsidP="488505A0" w:rsidRDefault="00270C7F" w14:paraId="3F94F95F" w14:textId="78910190">
      <w:pPr>
        <w:pStyle w:val="Heading3"/>
      </w:pPr>
    </w:p>
    <w:p w:rsidRPr="005A05BE" w:rsidR="005A05BE" w:rsidP="488505A0" w:rsidRDefault="00270C7F" w14:paraId="0610925A" w14:textId="51AE6312">
      <w:pPr>
        <w:pStyle w:val="Heading3"/>
      </w:pPr>
    </w:p>
    <w:p w:rsidRPr="005A05BE" w:rsidR="005A05BE" w:rsidP="488505A0" w:rsidRDefault="00270C7F" w14:paraId="3E02751B" w14:textId="50E41152">
      <w:pPr>
        <w:pStyle w:val="Heading3"/>
      </w:pPr>
    </w:p>
    <w:p w:rsidRPr="005A05BE" w:rsidR="005A05BE" w:rsidP="488505A0" w:rsidRDefault="00270C7F" w14:paraId="1E9C5ED4" w14:textId="1FCE4BB2">
      <w:pPr>
        <w:pStyle w:val="Heading3"/>
      </w:pPr>
    </w:p>
    <w:p w:rsidRPr="005A05BE" w:rsidR="005A05BE" w:rsidP="488505A0" w:rsidRDefault="00270C7F" w14:paraId="73B7855C" w14:textId="4CD3ADCD">
      <w:pPr>
        <w:pStyle w:val="Heading3"/>
      </w:pPr>
      <w:bookmarkStart w:name="_Toc970960254" w:id="1412708553"/>
      <w:r w:rsidR="6C36BED8">
        <w:rPr/>
        <w:t xml:space="preserve">Clément PASTEAU STOCKAGE DE FICHIERS :</w:t>
      </w:r>
      <w:r w:rsidR="74BA79FF">
        <w:rPr/>
        <w:t/>
      </w:r>
      <w:r w:rsidR="3C6F50CE">
        <w:rPr/>
        <w:t xml:space="preserve"/>
      </w:r>
      <w:r w:rsidR="3C6F50CE">
        <w:rPr/>
        <w:t/>
      </w:r>
      <w:r w:rsidR="74BA79FF">
        <w:rPr/>
        <w:t/>
      </w:r>
      <w:bookmarkEnd w:id="1412708553"/>
    </w:p>
    <w:p xmlns:w="http://schemas.openxmlformats.org/wordprocessingml/2006/main">
      <w:r>
        <w:drawing>
          <wp:inline xmlns:wp="http://schemas.openxmlformats.org/drawingml/2006/wordprocessingDrawing" distT="0" distB="0" distL="0" distR="0">
            <wp:extent cx="5303520" cy="5441922"/>
            <wp:effectExtent l="0" t="0" r="0" b="0"/>
            <wp:docPr id="688244" name="Diagramm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44" name="Diagramme Gantt"/>
                    <pic:cNvPicPr/>
                  </pic:nvPicPr>
                  <pic:blipFill>
                    <a:blip xmlns:r="http://schemas.openxmlformats.org/officeDocument/2006/relationships" r:embed="rIdGantt82192d90"/>
                    <a:stretch>
                      <a:fillRect/>
                    </a:stretch>
                  </pic:blipFill>
                  <pic:spPr>
                    <a:xfrm>
                      <a:off x="0" y="0"/>
                      <a:ext cx="5303520" cy="5441922"/>
                    </a:xfrm>
                    <a:prstGeom prst="rect">
                      <a:avLst/>
                    </a:prstGeom>
                  </pic:spPr>
                </pic:pic>
              </a:graphicData>
            </a:graphic>
          </wp:inline>
        </w:drawing>
      </w:r>
    </w:p>
    <w:p w:rsidR="042EB0B5" w:rsidP="042EB0B5" w:rsidRDefault="042EB0B5" w14:paraId="51BA9107" w14:textId="16758E75">
      <w:pPr>
        <w:pStyle w:val="Normal"/>
      </w:pPr>
    </w:p>
    <w:p w:rsidR="668D8F44" w:rsidP="2CB96D59" w:rsidRDefault="7D08E332" w14:paraId="53FF9D21" w14:textId="5A915CF8">
      <w:pPr>
        <w:pStyle w:val="Normal"/>
      </w:pPr>
    </w:p>
    <w:p w:rsidR="5C0DDE5B" w:rsidP="4F6E6630" w:rsidRDefault="5C0DDE5B" w14:paraId="2E65F484" w14:textId="4EB24F7A">
      <w:pPr>
        <w:pStyle w:val="Heading1"/>
      </w:pPr>
      <w:bookmarkStart w:name="_Toc1517376593" w:id="213012533"/>
      <w:r w:rsidR="5C0DDE5B">
        <w:rPr/>
        <w:t>Conclusion</w:t>
      </w:r>
      <w:bookmarkEnd w:id="213012533"/>
    </w:p>
    <w:p w:rsidR="2215BB74" w:rsidP="402A2FAE" w:rsidRDefault="2215BB74" w14:paraId="79B31D36" w14:textId="780CFBB1">
      <w:pPr>
        <w:pStyle w:val="Normal"/>
        <w:suppressLineNumbers w:val="0"/>
        <w:spacing w:before="240" w:beforeAutospacing="off" w:after="240" w:afterAutospacing="off" w:line="276" w:lineRule="auto"/>
        <w:ind w:left="0" w:right="0"/>
        <w:jc w:val="left"/>
      </w:pPr>
      <w:r w:rsidRPr="0DEACE0B" w:rsidR="2215BB74">
        <w:rPr>
          <w:rFonts w:ascii="Calibri" w:hAnsi="Calibri" w:eastAsia="Calibri" w:cs="Calibri"/>
          <w:noProof w:val="0"/>
          <w:sz w:val="20"/>
          <w:szCs w:val="20"/>
          <w:lang w:val="fr-FR"/>
        </w:rPr>
        <w:t xml:space="preserve">Ce Sprint 7 a marqué une étape décisive dans la consolidation de notre socle technique : l'infrastructure d'observabilité Datadog est désormais opérationnelle sur nos clusters Kubernetes, la chaîne de stockage de fichiers sur S3/MinIO avec contrats gRPC est éprouvée, et la conception de la gamification est intégralement cadrée. Avec 33 heures de charge technique réalisées et 28 tâches clôturées, l'équipe aborde le Sprint 8 avec une grande confiance. Cette nouvelle itération permettra de finaliser de bout en bout le pipeline de traitement sécurisé des fichiers (analyse antivirus clamd, ré-encodage d'images, chemins asynchrones), d'achever l'instrumentation APM de tous les runners applicatifs et de déployer les premiers composants du moteur de badges et de la carte. La clarté des dépendances et la rigueur de notre méthodologie nous confortent pleinement dans notre capacité à livrer l'intégralité du périmètre dans les délais impartis.</w:t>
      </w:r>
      <w:r w:rsidRPr="0DEACE0B" w:rsidR="4B7C3513">
        <w:rPr>
          <w:rFonts w:ascii="Calibri" w:hAnsi="Calibri" w:eastAsia="Calibri" w:cs="Calibri"/>
          <w:noProof w:val="0"/>
          <w:sz w:val="20"/>
          <w:szCs w:val="20"/>
          <w:lang w:val="fr-FR"/>
        </w:rPr>
        <w:t/>
      </w:r>
      <w:r w:rsidRPr="0DEACE0B" w:rsidR="2215BB74">
        <w:rPr>
          <w:rFonts w:ascii="Calibri" w:hAnsi="Calibri" w:eastAsia="Calibri" w:cs="Calibri"/>
          <w:noProof w:val="0"/>
          <w:sz w:val="20"/>
          <w:szCs w:val="20"/>
          <w:lang w:val="fr-FR"/>
        </w:rPr>
        <w:t xml:space="preserve"/>
      </w:r>
      <w:r w:rsidRPr="0DEACE0B" w:rsidR="63ACEF4E">
        <w:rPr>
          <w:rFonts w:ascii="Calibri" w:hAnsi="Calibri" w:eastAsia="Calibri" w:cs="Calibri"/>
          <w:noProof w:val="0"/>
          <w:sz w:val="20"/>
          <w:szCs w:val="20"/>
          <w:lang w:val="fr-FR"/>
        </w:rPr>
        <w:t xml:space="preserve"/>
      </w:r>
      <w:r w:rsidRPr="0DEACE0B" w:rsidR="2215BB74">
        <w:rPr>
          <w:rFonts w:ascii="Calibri" w:hAnsi="Calibri" w:eastAsia="Calibri" w:cs="Calibri"/>
          <w:noProof w:val="0"/>
          <w:sz w:val="20"/>
          <w:szCs w:val="20"/>
          <w:lang w:val="fr-FR"/>
        </w:rPr>
        <w:t xml:space="preserve"/>
      </w:r>
      <w:r w:rsidRPr="0DEACE0B" w:rsidR="4BCB21CC">
        <w:rPr>
          <w:rFonts w:ascii="Calibri" w:hAnsi="Calibri" w:eastAsia="Calibri" w:cs="Calibri"/>
          <w:noProof w:val="0"/>
          <w:sz w:val="20"/>
          <w:szCs w:val="20"/>
          <w:lang w:val="fr-FR"/>
        </w:rPr>
        <w:t/>
      </w:r>
      <w:r w:rsidRPr="0DEACE0B" w:rsidR="2215BB74">
        <w:rPr>
          <w:rFonts w:ascii="Calibri" w:hAnsi="Calibri" w:eastAsia="Calibri" w:cs="Calibri"/>
          <w:noProof w:val="0"/>
          <w:sz w:val="20"/>
          <w:szCs w:val="20"/>
          <w:lang w:val="fr-FR"/>
        </w:rPr>
        <w:t xml:space="preserve"/>
      </w:r>
      <w:r w:rsidRPr="0DEACE0B" w:rsidR="48CAB247">
        <w:rPr>
          <w:rFonts w:ascii="Calibri" w:hAnsi="Calibri" w:eastAsia="Calibri" w:cs="Calibri"/>
          <w:noProof w:val="0"/>
          <w:sz w:val="20"/>
          <w:szCs w:val="20"/>
          <w:lang w:val="fr-FR"/>
        </w:rPr>
        <w:t xml:space="preserve"/>
      </w:r>
      <w:r w:rsidRPr="0DEACE0B" w:rsidR="5CBD3B73">
        <w:rPr>
          <w:rFonts w:ascii="Calibri" w:hAnsi="Calibri" w:eastAsia="Calibri" w:cs="Calibri"/>
          <w:noProof w:val="0"/>
          <w:sz w:val="20"/>
          <w:szCs w:val="20"/>
          <w:lang w:val="fr-FR"/>
        </w:rPr>
        <w:t/>
      </w:r>
      <w:r w:rsidRPr="0DEACE0B" w:rsidR="48CAB247">
        <w:rPr>
          <w:rFonts w:ascii="Calibri" w:hAnsi="Calibri" w:eastAsia="Calibri" w:cs="Calibri"/>
          <w:noProof w:val="0"/>
          <w:sz w:val="20"/>
          <w:szCs w:val="20"/>
          <w:lang w:val="fr-FR"/>
        </w:rPr>
        <w:t xml:space="preserve"/>
      </w:r>
      <w:r w:rsidRPr="0DEACE0B" w:rsidR="4FF25F3C">
        <w:rPr>
          <w:rFonts w:ascii="Calibri" w:hAnsi="Calibri" w:eastAsia="Calibri" w:cs="Calibri"/>
          <w:noProof w:val="0"/>
          <w:sz w:val="20"/>
          <w:szCs w:val="20"/>
          <w:lang w:val="fr-FR"/>
        </w:rPr>
        <w:t/>
      </w:r>
      <w:r w:rsidRPr="0DEACE0B" w:rsidR="48CAB247">
        <w:rPr>
          <w:rFonts w:ascii="Calibri" w:hAnsi="Calibri" w:eastAsia="Calibri" w:cs="Calibri"/>
          <w:noProof w:val="0"/>
          <w:sz w:val="20"/>
          <w:szCs w:val="20"/>
          <w:lang w:val="fr-FR"/>
        </w:rPr>
        <w:t xml:space="preserve"/>
      </w:r>
      <w:r w:rsidRPr="0DEACE0B" w:rsidR="182FB34F">
        <w:rPr>
          <w:rFonts w:ascii="Calibri" w:hAnsi="Calibri" w:eastAsia="Calibri" w:cs="Calibri"/>
          <w:noProof w:val="0"/>
          <w:sz w:val="20"/>
          <w:szCs w:val="20"/>
          <w:lang w:val="fr-FR"/>
        </w:rPr>
        <w:t/>
      </w:r>
      <w:r w:rsidRPr="0DEACE0B" w:rsidR="48CAB247">
        <w:rPr>
          <w:rFonts w:ascii="Calibri" w:hAnsi="Calibri" w:eastAsia="Calibri" w:cs="Calibri"/>
          <w:noProof w:val="0"/>
          <w:sz w:val="20"/>
          <w:szCs w:val="20"/>
          <w:lang w:val="fr-FR"/>
        </w:rPr>
        <w:t xml:space="preserve"/>
      </w:r>
      <w:r w:rsidRPr="0DEACE0B" w:rsidR="49D49BF3">
        <w:rPr>
          <w:rFonts w:ascii="Calibri" w:hAnsi="Calibri" w:eastAsia="Calibri" w:cs="Calibri"/>
          <w:noProof w:val="0"/>
          <w:sz w:val="20"/>
          <w:szCs w:val="20"/>
          <w:lang w:val="fr-FR"/>
        </w:rPr>
        <w:t xml:space="preserve"/>
      </w:r>
      <w:r w:rsidRPr="0DEACE0B" w:rsidR="48CAB247">
        <w:rPr>
          <w:rFonts w:ascii="Calibri" w:hAnsi="Calibri" w:eastAsia="Calibri" w:cs="Calibri"/>
          <w:noProof w:val="0"/>
          <w:sz w:val="20"/>
          <w:szCs w:val="20"/>
          <w:lang w:val="fr-FR"/>
        </w:rPr>
        <w:t/>
      </w:r>
      <w:r w:rsidRPr="0DEACE0B" w:rsidR="32202F36">
        <w:rPr>
          <w:rFonts w:ascii="Calibri" w:hAnsi="Calibri" w:eastAsia="Calibri" w:cs="Calibri"/>
          <w:noProof w:val="0"/>
          <w:sz w:val="20"/>
          <w:szCs w:val="20"/>
          <w:lang w:val="fr-FR"/>
        </w:rPr>
        <w:t/>
      </w:r>
      <w:r w:rsidRPr="0DEACE0B" w:rsidR="48CAB247">
        <w:rPr>
          <w:rFonts w:ascii="Calibri" w:hAnsi="Calibri" w:eastAsia="Calibri" w:cs="Calibri"/>
          <w:noProof w:val="0"/>
          <w:sz w:val="20"/>
          <w:szCs w:val="20"/>
          <w:lang w:val="fr-FR"/>
        </w:rPr>
        <w:t xml:space="preserve"/>
      </w:r>
      <w:r w:rsidRPr="0DEACE0B" w:rsidR="54FEBA0A">
        <w:rPr>
          <w:rFonts w:ascii="Calibri" w:hAnsi="Calibri" w:eastAsia="Calibri" w:cs="Calibri"/>
          <w:noProof w:val="0"/>
          <w:sz w:val="20"/>
          <w:szCs w:val="20"/>
          <w:lang w:val="fr-FR"/>
        </w:rPr>
        <w:t/>
      </w:r>
      <w:r w:rsidRPr="0DEACE0B" w:rsidR="48CAB247">
        <w:rPr>
          <w:rFonts w:ascii="Calibri" w:hAnsi="Calibri" w:eastAsia="Calibri" w:cs="Calibri"/>
          <w:noProof w:val="0"/>
          <w:sz w:val="20"/>
          <w:szCs w:val="20"/>
          <w:lang w:val="fr-FR"/>
        </w:rPr>
        <w:t/>
      </w:r>
    </w:p>
    <w:sectPr w:rsidR="002471E5" w:rsidSect="0078323D">
      <w:headerReference w:type="default" r:id="rId25"/>
      <w:footerReference w:type="default" r:id="rId26"/>
      <w:pgSz w:w="11906" w:h="16838" w:orient="portrait"/>
      <w:pgMar w:top="2159" w:right="1418" w:bottom="1418" w:left="1418"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7340" w:rsidP="008E79FF" w:rsidRDefault="00717340" w14:paraId="79B0287D" w14:textId="77777777">
      <w:pPr>
        <w:spacing w:after="0" w:line="240" w:lineRule="auto"/>
      </w:pPr>
      <w:r>
        <w:separator/>
      </w:r>
    </w:p>
  </w:endnote>
  <w:endnote w:type="continuationSeparator" w:id="0">
    <w:p w:rsidR="00717340" w:rsidP="008E79FF" w:rsidRDefault="00717340" w14:paraId="1A61C58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93969" w:rsidP="00362860" w:rsidRDefault="00362860" w14:paraId="7A8E2C7D" w14:textId="77777777">
    <w:r w:rsidRPr="00E831CA">
      <w:rPr>
        <w:noProof/>
        <w:lang w:eastAsia="fr-FR"/>
      </w:rPr>
      <mc:AlternateContent>
        <mc:Choice Requires="wps">
          <w:drawing>
            <wp:anchor distT="0" distB="0" distL="114300" distR="114300" simplePos="0" relativeHeight="251658248" behindDoc="0" locked="0" layoutInCell="1" allowOverlap="1" wp14:anchorId="5519454F" wp14:editId="4584B8C6">
              <wp:simplePos x="0" y="0"/>
              <wp:positionH relativeFrom="column">
                <wp:posOffset>-2444115</wp:posOffset>
              </wp:positionH>
              <wp:positionV relativeFrom="paragraph">
                <wp:posOffset>487045</wp:posOffset>
              </wp:positionV>
              <wp:extent cx="7982585" cy="1224915"/>
              <wp:effectExtent l="0" t="1028700" r="37465" b="1022985"/>
              <wp:wrapNone/>
              <wp:docPr id="25" name="Rectangle 25"/>
              <wp:cNvGraphicFramePr/>
              <a:graphic xmlns:a="http://schemas.openxmlformats.org/drawingml/2006/main">
                <a:graphicData uri="http://schemas.microsoft.com/office/word/2010/wordprocessingShape">
                  <wps:wsp>
                    <wps:cNvSpPr/>
                    <wps:spPr>
                      <a:xfrm rot="900000">
                        <a:off x="0" y="0"/>
                        <a:ext cx="7982585" cy="1224915"/>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1B8EE9F">
            <v:rect id="Rectangle 25" style="position:absolute;margin-left:-192.45pt;margin-top:38.35pt;width:628.55pt;height:96.45pt;rotation:15;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07B825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"/>
          </w:pict>
        </mc:Fallback>
      </mc:AlternateContent>
    </w:r>
    <w:r w:rsidRPr="00E831CA">
      <w:rPr>
        <w:noProof/>
        <w:lang w:eastAsia="fr-FR"/>
      </w:rPr>
      <mc:AlternateContent>
        <mc:Choice Requires="wps">
          <w:drawing>
            <wp:anchor distT="0" distB="0" distL="114300" distR="114300" simplePos="0" relativeHeight="251658249" behindDoc="0" locked="0" layoutInCell="1" allowOverlap="1" wp14:anchorId="0FB14BF0" wp14:editId="1FBAFF05">
              <wp:simplePos x="0" y="0"/>
              <wp:positionH relativeFrom="column">
                <wp:posOffset>-1925955</wp:posOffset>
              </wp:positionH>
              <wp:positionV relativeFrom="paragraph">
                <wp:posOffset>693221</wp:posOffset>
              </wp:positionV>
              <wp:extent cx="9986645" cy="1060450"/>
              <wp:effectExtent l="38100" t="704850" r="33655" b="692150"/>
              <wp:wrapNone/>
              <wp:docPr id="26" name="Rectangle 26"/>
              <wp:cNvGraphicFramePr/>
              <a:graphic xmlns:a="http://schemas.openxmlformats.org/drawingml/2006/main">
                <a:graphicData uri="http://schemas.microsoft.com/office/word/2010/wordprocessingShape">
                  <wps:wsp>
                    <wps:cNvSpPr/>
                    <wps:spPr>
                      <a:xfrm rot="480000">
                        <a:off x="0" y="0"/>
                        <a:ext cx="9986645" cy="1060450"/>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2B5C2B4">
            <v:rect id="Rectangle 26" style="position:absolute;margin-left:-151.65pt;margin-top:54.6pt;width:786.35pt;height:83.5pt;rotation:8;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0E51D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"/>
          </w:pict>
        </mc:Fallback>
      </mc:AlternateContent>
    </w:r>
    <w:r w:rsidR="004423EE">
      <w:tab/>
    </w:r>
    <w:r w:rsidR="004B3DDC">
      <w:rPr>
        <w:rFonts w:ascii="Calibri" w:hAnsi="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C480B" w:rsidRDefault="00DC480B" w14:paraId="3FD2026A" w14:textId="77777777">
    <w:pPr>
      <w:pStyle w:val="Footer"/>
    </w:pPr>
    <w:r w:rsidRPr="008E79FF">
      <w:rPr>
        <w:noProof/>
        <w:lang w:eastAsia="fr-FR"/>
      </w:rPr>
      <mc:AlternateContent>
        <mc:Choice Requires="wps">
          <w:drawing>
            <wp:anchor distT="0" distB="0" distL="114300" distR="114300" simplePos="0" relativeHeight="251658245" behindDoc="0" locked="0" layoutInCell="1" allowOverlap="1" wp14:anchorId="36A0002D" wp14:editId="33339651">
              <wp:simplePos x="0" y="0"/>
              <wp:positionH relativeFrom="column">
                <wp:posOffset>-2598239</wp:posOffset>
              </wp:positionH>
              <wp:positionV relativeFrom="paragraph">
                <wp:posOffset>-8226</wp:posOffset>
              </wp:positionV>
              <wp:extent cx="7982712" cy="1225296"/>
              <wp:effectExtent l="0" t="1028700" r="37465" b="1022985"/>
              <wp:wrapNone/>
              <wp:docPr id="21" name="Rectangle 21"/>
              <wp:cNvGraphicFramePr/>
              <a:graphic xmlns:a="http://schemas.openxmlformats.org/drawingml/2006/main">
                <a:graphicData uri="http://schemas.microsoft.com/office/word/2010/wordprocessingShape">
                  <wps:wsp>
                    <wps:cNvSpPr/>
                    <wps:spPr>
                      <a:xfrm rot="900000">
                        <a:off x="0" y="0"/>
                        <a:ext cx="7982712" cy="1225296"/>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32F7593">
            <v:rect id="Rectangle 21" style="position:absolute;margin-left:-204.6pt;margin-top:-.65pt;width:628.55pt;height:96.5pt;rotation:15;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195140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"/>
          </w:pict>
        </mc:Fallback>
      </mc:AlternateContent>
    </w:r>
    <w:r w:rsidRPr="008E79FF">
      <w:rPr>
        <w:noProof/>
        <w:lang w:eastAsia="fr-FR"/>
      </w:rPr>
      <mc:AlternateContent>
        <mc:Choice Requires="wps">
          <w:drawing>
            <wp:anchor distT="0" distB="0" distL="114300" distR="114300" simplePos="0" relativeHeight="251658246" behindDoc="0" locked="0" layoutInCell="1" allowOverlap="1" wp14:anchorId="5D1A5E57" wp14:editId="57A2234B">
              <wp:simplePos x="0" y="0"/>
              <wp:positionH relativeFrom="column">
                <wp:posOffset>-2079699</wp:posOffset>
              </wp:positionH>
              <wp:positionV relativeFrom="paragraph">
                <wp:posOffset>198705</wp:posOffset>
              </wp:positionV>
              <wp:extent cx="9987058" cy="1060450"/>
              <wp:effectExtent l="38100" t="704850" r="33655" b="692150"/>
              <wp:wrapNone/>
              <wp:docPr id="20" name="Rectangle 20"/>
              <wp:cNvGraphicFramePr/>
              <a:graphic xmlns:a="http://schemas.openxmlformats.org/drawingml/2006/main">
                <a:graphicData uri="http://schemas.microsoft.com/office/word/2010/wordprocessingShape">
                  <wps:wsp>
                    <wps:cNvSpPr/>
                    <wps:spPr>
                      <a:xfrm rot="480000">
                        <a:off x="0" y="0"/>
                        <a:ext cx="9987058" cy="1060450"/>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E50C0EB">
            <v:rect id="Rectangle 20" style="position:absolute;margin-left:-163.75pt;margin-top:15.65pt;width:786.4pt;height:83.5pt;rotation:8;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3D128B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7D4201" w:rsidP="3FE0055F" w:rsidRDefault="007D4201" w14:paraId="5CADB310" w14:textId="29ADB27F">
    <w:pPr>
      <w:pStyle w:val="Normal"/>
      <w:spacing w:after="0"/>
      <w:ind w:right="-864"/>
      <w:jc w:val="right"/>
      <w:rPr>
        <w:rFonts w:ascii="Calibri" w:hAnsi="Calibri"/>
      </w:rPr>
    </w:pPr>
    <w:r w:rsidRPr="00E831CA">
      <w:rPr>
        <w:noProof/>
        <w:lang w:eastAsia="fr-FR"/>
      </w:rPr>
      <mc:AlternateContent>
        <mc:Choice Requires="wps">
          <w:drawing>
            <wp:anchor distT="0" distB="0" distL="114300" distR="114300" simplePos="0" relativeHeight="251658251" behindDoc="0" locked="0" layoutInCell="1" allowOverlap="1" wp14:anchorId="273DA79A" wp14:editId="03538741">
              <wp:simplePos x="0" y="0"/>
              <wp:positionH relativeFrom="column">
                <wp:posOffset>-2444115</wp:posOffset>
              </wp:positionH>
              <wp:positionV relativeFrom="paragraph">
                <wp:posOffset>487045</wp:posOffset>
              </wp:positionV>
              <wp:extent cx="7982585" cy="1224915"/>
              <wp:effectExtent l="0" t="1028700" r="37465" b="1022985"/>
              <wp:wrapNone/>
              <wp:docPr id="12" name="Rectangle 12"/>
              <wp:cNvGraphicFramePr/>
              <a:graphic xmlns:a="http://schemas.openxmlformats.org/drawingml/2006/main">
                <a:graphicData uri="http://schemas.microsoft.com/office/word/2010/wordprocessingShape">
                  <wps:wsp>
                    <wps:cNvSpPr/>
                    <wps:spPr>
                      <a:xfrm rot="900000">
                        <a:off x="0" y="0"/>
                        <a:ext cx="7982585" cy="1224915"/>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FA671FD">
            <v:rect id="Rectangle 12" style="position:absolute;margin-left:-192.45pt;margin-top:38.35pt;width:628.55pt;height:96.45pt;rotation:15;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3E3119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"/>
          </w:pict>
        </mc:Fallback>
      </mc:AlternateContent>
    </w:r>
    <w:r w:rsidRPr="00E831CA">
      <w:rPr>
        <w:noProof/>
        <w:lang w:eastAsia="fr-FR"/>
      </w:rPr>
      <mc:AlternateContent>
        <mc:Choice Requires="wps">
          <w:drawing>
            <wp:anchor distT="0" distB="0" distL="114300" distR="114300" simplePos="0" relativeHeight="251658252" behindDoc="0" locked="0" layoutInCell="1" allowOverlap="1" wp14:anchorId="367886F4" wp14:editId="48DE1D47">
              <wp:simplePos x="0" y="0"/>
              <wp:positionH relativeFrom="column">
                <wp:posOffset>-1925955</wp:posOffset>
              </wp:positionH>
              <wp:positionV relativeFrom="paragraph">
                <wp:posOffset>693221</wp:posOffset>
              </wp:positionV>
              <wp:extent cx="9986645" cy="1060450"/>
              <wp:effectExtent l="38100" t="704850" r="33655" b="692150"/>
              <wp:wrapNone/>
              <wp:docPr id="13" name="Rectangle 13"/>
              <wp:cNvGraphicFramePr/>
              <a:graphic xmlns:a="http://schemas.openxmlformats.org/drawingml/2006/main">
                <a:graphicData uri="http://schemas.microsoft.com/office/word/2010/wordprocessingShape">
                  <wps:wsp>
                    <wps:cNvSpPr/>
                    <wps:spPr>
                      <a:xfrm rot="480000">
                        <a:off x="0" y="0"/>
                        <a:ext cx="9986645" cy="1060450"/>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C552F68">
            <v:rect id="Rectangle 13" style="position:absolute;margin-left:-151.65pt;margin-top:54.6pt;width:786.35pt;height:83.5pt;rotation:8;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0F02DF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"/>
          </w:pict>
        </mc:Fallback>
      </mc:AlternateContent>
    </w:r>
    <w:r w:rsidR="3FE0055F">
      <w:rPr>
        <w:rFonts w:ascii="Calibri" w:hAnsi="Calibri"/>
      </w:rPr>
      <w:t xml:space="preserve"> </w:t>
    </w:r>
    <w:r w:rsidR="3FE0055F">
      <w:rPr/>
      <w:t xml:space="preserve">v</w:t>
    </w:r>
    <w:r w:rsidR="3FE0055F">
      <w:rPr/>
      <w:t xml:space="preserve"> </w:t>
    </w:r>
    <w:sdt>
      <w:sdtPr>
        <w:rPr>
          <w:rFonts w:ascii="Calibri" w:hAnsi="Calibri"/>
        </w:rPr>
        <w:alias w:val="Version"/>
        <w:tag w:val="Version"/>
        <w:id w:val="-573660938"/>
        <w:dataBinding w:prefixMappings="xmlns:ns0='http://purl.org/dc/elements/1.1/' xmlns:ns1='http://schemas.openxmlformats.org/package/2006/metadata/core-properties' " w:xpath="/ns1:coreProperties[1]/ns0:description[1]" w:storeItemID="{6C3C8BC8-F283-45AE-878A-BAB7291924A1}"/>
        <w:text w:multiLine="1"/>
        <w:placeholder>
          <w:docPart w:val="DefaultPlaceholder_1081868574"/>
        </w:placeholder>
      </w:sdtPr>
      <w:sdtContent>
        <w:r w:rsidR="3FE0055F">
          <w:rPr>
            <w:rFonts w:ascii="Calibri" w:hAnsi="Calibri"/>
          </w:rPr>
          <w:t>1.0</w:t>
        </w:r>
      </w:sdtContent>
      <w:sdtEndPr>
        <w:rPr>
          <w:rFonts w:ascii="Calibri" w:hAnsi="Calibri"/>
        </w:rPr>
      </w:sdtEndPr>
    </w:sdt>
    <w:r w:rsidR="3FE0055F">
      <w:rPr>
        <w:rFonts w:ascii="Calibri" w:hAnsi="Calibri"/>
      </w:rPr>
      <w:t xml:space="preserve"> | </w:t>
    </w:r>
    <w:sdt>
      <w:sdtPr>
        <w:rPr>
          <w:rFonts w:ascii="Calibri" w:hAnsi="Calibri"/>
        </w:rPr>
        <w:alias w:val="Date de publication"/>
        <w:tag w:val=""/>
        <w:id w:val="1493528011"/>
        <w:dataBinding w:prefixMappings="xmlns:ns0='http://schemas.microsoft.com/office/2006/coverPageProps' " w:xpath="/ns0:CoverPageProperties[1]/ns0:PublishDate[1]" w:storeItemID="{55AF091B-3C7A-41E3-B477-F2FDAA23CFDA}"/>
        <w:date w:fullDate="2026-05-19T00:00:00Z">
          <w:dateFormat w:val="dd/MM/yyyy"/>
          <w:lid w:val="fr-FR"/>
          <w:storeMappedDataAs w:val="dateTime"/>
          <w:calendar w:val="gregorian"/>
        </w:date>
        <w:placeholder>
          <w:docPart w:val="DefaultPlaceholder_1081868574"/>
        </w:placeholder>
      </w:sdtPr>
      <w:sdtContent>
        <w:r w:rsidR="3FE0055F">
          <w:rPr>
            <w:rFonts w:ascii="Calibri" w:hAnsi="Calibri"/>
          </w:rPr>
          <w:t>06/10/2026</w:t>
        </w:r>
      </w:sdtContent>
      <w:sdtEndPr>
        <w:rPr>
          <w:rFonts w:ascii="Calibri" w:hAnsi="Calibri"/>
        </w:rPr>
      </w:sdtEndPr>
    </w:sdt>
    <w:r w:rsidR="3FE0055F">
      <w:rPr>
        <w:rFonts w:ascii="Calibri" w:hAnsi="Calibri"/>
      </w:rPr>
      <w:t xml:space="preserve"> | Page </w:t>
    </w:r>
    <w:r w:rsidRPr="3FE0055F">
      <w:rPr>
        <w:rFonts w:ascii="Calibri" w:hAnsi="Calibri"/>
        <w:b w:val="1"/>
        <w:bCs w:val="1"/>
        <w:noProof/>
      </w:rPr>
      <w:fldChar w:fldCharType="begin"/>
    </w:r>
    <w:r w:rsidRPr="668D8F44">
      <w:rPr>
        <w:rFonts w:ascii="Calibri" w:hAnsi="Calibri"/>
        <w:b w:val="1"/>
        <w:bCs w:val="1"/>
      </w:rPr>
      <w:instrText xml:space="preserve"> PAGE   \* MERGEFORMAT </w:instrText>
    </w:r>
    <w:r w:rsidRPr="668D8F44">
      <w:rPr>
        <w:rFonts w:ascii="Calibri" w:hAnsi="Calibri"/>
        <w:b w:val="1"/>
        <w:bCs w:val="1"/>
      </w:rPr>
      <w:fldChar w:fldCharType="separate"/>
    </w:r>
    <w:r w:rsidRPr="668D8F44" w:rsidR="3FE0055F">
      <w:rPr>
        <w:rFonts w:ascii="Calibri" w:hAnsi="Calibri"/>
        <w:b w:val="1"/>
        <w:bCs w:val="1"/>
        <w:noProof/>
      </w:rPr>
      <w:t>5</w:t>
    </w:r>
    <w:r w:rsidRPr="3FE0055F">
      <w:rPr>
        <w:rFonts w:ascii="Calibri" w:hAnsi="Calibri"/>
        <w:b w:val="1"/>
        <w:bCs w:val="1"/>
        <w:noProof/>
      </w:rPr>
      <w:fldChar w:fldCharType="end"/>
    </w:r>
    <w:r w:rsidRPr="668D8F44" w:rsidR="3FE0055F">
      <w:rPr>
        <w:rFonts w:ascii="Calibri" w:hAnsi="Calibri"/>
        <w:b w:val="1"/>
        <w:bCs w:val="1"/>
      </w:rPr>
      <w:t xml:space="preserve"> </w:t>
    </w:r>
    <w:r w:rsidR="3FE0055F">
      <w:rPr>
        <w:rFonts w:ascii="Calibri" w:hAnsi="Calibri"/>
      </w:rPr>
      <w:t xml:space="preserve">s</w:t>
    </w:r>
    <w:r w:rsidR="3FE0055F">
      <w:rPr>
        <w:rFonts w:ascii="Calibri" w:hAnsi="Calibri"/>
      </w:rPr>
      <w:t xml:space="preserve">u</w:t>
    </w:r>
    <w:r w:rsidR="3FE0055F">
      <w:rPr>
        <w:rFonts w:ascii="Calibri" w:hAnsi="Calibri"/>
      </w:rPr>
      <w:t xml:space="preserve">r </w:t>
    </w:r>
    <w:r w:rsidRPr="3FE0055F">
      <w:rPr>
        <w:rFonts w:ascii="Calibri" w:hAnsi="Calibri"/>
        <w:i w:val="1"/>
        <w:iCs w:val="1"/>
        <w:noProof/>
      </w:rPr>
      <w:fldChar w:fldCharType="begin"/>
    </w:r>
    <w:r w:rsidRPr="3FE0055F">
      <w:rPr>
        <w:rFonts w:ascii="Calibri" w:hAnsi="Calibri"/>
        <w:i w:val="1"/>
        <w:iCs w:val="1"/>
      </w:rPr>
      <w:instrText xml:space="preserve"> SECTIONPAGES  \* Arabic  \* MERGEFORMAT </w:instrText>
    </w:r>
    <w:r w:rsidRPr="3FE0055F">
      <w:rPr>
        <w:rFonts w:ascii="Calibri" w:hAnsi="Calibri"/>
        <w:i w:val="1"/>
        <w:iCs w:val="1"/>
      </w:rPr>
      <w:fldChar w:fldCharType="separate"/>
    </w:r>
    <w:r w:rsidRPr="3FE0055F" w:rsidR="3FE0055F">
      <w:rPr>
        <w:rFonts w:ascii="Calibri" w:hAnsi="Calibri"/>
        <w:i w:val="1"/>
        <w:iCs w:val="1"/>
        <w:noProof/>
      </w:rPr>
      <w:t>12</w:t>
    </w:r>
    <w:r w:rsidRPr="3FE0055F">
      <w:rPr>
        <w:rFonts w:ascii="Calibri" w:hAnsi="Calibri"/>
        <w:i w:val="1"/>
        <w:iCs w:val="1"/>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7340" w:rsidP="008E79FF" w:rsidRDefault="00717340" w14:paraId="3767870D" w14:textId="77777777">
      <w:pPr>
        <w:spacing w:after="0" w:line="240" w:lineRule="auto"/>
      </w:pPr>
      <w:r>
        <w:separator/>
      </w:r>
    </w:p>
  </w:footnote>
  <w:footnote w:type="continuationSeparator" w:id="0">
    <w:p w:rsidR="00717340" w:rsidP="008E79FF" w:rsidRDefault="00717340" w14:paraId="494006A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79FF" w:rsidRDefault="0078323D" w14:paraId="166DA559" w14:textId="77777777">
    <w:pPr>
      <w:pStyle w:val="Header"/>
    </w:pPr>
    <w:r>
      <w:rPr>
        <w:noProof/>
        <w:lang w:eastAsia="fr-FR"/>
      </w:rPr>
      <w:drawing>
        <wp:anchor distT="0" distB="0" distL="114300" distR="114300" simplePos="0" relativeHeight="251658253" behindDoc="0" locked="0" layoutInCell="1" allowOverlap="1" wp14:anchorId="62887D68" wp14:editId="293FFCD0">
          <wp:simplePos x="0" y="0"/>
          <wp:positionH relativeFrom="page">
            <wp:posOffset>182880</wp:posOffset>
          </wp:positionH>
          <wp:positionV relativeFrom="page">
            <wp:posOffset>182880</wp:posOffset>
          </wp:positionV>
          <wp:extent cx="950976" cy="621792"/>
          <wp:effectExtent l="0" t="0" r="1905" b="6985"/>
          <wp:wrapNone/>
          <wp:docPr id="292" name="Image 292" descr="C:\Users\Antoine\Dropbox\MTI\template\logom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toine\Dropbox\MTI\template\logomti.png"/>
                  <pic:cNvPicPr>
                    <a:picLocks noChangeAspect="1" noChangeArrowheads="1"/>
                  </pic:cNvPicPr>
                </pic:nvPicPr>
                <pic:blipFill>
                  <a:blip r:embed="rId1" cstate="print">
                    <a:lum bright="70000" contrast="-70000"/>
                    <a:extLst>
                      <a:ext uri="{28A0092B-C50C-407E-A947-70E740481C1C}">
                        <a14:useLocalDpi xmlns:a14="http://schemas.microsoft.com/office/drawing/2010/main" val="0"/>
                      </a:ext>
                    </a:extLst>
                  </a:blip>
                  <a:srcRect/>
                  <a:stretch>
                    <a:fillRect/>
                  </a:stretch>
                </pic:blipFill>
                <pic:spPr bwMode="auto">
                  <a:xfrm>
                    <a:off x="0" y="0"/>
                    <a:ext cx="950976" cy="6217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0EDC">
      <w:rPr>
        <w:noProof/>
        <w:lang w:eastAsia="fr-FR"/>
      </w:rPr>
      <mc:AlternateContent>
        <mc:Choice Requires="wps">
          <w:drawing>
            <wp:anchor distT="0" distB="0" distL="114300" distR="114300" simplePos="0" relativeHeight="251658250" behindDoc="0" locked="0" layoutInCell="1" allowOverlap="1" wp14:anchorId="16D27EF9" wp14:editId="245DCDE8">
              <wp:simplePos x="0" y="0"/>
              <wp:positionH relativeFrom="margin">
                <wp:posOffset>3941921</wp:posOffset>
              </wp:positionH>
              <wp:positionV relativeFrom="margin">
                <wp:posOffset>-809204</wp:posOffset>
              </wp:positionV>
              <wp:extent cx="2635860" cy="541669"/>
              <wp:effectExtent l="0" t="0" r="0" b="0"/>
              <wp:wrapNone/>
              <wp:docPr id="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860" cy="541669"/>
                      </a:xfrm>
                      <a:prstGeom prst="rect">
                        <a:avLst/>
                      </a:prstGeom>
                      <a:noFill/>
                      <a:ln w="9525">
                        <a:noFill/>
                        <a:miter lim="800000"/>
                        <a:headEnd/>
                        <a:tailEnd/>
                      </a:ln>
                    </wps:spPr>
                    <wps:txbx>
                      <w:txbxContent>
                        <w:p w:rsidR="00570EDC" w:rsidP="00570EDC" w:rsidRDefault="00847E9E" w14:paraId="30224102" w14:textId="48CC969E">
                          <w:pPr>
                            <w:jc w:val="center"/>
                          </w:pPr>
                          <w:sdt>
                            <w:sdtPr>
                              <w:alias w:val="Titre "/>
                              <w:tag w:val=""/>
                              <w:id w:val="565378854"/>
                              <w:dataBinding w:prefixMappings="xmlns:ns0='http://purl.org/dc/elements/1.1/' xmlns:ns1='http://schemas.openxmlformats.org/package/2006/metadata/core-properties' " w:xpath="/ns1:coreProperties[1]/ns0:title[1]" w:storeItemID="{6C3C8BC8-F283-45AE-878A-BAB7291924A1}"/>
                              <w:text/>
                            </w:sdtPr>
                            <w:sdtContent>
                              <w:r w:rsidR="005712B2">
                                <w:t>Rapport de suivi</w:t>
                              </w:r>
                            </w:sdtContent>
                          </w:sdt>
                        </w:p>
                        <w:p w:rsidR="00570EDC" w:rsidP="00570EDC" w:rsidRDefault="00570EDC" w14:paraId="2D24A3B9" w14:textId="777777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16D27EF9">
              <v:stroke joinstyle="miter"/>
              <v:path gradientshapeok="t" o:connecttype="rect"/>
            </v:shapetype>
            <v:shape id="_x0000_s1030" style="position:absolute;margin-left:310.4pt;margin-top:-63.7pt;width:207.55pt;height:42.6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">
              <v:textbox>
                <w:txbxContent>
                  <w:p w:rsidR="00570EDC" w:rsidP="00570EDC" w:rsidRDefault="00000000" w14:paraId="30224102" w14:textId="48CC969E">
                    <w:pPr>
                      <w:jc w:val="center"/>
                    </w:pPr>
                    <w:sdt>
                      <w:sdtPr>
                        <w:alias w:val="Titre "/>
                        <w:tag w:val=""/>
                        <w:id w:val="565378854"/>
                        <w:dataBinding w:prefixMappings="xmlns:ns0='http://purl.org/dc/elements/1.1/' xmlns:ns1='http://schemas.openxmlformats.org/package/2006/metadata/core-properties' " w:xpath="/ns1:coreProperties[1]/ns0:title[1]" w:storeItemID="{6C3C8BC8-F283-45AE-878A-BAB7291924A1}"/>
                        <w:text/>
                      </w:sdtPr>
                      <w:sdtContent>
                        <w:r w:rsidR="005712B2">
                          <w:t>Rapport de suivi</w:t>
                        </w:r>
                      </w:sdtContent>
                    </w:sdt>
                  </w:p>
                  <w:p w:rsidR="00570EDC" w:rsidP="00570EDC" w:rsidRDefault="00570EDC" w14:paraId="2D24A3B9" w14:textId="77777777">
                    <w:pPr>
                      <w:jc w:val="center"/>
                    </w:pPr>
                  </w:p>
                </w:txbxContent>
              </v:textbox>
              <w10:wrap anchorx="margin" anchory="margin"/>
            </v:shape>
          </w:pict>
        </mc:Fallback>
      </mc:AlternateContent>
    </w:r>
    <w:r w:rsidRPr="008E79FF" w:rsidR="00DC480B">
      <w:rPr>
        <w:noProof/>
        <w:lang w:eastAsia="fr-FR"/>
      </w:rPr>
      <mc:AlternateContent>
        <mc:Choice Requires="wps">
          <w:drawing>
            <wp:anchor distT="0" distB="0" distL="114300" distR="114300" simplePos="0" relativeHeight="251658244" behindDoc="0" locked="0" layoutInCell="1" allowOverlap="1" wp14:anchorId="3DB100A4" wp14:editId="4A7278BB">
              <wp:simplePos x="0" y="0"/>
              <wp:positionH relativeFrom="column">
                <wp:posOffset>-1185285</wp:posOffset>
              </wp:positionH>
              <wp:positionV relativeFrom="paragraph">
                <wp:posOffset>-1141094</wp:posOffset>
              </wp:positionV>
              <wp:extent cx="7726680" cy="1060704"/>
              <wp:effectExtent l="38100" t="476250" r="45720" b="482600"/>
              <wp:wrapNone/>
              <wp:docPr id="15" name="Rectangle 15"/>
              <wp:cNvGraphicFramePr/>
              <a:graphic xmlns:a="http://schemas.openxmlformats.org/drawingml/2006/main">
                <a:graphicData uri="http://schemas.microsoft.com/office/word/2010/wordprocessingShape">
                  <wps:wsp>
                    <wps:cNvSpPr/>
                    <wps:spPr>
                      <a:xfrm rot="21180000">
                        <a:off x="0" y="0"/>
                        <a:ext cx="7726680" cy="1060704"/>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457FF57">
            <v:rect id="Rectangle 15" style="position:absolute;margin-left:-93.35pt;margin-top:-89.85pt;width:608.4pt;height:83.5pt;rotation:-7;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4120DE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"/>
          </w:pict>
        </mc:Fallback>
      </mc:AlternateContent>
    </w:r>
    <w:r w:rsidRPr="008E79FF" w:rsidR="008E79FF">
      <w:rPr>
        <w:noProof/>
        <w:lang w:eastAsia="fr-FR"/>
      </w:rPr>
      <mc:AlternateContent>
        <mc:Choice Requires="wps">
          <w:drawing>
            <wp:anchor distT="0" distB="0" distL="114300" distR="114300" simplePos="0" relativeHeight="251658240" behindDoc="0" locked="0" layoutInCell="1" allowOverlap="1" wp14:anchorId="248E8004" wp14:editId="09D1EA61">
              <wp:simplePos x="0" y="0"/>
              <wp:positionH relativeFrom="column">
                <wp:posOffset>-1433195</wp:posOffset>
              </wp:positionH>
              <wp:positionV relativeFrom="paragraph">
                <wp:posOffset>-1472565</wp:posOffset>
              </wp:positionV>
              <wp:extent cx="7982585" cy="1226820"/>
              <wp:effectExtent l="38100" t="1028700" r="0" b="1021080"/>
              <wp:wrapNone/>
              <wp:docPr id="7" name="Rectangle 7"/>
              <wp:cNvGraphicFramePr/>
              <a:graphic xmlns:a="http://schemas.openxmlformats.org/drawingml/2006/main">
                <a:graphicData uri="http://schemas.microsoft.com/office/word/2010/wordprocessingShape">
                  <wps:wsp>
                    <wps:cNvSpPr/>
                    <wps:spPr>
                      <a:xfrm rot="20700000">
                        <a:off x="0" y="0"/>
                        <a:ext cx="7982585" cy="1226820"/>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402F477">
            <v:rect id="Rectangle 7" style="position:absolute;margin-left:-112.85pt;margin-top:-115.95pt;width:628.55pt;height:96.6pt;rotation:-15;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5F26AA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79FF" w:rsidRDefault="00377CD8" w14:paraId="2F84140B" w14:textId="77777777">
    <w:pPr>
      <w:pStyle w:val="Header"/>
    </w:pPr>
    <w:r>
      <w:rPr>
        <w:noProof/>
        <w:lang w:eastAsia="fr-FR"/>
      </w:rPr>
      <w:drawing>
        <wp:anchor distT="0" distB="0" distL="114300" distR="114300" simplePos="0" relativeHeight="251658243" behindDoc="0" locked="0" layoutInCell="1" allowOverlap="1" wp14:anchorId="27047983" wp14:editId="71B665A3">
          <wp:simplePos x="0" y="0"/>
          <wp:positionH relativeFrom="margin">
            <wp:posOffset>-517855</wp:posOffset>
          </wp:positionH>
          <wp:positionV relativeFrom="margin">
            <wp:posOffset>-852170</wp:posOffset>
          </wp:positionV>
          <wp:extent cx="1044575" cy="685800"/>
          <wp:effectExtent l="0" t="0" r="3175" b="0"/>
          <wp:wrapNone/>
          <wp:docPr id="293" name="Image 293" descr="C:\Users\Antoine\Dropbox\MTI\template\logom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toine\Dropbox\MTI\template\logomti.png"/>
                  <pic:cNvPicPr>
                    <a:picLocks noChangeAspect="1" noChangeArrowheads="1"/>
                  </pic:cNvPicPr>
                </pic:nvPicPr>
                <pic:blipFill>
                  <a:blip r:embed="rId1" cstate="print">
                    <a:lum bright="70000" contrast="-70000"/>
                    <a:extLst>
                      <a:ext uri="{28A0092B-C50C-407E-A947-70E740481C1C}">
                        <a14:useLocalDpi xmlns:a14="http://schemas.microsoft.com/office/drawing/2010/main" val="0"/>
                      </a:ext>
                    </a:extLst>
                  </a:blip>
                  <a:srcRect/>
                  <a:stretch>
                    <a:fillRect/>
                  </a:stretch>
                </pic:blipFill>
                <pic:spPr bwMode="auto">
                  <a:xfrm>
                    <a:off x="0" y="0"/>
                    <a:ext cx="10445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52D8">
      <w:rPr>
        <w:noProof/>
        <w:lang w:eastAsia="fr-FR"/>
      </w:rPr>
      <mc:AlternateContent>
        <mc:Choice Requires="wps">
          <w:drawing>
            <wp:anchor distT="0" distB="0" distL="114300" distR="114300" simplePos="0" relativeHeight="251658247" behindDoc="0" locked="0" layoutInCell="1" allowOverlap="1" wp14:anchorId="7ABB476A" wp14:editId="7DAFAD8F">
              <wp:simplePos x="0" y="0"/>
              <wp:positionH relativeFrom="margin">
                <wp:posOffset>2922905</wp:posOffset>
              </wp:positionH>
              <wp:positionV relativeFrom="margin">
                <wp:posOffset>-596944</wp:posOffset>
              </wp:positionV>
              <wp:extent cx="3563199" cy="541669"/>
              <wp:effectExtent l="0" t="0" r="0" b="0"/>
              <wp:wrapNone/>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3199" cy="541669"/>
                      </a:xfrm>
                      <a:prstGeom prst="rect">
                        <a:avLst/>
                      </a:prstGeom>
                      <a:noFill/>
                      <a:ln w="9525">
                        <a:noFill/>
                        <a:miter lim="800000"/>
                        <a:headEnd/>
                        <a:tailEnd/>
                      </a:ln>
                    </wps:spPr>
                    <wps:txbx>
                      <w:txbxContent>
                        <w:p w:rsidR="00C652D8" w:rsidP="00570EDC" w:rsidRDefault="00847E9E" w14:paraId="175D5B31" w14:textId="5DB0F747">
                          <w:pPr>
                            <w:jc w:val="center"/>
                          </w:pPr>
                          <w:sdt>
                            <w:sdtPr>
                              <w:alias w:val="Titre "/>
                              <w:tag w:val=""/>
                              <w:id w:val="-803074489"/>
                              <w:dataBinding w:prefixMappings="xmlns:ns0='http://purl.org/dc/elements/1.1/' xmlns:ns1='http://schemas.openxmlformats.org/package/2006/metadata/core-properties' " w:xpath="/ns1:coreProperties[1]/ns0:title[1]" w:storeItemID="{6C3C8BC8-F283-45AE-878A-BAB7291924A1}"/>
                              <w:text/>
                            </w:sdtPr>
                            <w:sdtContent>
                              <w:r w:rsidR="005712B2">
                                <w:t>Rapport de suivi</w:t>
                              </w:r>
                            </w:sdtContent>
                          </w:sdt>
                          <w:r w:rsidR="00570EDC">
                            <w:t xml:space="preserve"> p</w:t>
                          </w:r>
                          <w:r w:rsidR="00C652D8">
                            <w:t xml:space="preserve">ar </w:t>
                          </w:r>
                          <w:sdt>
                            <w:sdtPr>
                              <w:alias w:val="Auteur "/>
                              <w:tag w:val=""/>
                              <w:id w:val="33556223"/>
                              <w:dataBinding w:prefixMappings="xmlns:ns0='http://purl.org/dc/elements/1.1/' xmlns:ns1='http://schemas.openxmlformats.org/package/2006/metadata/core-properties' " w:xpath="/ns1:coreProperties[1]/ns0:creator[1]" w:storeItemID="{6C3C8BC8-F283-45AE-878A-BAB7291924A1}"/>
                              <w:text/>
                            </w:sdtPr>
                            <w:sdtContent>
                              <w:r w:rsidR="005712B2">
                                <w:t>Victor Agahi, Clément Pasteau, Victor Giroud, Damien Lugagne</w:t>
                              </w:r>
                            </w:sdtContent>
                          </w:sdt>
                        </w:p>
                        <w:p w:rsidR="00C652D8" w:rsidP="00C652D8" w:rsidRDefault="00C652D8" w14:paraId="73802F41" w14:textId="777777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7ABB476A">
              <v:stroke joinstyle="miter"/>
              <v:path gradientshapeok="t" o:connecttype="rect"/>
            </v:shapetype>
            <v:shape id="_x0000_s1031" style="position:absolute;margin-left:230.15pt;margin-top:-47pt;width:280.55pt;height:42.6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">
              <v:textbox>
                <w:txbxContent>
                  <w:p w:rsidR="00C652D8" w:rsidP="00570EDC" w:rsidRDefault="00000000" w14:paraId="175D5B31" w14:textId="5DB0F747">
                    <w:pPr>
                      <w:jc w:val="center"/>
                    </w:pPr>
                    <w:sdt>
                      <w:sdtPr>
                        <w:alias w:val="Titre "/>
                        <w:tag w:val=""/>
                        <w:id w:val="-803074489"/>
                        <w:dataBinding w:prefixMappings="xmlns:ns0='http://purl.org/dc/elements/1.1/' xmlns:ns1='http://schemas.openxmlformats.org/package/2006/metadata/core-properties' " w:xpath="/ns1:coreProperties[1]/ns0:title[1]" w:storeItemID="{6C3C8BC8-F283-45AE-878A-BAB7291924A1}"/>
                        <w:text/>
                      </w:sdtPr>
                      <w:sdtContent>
                        <w:r w:rsidR="005712B2">
                          <w:t>Rapport de suivi</w:t>
                        </w:r>
                      </w:sdtContent>
                    </w:sdt>
                    <w:r w:rsidR="00570EDC">
                      <w:t xml:space="preserve"> p</w:t>
                    </w:r>
                    <w:r w:rsidR="00C652D8">
                      <w:t xml:space="preserve">ar </w:t>
                    </w:r>
                    <w:sdt>
                      <w:sdtPr>
                        <w:alias w:val="Auteur "/>
                        <w:tag w:val=""/>
                        <w:id w:val="33556223"/>
                        <w:dataBinding w:prefixMappings="xmlns:ns0='http://purl.org/dc/elements/1.1/' xmlns:ns1='http://schemas.openxmlformats.org/package/2006/metadata/core-properties' " w:xpath="/ns1:coreProperties[1]/ns0:creator[1]" w:storeItemID="{6C3C8BC8-F283-45AE-878A-BAB7291924A1}"/>
                        <w:text/>
                      </w:sdtPr>
                      <w:sdtContent>
                        <w:r w:rsidR="005712B2">
                          <w:t>Victor Agahi, Clément Pasteau, Victor Giroud, Damien Lugagne</w:t>
                        </w:r>
                      </w:sdtContent>
                    </w:sdt>
                  </w:p>
                  <w:p w:rsidR="00C652D8" w:rsidP="00C652D8" w:rsidRDefault="00C652D8" w14:paraId="73802F41" w14:textId="77777777">
                    <w:pPr>
                      <w:jc w:val="center"/>
                    </w:pPr>
                  </w:p>
                </w:txbxContent>
              </v:textbox>
              <w10:wrap anchorx="margin" anchory="margin"/>
            </v:shape>
          </w:pict>
        </mc:Fallback>
      </mc:AlternateContent>
    </w:r>
    <w:r w:rsidRPr="008E79FF" w:rsidR="00DC480B">
      <w:rPr>
        <w:noProof/>
        <w:lang w:eastAsia="fr-FR"/>
      </w:rPr>
      <mc:AlternateContent>
        <mc:Choice Requires="wps">
          <w:drawing>
            <wp:anchor distT="0" distB="0" distL="114300" distR="114300" simplePos="0" relativeHeight="251658242" behindDoc="0" locked="0" layoutInCell="1" allowOverlap="1" wp14:anchorId="57A2311F" wp14:editId="04435AF1">
              <wp:simplePos x="0" y="0"/>
              <wp:positionH relativeFrom="column">
                <wp:posOffset>-1034042</wp:posOffset>
              </wp:positionH>
              <wp:positionV relativeFrom="paragraph">
                <wp:posOffset>-1104341</wp:posOffset>
              </wp:positionV>
              <wp:extent cx="7726680" cy="1060704"/>
              <wp:effectExtent l="38100" t="476250" r="45720" b="482600"/>
              <wp:wrapNone/>
              <wp:docPr id="11" name="Rectangle 11"/>
              <wp:cNvGraphicFramePr/>
              <a:graphic xmlns:a="http://schemas.openxmlformats.org/drawingml/2006/main">
                <a:graphicData uri="http://schemas.microsoft.com/office/word/2010/wordprocessingShape">
                  <wps:wsp>
                    <wps:cNvSpPr/>
                    <wps:spPr>
                      <a:xfrm rot="21180000">
                        <a:off x="0" y="0"/>
                        <a:ext cx="7726680" cy="1060704"/>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387C730">
            <v:rect id="Rectangle 11" style="position:absolute;margin-left:-81.4pt;margin-top:-86.95pt;width:608.4pt;height:83.5pt;rotation:-7;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795CF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"/>
          </w:pict>
        </mc:Fallback>
      </mc:AlternateContent>
    </w:r>
    <w:r w:rsidRPr="008E79FF" w:rsidR="008E79FF">
      <w:rPr>
        <w:noProof/>
        <w:lang w:eastAsia="fr-FR"/>
      </w:rPr>
      <mc:AlternateContent>
        <mc:Choice Requires="wps">
          <w:drawing>
            <wp:anchor distT="0" distB="0" distL="114300" distR="114300" simplePos="0" relativeHeight="251658241" behindDoc="0" locked="0" layoutInCell="1" allowOverlap="1" wp14:anchorId="11BF9FEE" wp14:editId="7F673996">
              <wp:simplePos x="0" y="0"/>
              <wp:positionH relativeFrom="column">
                <wp:posOffset>-1280795</wp:posOffset>
              </wp:positionH>
              <wp:positionV relativeFrom="paragraph">
                <wp:posOffset>-1379220</wp:posOffset>
              </wp:positionV>
              <wp:extent cx="7982585" cy="1226820"/>
              <wp:effectExtent l="38100" t="1028700" r="0" b="1021080"/>
              <wp:wrapNone/>
              <wp:docPr id="10" name="Rectangle 10"/>
              <wp:cNvGraphicFramePr/>
              <a:graphic xmlns:a="http://schemas.openxmlformats.org/drawingml/2006/main">
                <a:graphicData uri="http://schemas.microsoft.com/office/word/2010/wordprocessingShape">
                  <wps:wsp>
                    <wps:cNvSpPr/>
                    <wps:spPr>
                      <a:xfrm rot="20700000">
                        <a:off x="0" y="0"/>
                        <a:ext cx="7982585" cy="1226820"/>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3C0FFEA">
            <v:rect id="Rectangle 10" style="position:absolute;margin-left:-100.85pt;margin-top:-108.6pt;width:628.55pt;height:96.6pt;rotation:-15;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523C92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"/>
          </w:pict>
        </mc:Fallback>
      </mc:AlternateContent>
    </w:r>
  </w:p>
  <w:p w:rsidR="008E79FF" w:rsidRDefault="008E79FF" w14:paraId="7901AC3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8E06408" w:rsidTr="68E06408" w14:paraId="003557E5" w14:textId="77777777">
      <w:trPr>
        <w:trHeight w:val="300"/>
      </w:trPr>
      <w:tc>
        <w:tcPr>
          <w:tcW w:w="3020" w:type="dxa"/>
        </w:tcPr>
        <w:p w:rsidR="68E06408" w:rsidP="68E06408" w:rsidRDefault="68E06408" w14:paraId="49BB2468" w14:textId="33A94153">
          <w:pPr>
            <w:pStyle w:val="Header"/>
            <w:ind w:left="-115"/>
          </w:pPr>
        </w:p>
      </w:tc>
      <w:tc>
        <w:tcPr>
          <w:tcW w:w="3020" w:type="dxa"/>
        </w:tcPr>
        <w:p w:rsidR="68E06408" w:rsidP="68E06408" w:rsidRDefault="68E06408" w14:paraId="5B9596FB" w14:textId="7DBCA327">
          <w:pPr>
            <w:pStyle w:val="Header"/>
            <w:jc w:val="center"/>
          </w:pPr>
        </w:p>
      </w:tc>
      <w:tc>
        <w:tcPr>
          <w:tcW w:w="3020" w:type="dxa"/>
        </w:tcPr>
        <w:p w:rsidR="68E06408" w:rsidP="68E06408" w:rsidRDefault="68E06408" w14:paraId="5A857EA0" w14:textId="62AE416A">
          <w:pPr>
            <w:pStyle w:val="Header"/>
            <w:ind w:right="-115"/>
            <w:jc w:val="right"/>
          </w:pPr>
        </w:p>
      </w:tc>
    </w:tr>
  </w:tbl>
  <w:p w:rsidR="007411A8" w:rsidRDefault="007411A8" w14:paraId="291B456D" w14:textId="5C3B9F5A">
    <w:pPr>
      <w:pStyle w:val="Header"/>
    </w:pPr>
  </w:p>
</w:hdr>
</file>

<file path=word/intelligence2.xml><?xml version="1.0" encoding="utf-8"?>
<int2:intelligence xmlns:int2="http://schemas.microsoft.com/office/intelligence/2020/intelligence" xmlns:oel="http://schemas.microsoft.com/office/2019/extlst">
  <int2:observations>
    <int2:textHash int2:hashCode="UfDf8rBZwhzimC" int2:id="R60eBARS">
      <int2:state int2:type="spell" int2:value="Rejected"/>
    </int2:textHash>
    <int2:textHash int2:hashCode="9odgSugBvDkP8r" int2:id="7cMheEMR">
      <int2:state int2:type="spell" int2:value="Rejected"/>
    </int2:textHash>
    <int2:textHash int2:hashCode="lLaLqVOFgXpfLx" int2:id="A8yd3Xm7">
      <int2:state int2:type="spell" int2:value="Rejected"/>
    </int2:textHash>
    <int2:textHash int2:hashCode="qtjyPC+gbUbFKu" int2:id="KrUp7tHH">
      <int2:state int2:type="spell" int2:value="Rejected"/>
    </int2:textHash>
    <int2:textHash int2:hashCode="9Hjaty099k0wbM" int2:id="MAEipHt3">
      <int2:state int2:type="spell" int2:value="Rejected"/>
    </int2:textHash>
    <int2:textHash int2:hashCode="gIyKc+3vBY+E5L" int2:id="MZ5zUaov">
      <int2:state int2:type="spell" int2:value="Rejected"/>
    </int2:textHash>
    <int2:textHash int2:hashCode="ZgBR0VrGTOxwTP" int2:id="NZASiMMd">
      <int2:state int2:type="spell" int2:value="Rejected"/>
    </int2:textHash>
    <int2:textHash int2:hashCode="0oNLC8xvlL1n8y" int2:id="NanAeO47">
      <int2:state int2:type="spell" int2:value="Rejected"/>
    </int2:textHash>
    <int2:textHash int2:hashCode="zF/EWHcuvLAd5X" int2:id="RxHsYEgS">
      <int2:state int2:type="spell" int2:value="Rejected"/>
    </int2:textHash>
    <int2:textHash int2:hashCode="uuqYXVeLSgrD9c" int2:id="ZU6BqzU8">
      <int2:state int2:type="spell" int2:value="Rejected"/>
    </int2:textHash>
    <int2:textHash int2:hashCode="SKNmHYRkePqZGo" int2:id="mC1xCNXQ">
      <int2:state int2:type="spell" int2:value="Rejected"/>
    </int2:textHash>
    <int2:textHash int2:hashCode="AoTGrFjLR7tS5C" int2:id="mMI58Acl">
      <int2:state int2:type="spell" int2:value="Rejected"/>
    </int2:textHash>
    <int2:textHash int2:hashCode="5gttxHNmldZEdp" int2:id="yHpPDIV1">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1">
    <w:nsid w:val="3bfb08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fed6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efafec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38">
    <w:nsid w:val="264a312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37">
    <w:nsid w:val="15879b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36">
    <w:nsid w:val="4a9cd90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35">
    <w:nsid w:val="28985b3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34">
    <w:nsid w:val="35f513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33">
    <w:nsid w:val="6159422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32">
    <w:nsid w:val="1b46da5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31">
    <w:nsid w:val="4993b2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30">
    <w:nsid w:val="2ac22bd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9e4d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94b0f7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7">
    <w:nsid w:val="e312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804b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145f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8b48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0b6fa97"/>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9ef8543"/>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cbb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0c94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45305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C0D6FE9"/>
    <w:multiLevelType w:val="hybridMultilevel"/>
    <w:tmpl w:val="0E4831D8"/>
    <w:lvl w:ilvl="0" w:tplc="83749866">
      <w:start w:val="1"/>
      <w:numFmt w:val="bullet"/>
      <w:lvlText w:val=""/>
      <w:lvlJc w:val="left"/>
      <w:pPr>
        <w:ind w:left="720" w:hanging="360"/>
      </w:pPr>
      <w:rPr>
        <w:rFonts w:hint="default" w:ascii="Wingdings" w:hAnsi="Wingdings"/>
        <w:color w:val="E46C0A"/>
        <w:sz w:val="24"/>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0D1B771D"/>
    <w:multiLevelType w:val="hybridMultilevel"/>
    <w:tmpl w:val="532C2558"/>
    <w:lvl w:ilvl="0" w:tplc="382C6FC8">
      <w:start w:val="1"/>
      <w:numFmt w:val="bullet"/>
      <w:lvlText w:val=""/>
      <w:lvlJc w:val="left"/>
      <w:pPr>
        <w:ind w:left="720" w:hanging="360"/>
      </w:pPr>
      <w:rPr>
        <w:rFonts w:hint="default" w:ascii="Wingdings" w:hAnsi="Wingdings"/>
        <w:color w:val="4F81BD"/>
        <w:sz w:val="20"/>
      </w:rPr>
    </w:lvl>
    <w:lvl w:ilvl="1" w:tplc="145C6122">
      <w:start w:val="1"/>
      <w:numFmt w:val="bullet"/>
      <w:pStyle w:val="mtitextenumrniveau2"/>
      <w:lvlText w:val=""/>
      <w:lvlJc w:val="left"/>
      <w:pPr>
        <w:ind w:left="1440" w:hanging="360"/>
      </w:pPr>
      <w:rPr>
        <w:rFonts w:hint="default" w:ascii="Wingdings" w:hAnsi="Wingdings"/>
        <w:color w:val="4F81BD"/>
        <w:sz w:val="20"/>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0E8C5694"/>
    <w:multiLevelType w:val="hybridMultilevel"/>
    <w:tmpl w:val="04D8326E"/>
    <w:lvl w:ilvl="0" w:tplc="A34ABA20">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12AF6F43"/>
    <w:multiLevelType w:val="hybridMultilevel"/>
    <w:tmpl w:val="0D3E6DB0"/>
    <w:lvl w:ilvl="0" w:tplc="91200CC4">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1EAAD5B3"/>
    <w:multiLevelType w:val="hybridMultilevel"/>
    <w:tmpl w:val="EB444EDA"/>
    <w:lvl w:ilvl="0" w:tplc="909C2F34">
      <w:start w:val="1"/>
      <w:numFmt w:val="bullet"/>
      <w:lvlText w:val=""/>
      <w:lvlJc w:val="left"/>
      <w:pPr>
        <w:ind w:left="720" w:hanging="360"/>
      </w:pPr>
      <w:rPr>
        <w:rFonts w:hint="default" w:ascii="Symbol" w:hAnsi="Symbol"/>
      </w:rPr>
    </w:lvl>
    <w:lvl w:ilvl="1" w:tplc="463E20DC">
      <w:start w:val="1"/>
      <w:numFmt w:val="bullet"/>
      <w:lvlText w:val="o"/>
      <w:lvlJc w:val="left"/>
      <w:pPr>
        <w:ind w:left="1440" w:hanging="360"/>
      </w:pPr>
      <w:rPr>
        <w:rFonts w:hint="default" w:ascii="Courier New" w:hAnsi="Courier New"/>
      </w:rPr>
    </w:lvl>
    <w:lvl w:ilvl="2" w:tplc="119AA298">
      <w:start w:val="1"/>
      <w:numFmt w:val="bullet"/>
      <w:lvlText w:val=""/>
      <w:lvlJc w:val="left"/>
      <w:pPr>
        <w:ind w:left="2160" w:hanging="360"/>
      </w:pPr>
      <w:rPr>
        <w:rFonts w:hint="default" w:ascii="Wingdings" w:hAnsi="Wingdings"/>
      </w:rPr>
    </w:lvl>
    <w:lvl w:ilvl="3" w:tplc="4C361C62">
      <w:start w:val="1"/>
      <w:numFmt w:val="bullet"/>
      <w:lvlText w:val=""/>
      <w:lvlJc w:val="left"/>
      <w:pPr>
        <w:ind w:left="2880" w:hanging="360"/>
      </w:pPr>
      <w:rPr>
        <w:rFonts w:hint="default" w:ascii="Symbol" w:hAnsi="Symbol"/>
      </w:rPr>
    </w:lvl>
    <w:lvl w:ilvl="4" w:tplc="42202760">
      <w:start w:val="1"/>
      <w:numFmt w:val="bullet"/>
      <w:lvlText w:val="o"/>
      <w:lvlJc w:val="left"/>
      <w:pPr>
        <w:ind w:left="3600" w:hanging="360"/>
      </w:pPr>
      <w:rPr>
        <w:rFonts w:hint="default" w:ascii="Courier New" w:hAnsi="Courier New"/>
      </w:rPr>
    </w:lvl>
    <w:lvl w:ilvl="5" w:tplc="D0666170">
      <w:start w:val="1"/>
      <w:numFmt w:val="bullet"/>
      <w:lvlText w:val=""/>
      <w:lvlJc w:val="left"/>
      <w:pPr>
        <w:ind w:left="4320" w:hanging="360"/>
      </w:pPr>
      <w:rPr>
        <w:rFonts w:hint="default" w:ascii="Wingdings" w:hAnsi="Wingdings"/>
      </w:rPr>
    </w:lvl>
    <w:lvl w:ilvl="6" w:tplc="5CB899C6">
      <w:start w:val="1"/>
      <w:numFmt w:val="bullet"/>
      <w:lvlText w:val=""/>
      <w:lvlJc w:val="left"/>
      <w:pPr>
        <w:ind w:left="5040" w:hanging="360"/>
      </w:pPr>
      <w:rPr>
        <w:rFonts w:hint="default" w:ascii="Symbol" w:hAnsi="Symbol"/>
      </w:rPr>
    </w:lvl>
    <w:lvl w:ilvl="7" w:tplc="C59C9CBA">
      <w:start w:val="1"/>
      <w:numFmt w:val="bullet"/>
      <w:lvlText w:val="o"/>
      <w:lvlJc w:val="left"/>
      <w:pPr>
        <w:ind w:left="5760" w:hanging="360"/>
      </w:pPr>
      <w:rPr>
        <w:rFonts w:hint="default" w:ascii="Courier New" w:hAnsi="Courier New"/>
      </w:rPr>
    </w:lvl>
    <w:lvl w:ilvl="8" w:tplc="2EAE5670">
      <w:start w:val="1"/>
      <w:numFmt w:val="bullet"/>
      <w:lvlText w:val=""/>
      <w:lvlJc w:val="left"/>
      <w:pPr>
        <w:ind w:left="6480" w:hanging="360"/>
      </w:pPr>
      <w:rPr>
        <w:rFonts w:hint="default" w:ascii="Wingdings" w:hAnsi="Wingdings"/>
      </w:rPr>
    </w:lvl>
  </w:abstractNum>
  <w:abstractNum w:abstractNumId="5" w15:restartNumberingAfterBreak="0">
    <w:nsid w:val="28FC01E0"/>
    <w:multiLevelType w:val="hybridMultilevel"/>
    <w:tmpl w:val="5D60B924"/>
    <w:lvl w:ilvl="0" w:tplc="E8AEECFE">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 w15:restartNumberingAfterBreak="0">
    <w:nsid w:val="327B5BC5"/>
    <w:multiLevelType w:val="hybridMultilevel"/>
    <w:tmpl w:val="586A4DC2"/>
    <w:lvl w:ilvl="0" w:tplc="9BC684EA">
      <w:start w:val="1"/>
      <w:numFmt w:val="bullet"/>
      <w:pStyle w:val="mtitextenumr"/>
      <w:lvlText w:val=""/>
      <w:lvlJc w:val="left"/>
      <w:pPr>
        <w:ind w:left="720" w:hanging="360"/>
      </w:pPr>
      <w:rPr>
        <w:rFonts w:hint="default" w:ascii="Wingdings" w:hAnsi="Wingdings"/>
        <w:color w:val="E46C0A"/>
        <w:sz w:val="24"/>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3FA59D4B"/>
    <w:multiLevelType w:val="hybridMultilevel"/>
    <w:tmpl w:val="A5343E4A"/>
    <w:lvl w:ilvl="0" w:tplc="02C82960">
      <w:start w:val="1"/>
      <w:numFmt w:val="bullet"/>
      <w:lvlText w:val=""/>
      <w:lvlJc w:val="left"/>
      <w:pPr>
        <w:ind w:left="720" w:hanging="360"/>
      </w:pPr>
      <w:rPr>
        <w:rFonts w:hint="default" w:ascii="Symbol" w:hAnsi="Symbol"/>
      </w:rPr>
    </w:lvl>
    <w:lvl w:ilvl="1" w:tplc="CC36CB30">
      <w:start w:val="1"/>
      <w:numFmt w:val="bullet"/>
      <w:lvlText w:val="o"/>
      <w:lvlJc w:val="left"/>
      <w:pPr>
        <w:ind w:left="1440" w:hanging="360"/>
      </w:pPr>
      <w:rPr>
        <w:rFonts w:hint="default" w:ascii="Courier New" w:hAnsi="Courier New"/>
      </w:rPr>
    </w:lvl>
    <w:lvl w:ilvl="2" w:tplc="A120F3B6">
      <w:start w:val="1"/>
      <w:numFmt w:val="bullet"/>
      <w:lvlText w:val=""/>
      <w:lvlJc w:val="left"/>
      <w:pPr>
        <w:ind w:left="2160" w:hanging="360"/>
      </w:pPr>
      <w:rPr>
        <w:rFonts w:hint="default" w:ascii="Wingdings" w:hAnsi="Wingdings"/>
      </w:rPr>
    </w:lvl>
    <w:lvl w:ilvl="3" w:tplc="10FCF492">
      <w:start w:val="1"/>
      <w:numFmt w:val="bullet"/>
      <w:lvlText w:val=""/>
      <w:lvlJc w:val="left"/>
      <w:pPr>
        <w:ind w:left="2880" w:hanging="360"/>
      </w:pPr>
      <w:rPr>
        <w:rFonts w:hint="default" w:ascii="Symbol" w:hAnsi="Symbol"/>
      </w:rPr>
    </w:lvl>
    <w:lvl w:ilvl="4" w:tplc="2B84E734">
      <w:start w:val="1"/>
      <w:numFmt w:val="bullet"/>
      <w:lvlText w:val="o"/>
      <w:lvlJc w:val="left"/>
      <w:pPr>
        <w:ind w:left="3600" w:hanging="360"/>
      </w:pPr>
      <w:rPr>
        <w:rFonts w:hint="default" w:ascii="Courier New" w:hAnsi="Courier New"/>
      </w:rPr>
    </w:lvl>
    <w:lvl w:ilvl="5" w:tplc="53D8FD2A">
      <w:start w:val="1"/>
      <w:numFmt w:val="bullet"/>
      <w:lvlText w:val=""/>
      <w:lvlJc w:val="left"/>
      <w:pPr>
        <w:ind w:left="4320" w:hanging="360"/>
      </w:pPr>
      <w:rPr>
        <w:rFonts w:hint="default" w:ascii="Wingdings" w:hAnsi="Wingdings"/>
      </w:rPr>
    </w:lvl>
    <w:lvl w:ilvl="6" w:tplc="BF48E92E">
      <w:start w:val="1"/>
      <w:numFmt w:val="bullet"/>
      <w:lvlText w:val=""/>
      <w:lvlJc w:val="left"/>
      <w:pPr>
        <w:ind w:left="5040" w:hanging="360"/>
      </w:pPr>
      <w:rPr>
        <w:rFonts w:hint="default" w:ascii="Symbol" w:hAnsi="Symbol"/>
      </w:rPr>
    </w:lvl>
    <w:lvl w:ilvl="7" w:tplc="188C1760">
      <w:start w:val="1"/>
      <w:numFmt w:val="bullet"/>
      <w:lvlText w:val="o"/>
      <w:lvlJc w:val="left"/>
      <w:pPr>
        <w:ind w:left="5760" w:hanging="360"/>
      </w:pPr>
      <w:rPr>
        <w:rFonts w:hint="default" w:ascii="Courier New" w:hAnsi="Courier New"/>
      </w:rPr>
    </w:lvl>
    <w:lvl w:ilvl="8" w:tplc="0E06501A">
      <w:start w:val="1"/>
      <w:numFmt w:val="bullet"/>
      <w:lvlText w:val=""/>
      <w:lvlJc w:val="left"/>
      <w:pPr>
        <w:ind w:left="6480" w:hanging="360"/>
      </w:pPr>
      <w:rPr>
        <w:rFonts w:hint="default" w:ascii="Wingdings" w:hAnsi="Wingdings"/>
      </w:rPr>
    </w:lvl>
  </w:abstractNum>
  <w:abstractNum w:abstractNumId="8" w15:restartNumberingAfterBreak="0">
    <w:nsid w:val="50E22A70"/>
    <w:multiLevelType w:val="hybridMultilevel"/>
    <w:tmpl w:val="6A9408EE"/>
    <w:lvl w:ilvl="0" w:tplc="040C0007">
      <w:start w:val="1"/>
      <w:numFmt w:val="bullet"/>
      <w:lvlText w:val=""/>
      <w:lvlJc w:val="left"/>
      <w:pPr>
        <w:ind w:left="720" w:hanging="360"/>
      </w:pPr>
      <w:rPr>
        <w:rFonts w:hint="default" w:ascii="Wingdings" w:hAnsi="Wingdings"/>
        <w:sz w:val="16"/>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536E67C3"/>
    <w:multiLevelType w:val="hybridMultilevel"/>
    <w:tmpl w:val="D2E078FA"/>
    <w:lvl w:ilvl="0" w:tplc="382C6FC8">
      <w:start w:val="1"/>
      <w:numFmt w:val="bullet"/>
      <w:lvlText w:val=""/>
      <w:lvlJc w:val="left"/>
      <w:pPr>
        <w:ind w:left="720" w:hanging="360"/>
      </w:pPr>
      <w:rPr>
        <w:rFonts w:hint="default" w:ascii="Wingdings" w:hAnsi="Wingdings"/>
        <w:color w:val="4F81BD"/>
        <w:sz w:val="20"/>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5B6D358A"/>
    <w:multiLevelType w:val="hybridMultilevel"/>
    <w:tmpl w:val="553EBD74"/>
    <w:lvl w:ilvl="0" w:tplc="382C6FC8">
      <w:start w:val="1"/>
      <w:numFmt w:val="bullet"/>
      <w:lvlText w:val=""/>
      <w:lvlJc w:val="left"/>
      <w:pPr>
        <w:ind w:left="720" w:hanging="360"/>
      </w:pPr>
      <w:rPr>
        <w:rFonts w:hint="default" w:ascii="Wingdings" w:hAnsi="Wingdings"/>
        <w:color w:val="4F81BD"/>
        <w:sz w:val="20"/>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5BE1C4EF"/>
    <w:multiLevelType w:val="hybridMultilevel"/>
    <w:tmpl w:val="89D4F516"/>
    <w:lvl w:ilvl="0" w:tplc="0B0E527E">
      <w:start w:val="1"/>
      <w:numFmt w:val="bullet"/>
      <w:lvlText w:val=""/>
      <w:lvlJc w:val="left"/>
      <w:pPr>
        <w:ind w:left="720" w:hanging="360"/>
      </w:pPr>
      <w:rPr>
        <w:rFonts w:hint="default" w:ascii="Symbol" w:hAnsi="Symbol"/>
      </w:rPr>
    </w:lvl>
    <w:lvl w:ilvl="1" w:tplc="0024BA84">
      <w:start w:val="1"/>
      <w:numFmt w:val="bullet"/>
      <w:lvlText w:val="o"/>
      <w:lvlJc w:val="left"/>
      <w:pPr>
        <w:ind w:left="1440" w:hanging="360"/>
      </w:pPr>
      <w:rPr>
        <w:rFonts w:hint="default" w:ascii="Courier New" w:hAnsi="Courier New"/>
      </w:rPr>
    </w:lvl>
    <w:lvl w:ilvl="2" w:tplc="0534E5F4">
      <w:start w:val="1"/>
      <w:numFmt w:val="bullet"/>
      <w:lvlText w:val=""/>
      <w:lvlJc w:val="left"/>
      <w:pPr>
        <w:ind w:left="2160" w:hanging="360"/>
      </w:pPr>
      <w:rPr>
        <w:rFonts w:hint="default" w:ascii="Wingdings" w:hAnsi="Wingdings"/>
      </w:rPr>
    </w:lvl>
    <w:lvl w:ilvl="3" w:tplc="813C523E">
      <w:start w:val="1"/>
      <w:numFmt w:val="bullet"/>
      <w:lvlText w:val=""/>
      <w:lvlJc w:val="left"/>
      <w:pPr>
        <w:ind w:left="2880" w:hanging="360"/>
      </w:pPr>
      <w:rPr>
        <w:rFonts w:hint="default" w:ascii="Symbol" w:hAnsi="Symbol"/>
      </w:rPr>
    </w:lvl>
    <w:lvl w:ilvl="4" w:tplc="AF9CA5C4">
      <w:start w:val="1"/>
      <w:numFmt w:val="bullet"/>
      <w:lvlText w:val="o"/>
      <w:lvlJc w:val="left"/>
      <w:pPr>
        <w:ind w:left="3600" w:hanging="360"/>
      </w:pPr>
      <w:rPr>
        <w:rFonts w:hint="default" w:ascii="Courier New" w:hAnsi="Courier New"/>
      </w:rPr>
    </w:lvl>
    <w:lvl w:ilvl="5" w:tplc="BE8A4FF8">
      <w:start w:val="1"/>
      <w:numFmt w:val="bullet"/>
      <w:lvlText w:val=""/>
      <w:lvlJc w:val="left"/>
      <w:pPr>
        <w:ind w:left="4320" w:hanging="360"/>
      </w:pPr>
      <w:rPr>
        <w:rFonts w:hint="default" w:ascii="Wingdings" w:hAnsi="Wingdings"/>
      </w:rPr>
    </w:lvl>
    <w:lvl w:ilvl="6" w:tplc="38661982">
      <w:start w:val="1"/>
      <w:numFmt w:val="bullet"/>
      <w:lvlText w:val=""/>
      <w:lvlJc w:val="left"/>
      <w:pPr>
        <w:ind w:left="5040" w:hanging="360"/>
      </w:pPr>
      <w:rPr>
        <w:rFonts w:hint="default" w:ascii="Symbol" w:hAnsi="Symbol"/>
      </w:rPr>
    </w:lvl>
    <w:lvl w:ilvl="7" w:tplc="F0F0D25A">
      <w:start w:val="1"/>
      <w:numFmt w:val="bullet"/>
      <w:lvlText w:val="o"/>
      <w:lvlJc w:val="left"/>
      <w:pPr>
        <w:ind w:left="5760" w:hanging="360"/>
      </w:pPr>
      <w:rPr>
        <w:rFonts w:hint="default" w:ascii="Courier New" w:hAnsi="Courier New"/>
      </w:rPr>
    </w:lvl>
    <w:lvl w:ilvl="8" w:tplc="850A3F14">
      <w:start w:val="1"/>
      <w:numFmt w:val="bullet"/>
      <w:lvlText w:val=""/>
      <w:lvlJc w:val="left"/>
      <w:pPr>
        <w:ind w:left="6480" w:hanging="360"/>
      </w:pPr>
      <w:rPr>
        <w:rFonts w:hint="default" w:ascii="Wingdings" w:hAnsi="Wingdings"/>
      </w:rPr>
    </w:lvl>
  </w:abstractNum>
  <w:abstractNum w:abstractNumId="12" w15:restartNumberingAfterBreak="0">
    <w:nsid w:val="636979AB"/>
    <w:multiLevelType w:val="hybridMultilevel"/>
    <w:tmpl w:val="BAF624A6"/>
    <w:lvl w:ilvl="0" w:tplc="80327F64">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68F7DA3F"/>
    <w:multiLevelType w:val="hybridMultilevel"/>
    <w:tmpl w:val="0C8A85DC"/>
    <w:lvl w:ilvl="0" w:tplc="DD0CC28E">
      <w:start w:val="1"/>
      <w:numFmt w:val="bullet"/>
      <w:lvlText w:val="-"/>
      <w:lvlJc w:val="left"/>
      <w:pPr>
        <w:ind w:left="720" w:hanging="360"/>
      </w:pPr>
      <w:rPr>
        <w:rFonts w:hint="default" w:ascii="Aptos" w:hAnsi="Aptos"/>
      </w:rPr>
    </w:lvl>
    <w:lvl w:ilvl="1" w:tplc="375E92A2">
      <w:start w:val="1"/>
      <w:numFmt w:val="bullet"/>
      <w:lvlText w:val="o"/>
      <w:lvlJc w:val="left"/>
      <w:pPr>
        <w:ind w:left="1440" w:hanging="360"/>
      </w:pPr>
      <w:rPr>
        <w:rFonts w:hint="default" w:ascii="Courier New" w:hAnsi="Courier New"/>
      </w:rPr>
    </w:lvl>
    <w:lvl w:ilvl="2" w:tplc="ECEA8E5E">
      <w:start w:val="1"/>
      <w:numFmt w:val="bullet"/>
      <w:lvlText w:val=""/>
      <w:lvlJc w:val="left"/>
      <w:pPr>
        <w:ind w:left="2160" w:hanging="360"/>
      </w:pPr>
      <w:rPr>
        <w:rFonts w:hint="default" w:ascii="Wingdings" w:hAnsi="Wingdings"/>
      </w:rPr>
    </w:lvl>
    <w:lvl w:ilvl="3" w:tplc="4350D21A">
      <w:start w:val="1"/>
      <w:numFmt w:val="bullet"/>
      <w:lvlText w:val=""/>
      <w:lvlJc w:val="left"/>
      <w:pPr>
        <w:ind w:left="2880" w:hanging="360"/>
      </w:pPr>
      <w:rPr>
        <w:rFonts w:hint="default" w:ascii="Symbol" w:hAnsi="Symbol"/>
      </w:rPr>
    </w:lvl>
    <w:lvl w:ilvl="4" w:tplc="EA28BFEE">
      <w:start w:val="1"/>
      <w:numFmt w:val="bullet"/>
      <w:lvlText w:val="o"/>
      <w:lvlJc w:val="left"/>
      <w:pPr>
        <w:ind w:left="3600" w:hanging="360"/>
      </w:pPr>
      <w:rPr>
        <w:rFonts w:hint="default" w:ascii="Courier New" w:hAnsi="Courier New"/>
      </w:rPr>
    </w:lvl>
    <w:lvl w:ilvl="5" w:tplc="C8420424">
      <w:start w:val="1"/>
      <w:numFmt w:val="bullet"/>
      <w:lvlText w:val=""/>
      <w:lvlJc w:val="left"/>
      <w:pPr>
        <w:ind w:left="4320" w:hanging="360"/>
      </w:pPr>
      <w:rPr>
        <w:rFonts w:hint="default" w:ascii="Wingdings" w:hAnsi="Wingdings"/>
      </w:rPr>
    </w:lvl>
    <w:lvl w:ilvl="6" w:tplc="16901960">
      <w:start w:val="1"/>
      <w:numFmt w:val="bullet"/>
      <w:lvlText w:val=""/>
      <w:lvlJc w:val="left"/>
      <w:pPr>
        <w:ind w:left="5040" w:hanging="360"/>
      </w:pPr>
      <w:rPr>
        <w:rFonts w:hint="default" w:ascii="Symbol" w:hAnsi="Symbol"/>
      </w:rPr>
    </w:lvl>
    <w:lvl w:ilvl="7" w:tplc="D27C9CB2">
      <w:start w:val="1"/>
      <w:numFmt w:val="bullet"/>
      <w:lvlText w:val="o"/>
      <w:lvlJc w:val="left"/>
      <w:pPr>
        <w:ind w:left="5760" w:hanging="360"/>
      </w:pPr>
      <w:rPr>
        <w:rFonts w:hint="default" w:ascii="Courier New" w:hAnsi="Courier New"/>
      </w:rPr>
    </w:lvl>
    <w:lvl w:ilvl="8" w:tplc="C88AE25A">
      <w:start w:val="1"/>
      <w:numFmt w:val="bullet"/>
      <w:lvlText w:val=""/>
      <w:lvlJc w:val="left"/>
      <w:pPr>
        <w:ind w:left="6480" w:hanging="360"/>
      </w:pPr>
      <w:rPr>
        <w:rFonts w:hint="default" w:ascii="Wingdings" w:hAnsi="Wingdings"/>
      </w:rPr>
    </w:lvl>
  </w:abstractNum>
  <w:abstractNum w:abstractNumId="14" w15:restartNumberingAfterBreak="0">
    <w:nsid w:val="6CBA7E3B"/>
    <w:multiLevelType w:val="hybridMultilevel"/>
    <w:tmpl w:val="3F446FDA"/>
    <w:lvl w:ilvl="0" w:tplc="629EC830">
      <w:start w:val="1"/>
      <w:numFmt w:val="bullet"/>
      <w:lvlText w:val=""/>
      <w:lvlJc w:val="left"/>
      <w:pPr>
        <w:ind w:left="720" w:hanging="360"/>
      </w:pPr>
      <w:rPr>
        <w:rFonts w:hint="default" w:ascii="Symbol" w:hAnsi="Symbol"/>
      </w:rPr>
    </w:lvl>
    <w:lvl w:ilvl="1" w:tplc="66566C02">
      <w:start w:val="1"/>
      <w:numFmt w:val="bullet"/>
      <w:lvlText w:val="o"/>
      <w:lvlJc w:val="left"/>
      <w:pPr>
        <w:ind w:left="1440" w:hanging="360"/>
      </w:pPr>
      <w:rPr>
        <w:rFonts w:hint="default" w:ascii="Courier New" w:hAnsi="Courier New"/>
      </w:rPr>
    </w:lvl>
    <w:lvl w:ilvl="2" w:tplc="EF8EB01A">
      <w:start w:val="1"/>
      <w:numFmt w:val="bullet"/>
      <w:lvlText w:val=""/>
      <w:lvlJc w:val="left"/>
      <w:pPr>
        <w:ind w:left="2160" w:hanging="360"/>
      </w:pPr>
      <w:rPr>
        <w:rFonts w:hint="default" w:ascii="Wingdings" w:hAnsi="Wingdings"/>
      </w:rPr>
    </w:lvl>
    <w:lvl w:ilvl="3" w:tplc="831E7974">
      <w:start w:val="1"/>
      <w:numFmt w:val="bullet"/>
      <w:lvlText w:val=""/>
      <w:lvlJc w:val="left"/>
      <w:pPr>
        <w:ind w:left="2880" w:hanging="360"/>
      </w:pPr>
      <w:rPr>
        <w:rFonts w:hint="default" w:ascii="Symbol" w:hAnsi="Symbol"/>
      </w:rPr>
    </w:lvl>
    <w:lvl w:ilvl="4" w:tplc="D892FE90">
      <w:start w:val="1"/>
      <w:numFmt w:val="bullet"/>
      <w:lvlText w:val="o"/>
      <w:lvlJc w:val="left"/>
      <w:pPr>
        <w:ind w:left="3600" w:hanging="360"/>
      </w:pPr>
      <w:rPr>
        <w:rFonts w:hint="default" w:ascii="Courier New" w:hAnsi="Courier New"/>
      </w:rPr>
    </w:lvl>
    <w:lvl w:ilvl="5" w:tplc="880CAFA8">
      <w:start w:val="1"/>
      <w:numFmt w:val="bullet"/>
      <w:lvlText w:val=""/>
      <w:lvlJc w:val="left"/>
      <w:pPr>
        <w:ind w:left="4320" w:hanging="360"/>
      </w:pPr>
      <w:rPr>
        <w:rFonts w:hint="default" w:ascii="Wingdings" w:hAnsi="Wingdings"/>
      </w:rPr>
    </w:lvl>
    <w:lvl w:ilvl="6" w:tplc="3A6EE580">
      <w:start w:val="1"/>
      <w:numFmt w:val="bullet"/>
      <w:lvlText w:val=""/>
      <w:lvlJc w:val="left"/>
      <w:pPr>
        <w:ind w:left="5040" w:hanging="360"/>
      </w:pPr>
      <w:rPr>
        <w:rFonts w:hint="default" w:ascii="Symbol" w:hAnsi="Symbol"/>
      </w:rPr>
    </w:lvl>
    <w:lvl w:ilvl="7" w:tplc="FBFA3FA4">
      <w:start w:val="1"/>
      <w:numFmt w:val="bullet"/>
      <w:lvlText w:val="o"/>
      <w:lvlJc w:val="left"/>
      <w:pPr>
        <w:ind w:left="5760" w:hanging="360"/>
      </w:pPr>
      <w:rPr>
        <w:rFonts w:hint="default" w:ascii="Courier New" w:hAnsi="Courier New"/>
      </w:rPr>
    </w:lvl>
    <w:lvl w:ilvl="8" w:tplc="EA3232EE">
      <w:start w:val="1"/>
      <w:numFmt w:val="bullet"/>
      <w:lvlText w:val=""/>
      <w:lvlJc w:val="left"/>
      <w:pPr>
        <w:ind w:left="6480" w:hanging="360"/>
      </w:pPr>
      <w:rPr>
        <w:rFonts w:hint="default" w:ascii="Wingdings" w:hAnsi="Wingdings"/>
      </w:rPr>
    </w:lvl>
  </w:abstractNum>
  <w:abstractNum w:abstractNumId="15" w15:restartNumberingAfterBreak="0">
    <w:nsid w:val="7021D02E"/>
    <w:multiLevelType w:val="hybridMultilevel"/>
    <w:tmpl w:val="E540852A"/>
    <w:lvl w:ilvl="0" w:tplc="3EBC10B2">
      <w:start w:val="1"/>
      <w:numFmt w:val="bullet"/>
      <w:lvlText w:val="-"/>
      <w:lvlJc w:val="left"/>
      <w:pPr>
        <w:ind w:left="720" w:hanging="360"/>
      </w:pPr>
      <w:rPr>
        <w:rFonts w:hint="default" w:ascii="Aptos" w:hAnsi="Aptos"/>
      </w:rPr>
    </w:lvl>
    <w:lvl w:ilvl="1" w:tplc="E8687B3C">
      <w:start w:val="1"/>
      <w:numFmt w:val="bullet"/>
      <w:lvlText w:val="o"/>
      <w:lvlJc w:val="left"/>
      <w:pPr>
        <w:ind w:left="1440" w:hanging="360"/>
      </w:pPr>
      <w:rPr>
        <w:rFonts w:hint="default" w:ascii="Courier New" w:hAnsi="Courier New"/>
      </w:rPr>
    </w:lvl>
    <w:lvl w:ilvl="2" w:tplc="4AC6E73E">
      <w:start w:val="1"/>
      <w:numFmt w:val="bullet"/>
      <w:lvlText w:val=""/>
      <w:lvlJc w:val="left"/>
      <w:pPr>
        <w:ind w:left="2160" w:hanging="360"/>
      </w:pPr>
      <w:rPr>
        <w:rFonts w:hint="default" w:ascii="Wingdings" w:hAnsi="Wingdings"/>
      </w:rPr>
    </w:lvl>
    <w:lvl w:ilvl="3" w:tplc="DDB280FC">
      <w:start w:val="1"/>
      <w:numFmt w:val="bullet"/>
      <w:lvlText w:val=""/>
      <w:lvlJc w:val="left"/>
      <w:pPr>
        <w:ind w:left="2880" w:hanging="360"/>
      </w:pPr>
      <w:rPr>
        <w:rFonts w:hint="default" w:ascii="Symbol" w:hAnsi="Symbol"/>
      </w:rPr>
    </w:lvl>
    <w:lvl w:ilvl="4" w:tplc="AE766912">
      <w:start w:val="1"/>
      <w:numFmt w:val="bullet"/>
      <w:lvlText w:val="o"/>
      <w:lvlJc w:val="left"/>
      <w:pPr>
        <w:ind w:left="3600" w:hanging="360"/>
      </w:pPr>
      <w:rPr>
        <w:rFonts w:hint="default" w:ascii="Courier New" w:hAnsi="Courier New"/>
      </w:rPr>
    </w:lvl>
    <w:lvl w:ilvl="5" w:tplc="7750D49C">
      <w:start w:val="1"/>
      <w:numFmt w:val="bullet"/>
      <w:lvlText w:val=""/>
      <w:lvlJc w:val="left"/>
      <w:pPr>
        <w:ind w:left="4320" w:hanging="360"/>
      </w:pPr>
      <w:rPr>
        <w:rFonts w:hint="default" w:ascii="Wingdings" w:hAnsi="Wingdings"/>
      </w:rPr>
    </w:lvl>
    <w:lvl w:ilvl="6" w:tplc="0D829E82">
      <w:start w:val="1"/>
      <w:numFmt w:val="bullet"/>
      <w:lvlText w:val=""/>
      <w:lvlJc w:val="left"/>
      <w:pPr>
        <w:ind w:left="5040" w:hanging="360"/>
      </w:pPr>
      <w:rPr>
        <w:rFonts w:hint="default" w:ascii="Symbol" w:hAnsi="Symbol"/>
      </w:rPr>
    </w:lvl>
    <w:lvl w:ilvl="7" w:tplc="750E1994">
      <w:start w:val="1"/>
      <w:numFmt w:val="bullet"/>
      <w:lvlText w:val="o"/>
      <w:lvlJc w:val="left"/>
      <w:pPr>
        <w:ind w:left="5760" w:hanging="360"/>
      </w:pPr>
      <w:rPr>
        <w:rFonts w:hint="default" w:ascii="Courier New" w:hAnsi="Courier New"/>
      </w:rPr>
    </w:lvl>
    <w:lvl w:ilvl="8" w:tplc="AE42C5F6">
      <w:start w:val="1"/>
      <w:numFmt w:val="bullet"/>
      <w:lvlText w:val=""/>
      <w:lvlJc w:val="left"/>
      <w:pPr>
        <w:ind w:left="6480" w:hanging="360"/>
      </w:pPr>
      <w:rPr>
        <w:rFonts w:hint="default" w:ascii="Wingdings" w:hAnsi="Wingdings"/>
      </w:rPr>
    </w:lvl>
  </w:abstractNum>
  <w:abstractNum w:abstractNumId="16" w15:restartNumberingAfterBreak="0">
    <w:nsid w:val="76460D25"/>
    <w:multiLevelType w:val="hybridMultilevel"/>
    <w:tmpl w:val="C39A63DA"/>
    <w:lvl w:ilvl="0" w:tplc="1D640DB6">
      <w:start w:val="1"/>
      <w:numFmt w:val="bullet"/>
      <w:lvlText w:val="-"/>
      <w:lvlJc w:val="left"/>
      <w:pPr>
        <w:ind w:left="720" w:hanging="360"/>
      </w:pPr>
      <w:rPr>
        <w:rFonts w:hint="default" w:ascii="Aptos" w:hAnsi="Aptos"/>
      </w:rPr>
    </w:lvl>
    <w:lvl w:ilvl="1" w:tplc="69B6EDE0">
      <w:start w:val="1"/>
      <w:numFmt w:val="bullet"/>
      <w:lvlText w:val="o"/>
      <w:lvlJc w:val="left"/>
      <w:pPr>
        <w:ind w:left="1440" w:hanging="360"/>
      </w:pPr>
      <w:rPr>
        <w:rFonts w:hint="default" w:ascii="Courier New" w:hAnsi="Courier New"/>
      </w:rPr>
    </w:lvl>
    <w:lvl w:ilvl="2" w:tplc="4446865A">
      <w:start w:val="1"/>
      <w:numFmt w:val="bullet"/>
      <w:lvlText w:val=""/>
      <w:lvlJc w:val="left"/>
      <w:pPr>
        <w:ind w:left="2160" w:hanging="360"/>
      </w:pPr>
      <w:rPr>
        <w:rFonts w:hint="default" w:ascii="Wingdings" w:hAnsi="Wingdings"/>
      </w:rPr>
    </w:lvl>
    <w:lvl w:ilvl="3" w:tplc="BB624994">
      <w:start w:val="1"/>
      <w:numFmt w:val="bullet"/>
      <w:lvlText w:val=""/>
      <w:lvlJc w:val="left"/>
      <w:pPr>
        <w:ind w:left="2880" w:hanging="360"/>
      </w:pPr>
      <w:rPr>
        <w:rFonts w:hint="default" w:ascii="Symbol" w:hAnsi="Symbol"/>
      </w:rPr>
    </w:lvl>
    <w:lvl w:ilvl="4" w:tplc="1E086440">
      <w:start w:val="1"/>
      <w:numFmt w:val="bullet"/>
      <w:lvlText w:val="o"/>
      <w:lvlJc w:val="left"/>
      <w:pPr>
        <w:ind w:left="3600" w:hanging="360"/>
      </w:pPr>
      <w:rPr>
        <w:rFonts w:hint="default" w:ascii="Courier New" w:hAnsi="Courier New"/>
      </w:rPr>
    </w:lvl>
    <w:lvl w:ilvl="5" w:tplc="76A404BA">
      <w:start w:val="1"/>
      <w:numFmt w:val="bullet"/>
      <w:lvlText w:val=""/>
      <w:lvlJc w:val="left"/>
      <w:pPr>
        <w:ind w:left="4320" w:hanging="360"/>
      </w:pPr>
      <w:rPr>
        <w:rFonts w:hint="default" w:ascii="Wingdings" w:hAnsi="Wingdings"/>
      </w:rPr>
    </w:lvl>
    <w:lvl w:ilvl="6" w:tplc="D2D60D90">
      <w:start w:val="1"/>
      <w:numFmt w:val="bullet"/>
      <w:lvlText w:val=""/>
      <w:lvlJc w:val="left"/>
      <w:pPr>
        <w:ind w:left="5040" w:hanging="360"/>
      </w:pPr>
      <w:rPr>
        <w:rFonts w:hint="default" w:ascii="Symbol" w:hAnsi="Symbol"/>
      </w:rPr>
    </w:lvl>
    <w:lvl w:ilvl="7" w:tplc="BD9A6890">
      <w:start w:val="1"/>
      <w:numFmt w:val="bullet"/>
      <w:lvlText w:val="o"/>
      <w:lvlJc w:val="left"/>
      <w:pPr>
        <w:ind w:left="5760" w:hanging="360"/>
      </w:pPr>
      <w:rPr>
        <w:rFonts w:hint="default" w:ascii="Courier New" w:hAnsi="Courier New"/>
      </w:rPr>
    </w:lvl>
    <w:lvl w:ilvl="8" w:tplc="DF98665A">
      <w:start w:val="1"/>
      <w:numFmt w:val="bullet"/>
      <w:lvlText w:val=""/>
      <w:lvlJc w:val="left"/>
      <w:pPr>
        <w:ind w:left="6480" w:hanging="360"/>
      </w:pPr>
      <w:rPr>
        <w:rFonts w:hint="default" w:ascii="Wingdings" w:hAnsi="Wingdings"/>
      </w:rPr>
    </w:lvl>
  </w:abstractNum>
  <w:abstractNum w:abstractNumId="17" w15:restartNumberingAfterBreak="0">
    <w:nsid w:val="7A9B225B"/>
    <w:multiLevelType w:val="hybridMultilevel"/>
    <w:tmpl w:val="FFFFFFFF"/>
    <w:lvl w:ilvl="0" w:tplc="9D7E6496">
      <w:start w:val="1"/>
      <w:numFmt w:val="bullet"/>
      <w:lvlText w:val=""/>
      <w:lvlJc w:val="left"/>
      <w:pPr>
        <w:ind w:left="720" w:hanging="360"/>
      </w:pPr>
      <w:rPr>
        <w:rFonts w:hint="default" w:ascii="Symbol" w:hAnsi="Symbol"/>
      </w:rPr>
    </w:lvl>
    <w:lvl w:ilvl="1" w:tplc="5EB24308">
      <w:start w:val="1"/>
      <w:numFmt w:val="bullet"/>
      <w:lvlText w:val="o"/>
      <w:lvlJc w:val="left"/>
      <w:pPr>
        <w:ind w:left="1440" w:hanging="360"/>
      </w:pPr>
      <w:rPr>
        <w:rFonts w:hint="default" w:ascii="Courier New" w:hAnsi="Courier New"/>
      </w:rPr>
    </w:lvl>
    <w:lvl w:ilvl="2" w:tplc="04E8A538">
      <w:start w:val="1"/>
      <w:numFmt w:val="bullet"/>
      <w:lvlText w:val=""/>
      <w:lvlJc w:val="left"/>
      <w:pPr>
        <w:ind w:left="2160" w:hanging="360"/>
      </w:pPr>
      <w:rPr>
        <w:rFonts w:hint="default" w:ascii="Wingdings" w:hAnsi="Wingdings"/>
      </w:rPr>
    </w:lvl>
    <w:lvl w:ilvl="3" w:tplc="DE0851AA">
      <w:start w:val="1"/>
      <w:numFmt w:val="bullet"/>
      <w:lvlText w:val=""/>
      <w:lvlJc w:val="left"/>
      <w:pPr>
        <w:ind w:left="2880" w:hanging="360"/>
      </w:pPr>
      <w:rPr>
        <w:rFonts w:hint="default" w:ascii="Symbol" w:hAnsi="Symbol"/>
      </w:rPr>
    </w:lvl>
    <w:lvl w:ilvl="4" w:tplc="53147EFE">
      <w:start w:val="1"/>
      <w:numFmt w:val="bullet"/>
      <w:lvlText w:val="o"/>
      <w:lvlJc w:val="left"/>
      <w:pPr>
        <w:ind w:left="3600" w:hanging="360"/>
      </w:pPr>
      <w:rPr>
        <w:rFonts w:hint="default" w:ascii="Courier New" w:hAnsi="Courier New"/>
      </w:rPr>
    </w:lvl>
    <w:lvl w:ilvl="5" w:tplc="669E58CC">
      <w:start w:val="1"/>
      <w:numFmt w:val="bullet"/>
      <w:lvlText w:val=""/>
      <w:lvlJc w:val="left"/>
      <w:pPr>
        <w:ind w:left="4320" w:hanging="360"/>
      </w:pPr>
      <w:rPr>
        <w:rFonts w:hint="default" w:ascii="Wingdings" w:hAnsi="Wingdings"/>
      </w:rPr>
    </w:lvl>
    <w:lvl w:ilvl="6" w:tplc="FEE65110">
      <w:start w:val="1"/>
      <w:numFmt w:val="bullet"/>
      <w:lvlText w:val=""/>
      <w:lvlJc w:val="left"/>
      <w:pPr>
        <w:ind w:left="5040" w:hanging="360"/>
      </w:pPr>
      <w:rPr>
        <w:rFonts w:hint="default" w:ascii="Symbol" w:hAnsi="Symbol"/>
      </w:rPr>
    </w:lvl>
    <w:lvl w:ilvl="7" w:tplc="25B2943C">
      <w:start w:val="1"/>
      <w:numFmt w:val="bullet"/>
      <w:lvlText w:val="o"/>
      <w:lvlJc w:val="left"/>
      <w:pPr>
        <w:ind w:left="5760" w:hanging="360"/>
      </w:pPr>
      <w:rPr>
        <w:rFonts w:hint="default" w:ascii="Courier New" w:hAnsi="Courier New"/>
      </w:rPr>
    </w:lvl>
    <w:lvl w:ilvl="8" w:tplc="259C1E7E">
      <w:start w:val="1"/>
      <w:numFmt w:val="bullet"/>
      <w:lvlText w:val=""/>
      <w:lvlJc w:val="left"/>
      <w:pPr>
        <w:ind w:left="6480" w:hanging="360"/>
      </w:pPr>
      <w:rPr>
        <w:rFonts w:hint="default" w:ascii="Wingdings" w:hAnsi="Wingdings"/>
      </w:rPr>
    </w:lvl>
  </w:abstractNum>
  <w:abstractNum w:abstractNumId="18" w15:restartNumberingAfterBreak="0">
    <w:nsid w:val="7C2328F1"/>
    <w:multiLevelType w:val="hybridMultilevel"/>
    <w:tmpl w:val="FFFFFFFF"/>
    <w:lvl w:ilvl="0" w:tplc="84D2FF06">
      <w:start w:val="1"/>
      <w:numFmt w:val="bullet"/>
      <w:lvlText w:val="-"/>
      <w:lvlJc w:val="left"/>
      <w:pPr>
        <w:ind w:left="720" w:hanging="360"/>
      </w:pPr>
      <w:rPr>
        <w:rFonts w:hint="default" w:ascii="Aptos" w:hAnsi="Aptos"/>
      </w:rPr>
    </w:lvl>
    <w:lvl w:ilvl="1" w:tplc="4EFC930E">
      <w:start w:val="1"/>
      <w:numFmt w:val="bullet"/>
      <w:lvlText w:val="o"/>
      <w:lvlJc w:val="left"/>
      <w:pPr>
        <w:ind w:left="1440" w:hanging="360"/>
      </w:pPr>
      <w:rPr>
        <w:rFonts w:hint="default" w:ascii="Courier New" w:hAnsi="Courier New"/>
      </w:rPr>
    </w:lvl>
    <w:lvl w:ilvl="2" w:tplc="FA60D98A">
      <w:start w:val="1"/>
      <w:numFmt w:val="bullet"/>
      <w:lvlText w:val=""/>
      <w:lvlJc w:val="left"/>
      <w:pPr>
        <w:ind w:left="2160" w:hanging="360"/>
      </w:pPr>
      <w:rPr>
        <w:rFonts w:hint="default" w:ascii="Wingdings" w:hAnsi="Wingdings"/>
      </w:rPr>
    </w:lvl>
    <w:lvl w:ilvl="3" w:tplc="2D58F5F4">
      <w:start w:val="1"/>
      <w:numFmt w:val="bullet"/>
      <w:lvlText w:val=""/>
      <w:lvlJc w:val="left"/>
      <w:pPr>
        <w:ind w:left="2880" w:hanging="360"/>
      </w:pPr>
      <w:rPr>
        <w:rFonts w:hint="default" w:ascii="Symbol" w:hAnsi="Symbol"/>
      </w:rPr>
    </w:lvl>
    <w:lvl w:ilvl="4" w:tplc="1EE6BCB4">
      <w:start w:val="1"/>
      <w:numFmt w:val="bullet"/>
      <w:lvlText w:val="o"/>
      <w:lvlJc w:val="left"/>
      <w:pPr>
        <w:ind w:left="3600" w:hanging="360"/>
      </w:pPr>
      <w:rPr>
        <w:rFonts w:hint="default" w:ascii="Courier New" w:hAnsi="Courier New"/>
      </w:rPr>
    </w:lvl>
    <w:lvl w:ilvl="5" w:tplc="D0BE7DB2">
      <w:start w:val="1"/>
      <w:numFmt w:val="bullet"/>
      <w:lvlText w:val=""/>
      <w:lvlJc w:val="left"/>
      <w:pPr>
        <w:ind w:left="4320" w:hanging="360"/>
      </w:pPr>
      <w:rPr>
        <w:rFonts w:hint="default" w:ascii="Wingdings" w:hAnsi="Wingdings"/>
      </w:rPr>
    </w:lvl>
    <w:lvl w:ilvl="6" w:tplc="AD24CE60">
      <w:start w:val="1"/>
      <w:numFmt w:val="bullet"/>
      <w:lvlText w:val=""/>
      <w:lvlJc w:val="left"/>
      <w:pPr>
        <w:ind w:left="5040" w:hanging="360"/>
      </w:pPr>
      <w:rPr>
        <w:rFonts w:hint="default" w:ascii="Symbol" w:hAnsi="Symbol"/>
      </w:rPr>
    </w:lvl>
    <w:lvl w:ilvl="7" w:tplc="EDCC38F8">
      <w:start w:val="1"/>
      <w:numFmt w:val="bullet"/>
      <w:lvlText w:val="o"/>
      <w:lvlJc w:val="left"/>
      <w:pPr>
        <w:ind w:left="5760" w:hanging="360"/>
      </w:pPr>
      <w:rPr>
        <w:rFonts w:hint="default" w:ascii="Courier New" w:hAnsi="Courier New"/>
      </w:rPr>
    </w:lvl>
    <w:lvl w:ilvl="8" w:tplc="12DA7C0C">
      <w:start w:val="1"/>
      <w:numFmt w:val="bullet"/>
      <w:lvlText w:val=""/>
      <w:lvlJc w:val="left"/>
      <w:pPr>
        <w:ind w:left="6480" w:hanging="360"/>
      </w:pPr>
      <w:rPr>
        <w:rFonts w:hint="default" w:ascii="Wingdings" w:hAnsi="Wingdings"/>
      </w:rPr>
    </w:lvl>
  </w:abstractNum>
  <w:num w:numId="46">
    <w:abstractNumId w:val="41"/>
  </w:num>
  <w:num w:numId="45">
    <w:abstractNumId w:val="40"/>
  </w:num>
  <w:num w:numId="44">
    <w:abstractNumId w:val="39"/>
  </w:num>
  <w:num w:numId="43">
    <w:abstractNumId w:val="38"/>
  </w:num>
  <w:num w:numId="42">
    <w:abstractNumId w:val="37"/>
  </w:num>
  <w:num w:numId="41">
    <w:abstractNumId w:val="36"/>
  </w:num>
  <w:num w:numId="40">
    <w:abstractNumId w:val="35"/>
  </w:num>
  <w:num w:numId="39">
    <w:abstractNumId w:val="34"/>
  </w:num>
  <w:num w:numId="38">
    <w:abstractNumId w:val="33"/>
  </w:num>
  <w:num w:numId="37">
    <w:abstractNumId w:val="32"/>
  </w:num>
  <w:num w:numId="36">
    <w:abstractNumId w:val="31"/>
  </w:num>
  <w:num w:numId="35">
    <w:abstractNumId w:val="30"/>
  </w:num>
  <w:num w:numId="34">
    <w:abstractNumId w:val="29"/>
  </w:num>
  <w:num w:numId="33">
    <w:abstractNumId w:val="28"/>
  </w:num>
  <w:num w:numId="32">
    <w:abstractNumId w:val="27"/>
  </w:num>
  <w:num w:numId="31">
    <w:abstractNumId w:val="26"/>
  </w:num>
  <w:num w:numId="30">
    <w:abstractNumId w:val="25"/>
  </w:num>
  <w:num w:numId="29">
    <w:abstractNumId w:val="24"/>
  </w:num>
  <w:num w:numId="28">
    <w:abstractNumId w:val="23"/>
  </w:num>
  <w:num w:numId="27">
    <w:abstractNumId w:val="22"/>
  </w:num>
  <w:num w:numId="26">
    <w:abstractNumId w:val="21"/>
  </w:num>
  <w:num w:numId="25">
    <w:abstractNumId w:val="20"/>
  </w:num>
  <w:num w:numId="24">
    <w:abstractNumId w:val="19"/>
  </w:num>
  <w:num w:numId="1" w16cid:durableId="716516504">
    <w:abstractNumId w:val="15"/>
  </w:num>
  <w:num w:numId="2" w16cid:durableId="126511150">
    <w:abstractNumId w:val="4"/>
  </w:num>
  <w:num w:numId="3" w16cid:durableId="1025136976">
    <w:abstractNumId w:val="7"/>
  </w:num>
  <w:num w:numId="4" w16cid:durableId="1004475331">
    <w:abstractNumId w:val="11"/>
  </w:num>
  <w:num w:numId="5" w16cid:durableId="1447115950">
    <w:abstractNumId w:val="13"/>
  </w:num>
  <w:num w:numId="6" w16cid:durableId="198399162">
    <w:abstractNumId w:val="14"/>
  </w:num>
  <w:num w:numId="7" w16cid:durableId="682586577">
    <w:abstractNumId w:val="16"/>
  </w:num>
  <w:num w:numId="8" w16cid:durableId="1425877939">
    <w:abstractNumId w:val="18"/>
  </w:num>
  <w:num w:numId="9" w16cid:durableId="1023432816">
    <w:abstractNumId w:val="8"/>
  </w:num>
  <w:num w:numId="10" w16cid:durableId="660235290">
    <w:abstractNumId w:val="0"/>
  </w:num>
  <w:num w:numId="11" w16cid:durableId="1991012851">
    <w:abstractNumId w:val="9"/>
  </w:num>
  <w:num w:numId="12" w16cid:durableId="984510547">
    <w:abstractNumId w:val="6"/>
  </w:num>
  <w:num w:numId="13" w16cid:durableId="1264605772">
    <w:abstractNumId w:val="10"/>
  </w:num>
  <w:num w:numId="14" w16cid:durableId="1189029020">
    <w:abstractNumId w:val="1"/>
  </w:num>
  <w:num w:numId="15" w16cid:durableId="856235314">
    <w:abstractNumId w:val="17"/>
  </w:num>
  <w:num w:numId="16" w16cid:durableId="672806096">
    <w:abstractNumId w:val="12"/>
  </w:num>
  <w:num w:numId="17" w16cid:durableId="1803038121">
    <w:abstractNumId w:val="5"/>
  </w:num>
  <w:num w:numId="18" w16cid:durableId="454446280">
    <w:abstractNumId w:val="3"/>
  </w:num>
  <w:num w:numId="19" w16cid:durableId="559563605">
    <w:abstractNumId w:val="2"/>
  </w:num>
  <w:num w:numId="20" w16cid:durableId="555435288">
    <w:abstractNumId w:val="6"/>
  </w:num>
  <w:num w:numId="21" w16cid:durableId="2066563782">
    <w:abstractNumId w:val="1"/>
  </w:num>
  <w:num w:numId="22" w16cid:durableId="841120440">
    <w:abstractNumId w:val="6"/>
  </w:num>
  <w:num w:numId="23" w16cid:durableId="1125658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2B2"/>
    <w:rsid w:val="00002C8A"/>
    <w:rsid w:val="00004E24"/>
    <w:rsid w:val="00004EA9"/>
    <w:rsid w:val="000118C6"/>
    <w:rsid w:val="00012981"/>
    <w:rsid w:val="000129AC"/>
    <w:rsid w:val="00014636"/>
    <w:rsid w:val="00014A5D"/>
    <w:rsid w:val="00016C0A"/>
    <w:rsid w:val="00016C2D"/>
    <w:rsid w:val="00021F2B"/>
    <w:rsid w:val="00022C89"/>
    <w:rsid w:val="0002330D"/>
    <w:rsid w:val="00023720"/>
    <w:rsid w:val="00024340"/>
    <w:rsid w:val="00024A6D"/>
    <w:rsid w:val="00025AA1"/>
    <w:rsid w:val="00026AB3"/>
    <w:rsid w:val="000273B0"/>
    <w:rsid w:val="00027870"/>
    <w:rsid w:val="0003320B"/>
    <w:rsid w:val="00033F6D"/>
    <w:rsid w:val="00034109"/>
    <w:rsid w:val="0003465A"/>
    <w:rsid w:val="00034A52"/>
    <w:rsid w:val="0003613B"/>
    <w:rsid w:val="0003650C"/>
    <w:rsid w:val="00037538"/>
    <w:rsid w:val="00040B09"/>
    <w:rsid w:val="00041976"/>
    <w:rsid w:val="00041ABD"/>
    <w:rsid w:val="00042156"/>
    <w:rsid w:val="0004226A"/>
    <w:rsid w:val="00044343"/>
    <w:rsid w:val="0004645B"/>
    <w:rsid w:val="00046573"/>
    <w:rsid w:val="00046C76"/>
    <w:rsid w:val="00050AEF"/>
    <w:rsid w:val="000511A8"/>
    <w:rsid w:val="00051C43"/>
    <w:rsid w:val="00052A22"/>
    <w:rsid w:val="000559D7"/>
    <w:rsid w:val="00055C9A"/>
    <w:rsid w:val="00056E3C"/>
    <w:rsid w:val="00057A5B"/>
    <w:rsid w:val="00057E8A"/>
    <w:rsid w:val="00061650"/>
    <w:rsid w:val="00061B49"/>
    <w:rsid w:val="00061BE0"/>
    <w:rsid w:val="00062757"/>
    <w:rsid w:val="00066154"/>
    <w:rsid w:val="00066EDC"/>
    <w:rsid w:val="000702E3"/>
    <w:rsid w:val="00070B3C"/>
    <w:rsid w:val="00072070"/>
    <w:rsid w:val="000721E8"/>
    <w:rsid w:val="0007302D"/>
    <w:rsid w:val="000742D1"/>
    <w:rsid w:val="0007538A"/>
    <w:rsid w:val="0007602C"/>
    <w:rsid w:val="00080E74"/>
    <w:rsid w:val="000816C1"/>
    <w:rsid w:val="00082347"/>
    <w:rsid w:val="0008286A"/>
    <w:rsid w:val="00083DBF"/>
    <w:rsid w:val="00084C73"/>
    <w:rsid w:val="00085EF7"/>
    <w:rsid w:val="0008653A"/>
    <w:rsid w:val="00087407"/>
    <w:rsid w:val="00087E0E"/>
    <w:rsid w:val="0009045E"/>
    <w:rsid w:val="00090C09"/>
    <w:rsid w:val="00091738"/>
    <w:rsid w:val="00092371"/>
    <w:rsid w:val="00093CFA"/>
    <w:rsid w:val="000961A8"/>
    <w:rsid w:val="00096CE3"/>
    <w:rsid w:val="00097BF5"/>
    <w:rsid w:val="00097D38"/>
    <w:rsid w:val="00097DA5"/>
    <w:rsid w:val="000A0541"/>
    <w:rsid w:val="000A1133"/>
    <w:rsid w:val="000A12A2"/>
    <w:rsid w:val="000A1CC7"/>
    <w:rsid w:val="000A2BF9"/>
    <w:rsid w:val="000A2D4B"/>
    <w:rsid w:val="000A2F61"/>
    <w:rsid w:val="000A4117"/>
    <w:rsid w:val="000A496E"/>
    <w:rsid w:val="000A6481"/>
    <w:rsid w:val="000B343C"/>
    <w:rsid w:val="000B3FBB"/>
    <w:rsid w:val="000B4990"/>
    <w:rsid w:val="000B506E"/>
    <w:rsid w:val="000B5692"/>
    <w:rsid w:val="000B65EF"/>
    <w:rsid w:val="000B66E9"/>
    <w:rsid w:val="000C01F9"/>
    <w:rsid w:val="000C05FE"/>
    <w:rsid w:val="000C16B9"/>
    <w:rsid w:val="000C2942"/>
    <w:rsid w:val="000C69CE"/>
    <w:rsid w:val="000C69D6"/>
    <w:rsid w:val="000C7165"/>
    <w:rsid w:val="000C796A"/>
    <w:rsid w:val="000D081F"/>
    <w:rsid w:val="000D1BB7"/>
    <w:rsid w:val="000D1E05"/>
    <w:rsid w:val="000D293E"/>
    <w:rsid w:val="000D2FC9"/>
    <w:rsid w:val="000D343D"/>
    <w:rsid w:val="000D4930"/>
    <w:rsid w:val="000D5A9C"/>
    <w:rsid w:val="000D60A7"/>
    <w:rsid w:val="000D768B"/>
    <w:rsid w:val="000E26C2"/>
    <w:rsid w:val="000E2E7A"/>
    <w:rsid w:val="000E6E25"/>
    <w:rsid w:val="000F062A"/>
    <w:rsid w:val="000F223B"/>
    <w:rsid w:val="000F246F"/>
    <w:rsid w:val="000F25D3"/>
    <w:rsid w:val="000F3A7B"/>
    <w:rsid w:val="000F48E9"/>
    <w:rsid w:val="000F4F7E"/>
    <w:rsid w:val="000F5106"/>
    <w:rsid w:val="000F7212"/>
    <w:rsid w:val="00100950"/>
    <w:rsid w:val="00100A0A"/>
    <w:rsid w:val="00100EFE"/>
    <w:rsid w:val="00103966"/>
    <w:rsid w:val="00106B5A"/>
    <w:rsid w:val="00106BAC"/>
    <w:rsid w:val="00110C34"/>
    <w:rsid w:val="00111D0A"/>
    <w:rsid w:val="001134F2"/>
    <w:rsid w:val="001135FF"/>
    <w:rsid w:val="001137D0"/>
    <w:rsid w:val="00114946"/>
    <w:rsid w:val="001156FA"/>
    <w:rsid w:val="00115A05"/>
    <w:rsid w:val="001165D5"/>
    <w:rsid w:val="00116FD8"/>
    <w:rsid w:val="001173FB"/>
    <w:rsid w:val="0012039A"/>
    <w:rsid w:val="00121739"/>
    <w:rsid w:val="00123356"/>
    <w:rsid w:val="00123F1C"/>
    <w:rsid w:val="001268C6"/>
    <w:rsid w:val="00130442"/>
    <w:rsid w:val="00130B18"/>
    <w:rsid w:val="001314C1"/>
    <w:rsid w:val="001326CE"/>
    <w:rsid w:val="001330CC"/>
    <w:rsid w:val="0013378B"/>
    <w:rsid w:val="00134D9C"/>
    <w:rsid w:val="00135AE6"/>
    <w:rsid w:val="0013676B"/>
    <w:rsid w:val="001370AF"/>
    <w:rsid w:val="00140E18"/>
    <w:rsid w:val="00141A1D"/>
    <w:rsid w:val="0014216F"/>
    <w:rsid w:val="00142686"/>
    <w:rsid w:val="00142B9C"/>
    <w:rsid w:val="00143D27"/>
    <w:rsid w:val="0014490D"/>
    <w:rsid w:val="00144ACE"/>
    <w:rsid w:val="0014585F"/>
    <w:rsid w:val="00145B7E"/>
    <w:rsid w:val="00145E3C"/>
    <w:rsid w:val="00146B6A"/>
    <w:rsid w:val="0014BFE9"/>
    <w:rsid w:val="00151312"/>
    <w:rsid w:val="00151ACC"/>
    <w:rsid w:val="00151B29"/>
    <w:rsid w:val="00153D82"/>
    <w:rsid w:val="0015414B"/>
    <w:rsid w:val="001549C8"/>
    <w:rsid w:val="001553DA"/>
    <w:rsid w:val="00157815"/>
    <w:rsid w:val="00157C23"/>
    <w:rsid w:val="001610E2"/>
    <w:rsid w:val="0016117D"/>
    <w:rsid w:val="00161526"/>
    <w:rsid w:val="00161546"/>
    <w:rsid w:val="00161742"/>
    <w:rsid w:val="001640E2"/>
    <w:rsid w:val="00165F08"/>
    <w:rsid w:val="00166C0D"/>
    <w:rsid w:val="00166F01"/>
    <w:rsid w:val="00171D40"/>
    <w:rsid w:val="00171D60"/>
    <w:rsid w:val="00172A31"/>
    <w:rsid w:val="001734FC"/>
    <w:rsid w:val="00173570"/>
    <w:rsid w:val="00173857"/>
    <w:rsid w:val="00173F27"/>
    <w:rsid w:val="00175C08"/>
    <w:rsid w:val="00176CAA"/>
    <w:rsid w:val="0018438F"/>
    <w:rsid w:val="00187CAB"/>
    <w:rsid w:val="001908C5"/>
    <w:rsid w:val="00190B49"/>
    <w:rsid w:val="00191483"/>
    <w:rsid w:val="00191CEA"/>
    <w:rsid w:val="0019541E"/>
    <w:rsid w:val="00195CFD"/>
    <w:rsid w:val="00196D77"/>
    <w:rsid w:val="00196F83"/>
    <w:rsid w:val="001A133C"/>
    <w:rsid w:val="001A3240"/>
    <w:rsid w:val="001A3E60"/>
    <w:rsid w:val="001A4135"/>
    <w:rsid w:val="001A4325"/>
    <w:rsid w:val="001A68EF"/>
    <w:rsid w:val="001B080A"/>
    <w:rsid w:val="001B0F46"/>
    <w:rsid w:val="001B1E14"/>
    <w:rsid w:val="001B31E4"/>
    <w:rsid w:val="001B343A"/>
    <w:rsid w:val="001B3D9F"/>
    <w:rsid w:val="001B4B31"/>
    <w:rsid w:val="001B62DA"/>
    <w:rsid w:val="001B7AC0"/>
    <w:rsid w:val="001C0376"/>
    <w:rsid w:val="001C1187"/>
    <w:rsid w:val="001C1C63"/>
    <w:rsid w:val="001C27C6"/>
    <w:rsid w:val="001C4BFA"/>
    <w:rsid w:val="001C62C2"/>
    <w:rsid w:val="001C671F"/>
    <w:rsid w:val="001C6E38"/>
    <w:rsid w:val="001C7ADA"/>
    <w:rsid w:val="001D057C"/>
    <w:rsid w:val="001D06C7"/>
    <w:rsid w:val="001D31A0"/>
    <w:rsid w:val="001D32FC"/>
    <w:rsid w:val="001D3F52"/>
    <w:rsid w:val="001D4423"/>
    <w:rsid w:val="001D452E"/>
    <w:rsid w:val="001D60D9"/>
    <w:rsid w:val="001E0A1D"/>
    <w:rsid w:val="001E25E0"/>
    <w:rsid w:val="001E2D4E"/>
    <w:rsid w:val="001E31EF"/>
    <w:rsid w:val="001E33D5"/>
    <w:rsid w:val="001E38ED"/>
    <w:rsid w:val="001E3F60"/>
    <w:rsid w:val="001E4211"/>
    <w:rsid w:val="001E6B76"/>
    <w:rsid w:val="001E6FF3"/>
    <w:rsid w:val="001E701D"/>
    <w:rsid w:val="001F044F"/>
    <w:rsid w:val="001F04D4"/>
    <w:rsid w:val="001F0507"/>
    <w:rsid w:val="001F1485"/>
    <w:rsid w:val="001F1CFA"/>
    <w:rsid w:val="001F26F3"/>
    <w:rsid w:val="001F31D4"/>
    <w:rsid w:val="001F44DE"/>
    <w:rsid w:val="001F61E1"/>
    <w:rsid w:val="001F62B2"/>
    <w:rsid w:val="001F681F"/>
    <w:rsid w:val="001F68BA"/>
    <w:rsid w:val="001F7AB9"/>
    <w:rsid w:val="00200B89"/>
    <w:rsid w:val="00200BCF"/>
    <w:rsid w:val="00201670"/>
    <w:rsid w:val="00202366"/>
    <w:rsid w:val="002028BC"/>
    <w:rsid w:val="0020376C"/>
    <w:rsid w:val="002045BC"/>
    <w:rsid w:val="0020539F"/>
    <w:rsid w:val="0020555A"/>
    <w:rsid w:val="00205841"/>
    <w:rsid w:val="00205B52"/>
    <w:rsid w:val="0020600E"/>
    <w:rsid w:val="002071A7"/>
    <w:rsid w:val="00207D37"/>
    <w:rsid w:val="00210B02"/>
    <w:rsid w:val="00211C0B"/>
    <w:rsid w:val="00212520"/>
    <w:rsid w:val="002156A4"/>
    <w:rsid w:val="00216C21"/>
    <w:rsid w:val="00216CE3"/>
    <w:rsid w:val="00217C20"/>
    <w:rsid w:val="00220352"/>
    <w:rsid w:val="002213C8"/>
    <w:rsid w:val="00222C4C"/>
    <w:rsid w:val="00222D4E"/>
    <w:rsid w:val="00222E5E"/>
    <w:rsid w:val="00223657"/>
    <w:rsid w:val="00224514"/>
    <w:rsid w:val="00224861"/>
    <w:rsid w:val="002269AD"/>
    <w:rsid w:val="00226DAE"/>
    <w:rsid w:val="0023181B"/>
    <w:rsid w:val="002327C6"/>
    <w:rsid w:val="00232BE2"/>
    <w:rsid w:val="0023525B"/>
    <w:rsid w:val="00237D67"/>
    <w:rsid w:val="00242D92"/>
    <w:rsid w:val="00244336"/>
    <w:rsid w:val="00245564"/>
    <w:rsid w:val="00245B71"/>
    <w:rsid w:val="00246091"/>
    <w:rsid w:val="002471E5"/>
    <w:rsid w:val="00247D10"/>
    <w:rsid w:val="0025038C"/>
    <w:rsid w:val="0025053C"/>
    <w:rsid w:val="002506FA"/>
    <w:rsid w:val="00252D62"/>
    <w:rsid w:val="0025388F"/>
    <w:rsid w:val="00254BAE"/>
    <w:rsid w:val="00254F48"/>
    <w:rsid w:val="002550D3"/>
    <w:rsid w:val="00256CEB"/>
    <w:rsid w:val="002572E7"/>
    <w:rsid w:val="0026007D"/>
    <w:rsid w:val="00261025"/>
    <w:rsid w:val="00262701"/>
    <w:rsid w:val="00262BB9"/>
    <w:rsid w:val="0026671F"/>
    <w:rsid w:val="00267206"/>
    <w:rsid w:val="00270407"/>
    <w:rsid w:val="00270C7F"/>
    <w:rsid w:val="00272254"/>
    <w:rsid w:val="00273C9A"/>
    <w:rsid w:val="002745B0"/>
    <w:rsid w:val="00276A51"/>
    <w:rsid w:val="00277694"/>
    <w:rsid w:val="00277DA9"/>
    <w:rsid w:val="00280323"/>
    <w:rsid w:val="00280719"/>
    <w:rsid w:val="00280F27"/>
    <w:rsid w:val="002841B4"/>
    <w:rsid w:val="0028604F"/>
    <w:rsid w:val="00286A2F"/>
    <w:rsid w:val="00286AF8"/>
    <w:rsid w:val="002945EE"/>
    <w:rsid w:val="002946F4"/>
    <w:rsid w:val="0029477B"/>
    <w:rsid w:val="00294E3A"/>
    <w:rsid w:val="00295D73"/>
    <w:rsid w:val="00297653"/>
    <w:rsid w:val="00297886"/>
    <w:rsid w:val="002A13AD"/>
    <w:rsid w:val="002A166C"/>
    <w:rsid w:val="002A1F26"/>
    <w:rsid w:val="002A2766"/>
    <w:rsid w:val="002A2DAA"/>
    <w:rsid w:val="002A5C61"/>
    <w:rsid w:val="002A5F6E"/>
    <w:rsid w:val="002B0D4A"/>
    <w:rsid w:val="002B2670"/>
    <w:rsid w:val="002B38EE"/>
    <w:rsid w:val="002B3EF0"/>
    <w:rsid w:val="002B6127"/>
    <w:rsid w:val="002C1CCB"/>
    <w:rsid w:val="002C1D37"/>
    <w:rsid w:val="002C263D"/>
    <w:rsid w:val="002C4E37"/>
    <w:rsid w:val="002C7263"/>
    <w:rsid w:val="002D034B"/>
    <w:rsid w:val="002D045F"/>
    <w:rsid w:val="002D2298"/>
    <w:rsid w:val="002D3CAE"/>
    <w:rsid w:val="002D60AA"/>
    <w:rsid w:val="002D63B2"/>
    <w:rsid w:val="002E015D"/>
    <w:rsid w:val="002E12DE"/>
    <w:rsid w:val="002E2340"/>
    <w:rsid w:val="002E2E88"/>
    <w:rsid w:val="002E4E64"/>
    <w:rsid w:val="002E646E"/>
    <w:rsid w:val="002E6516"/>
    <w:rsid w:val="002F028C"/>
    <w:rsid w:val="002F24DD"/>
    <w:rsid w:val="002F4B7D"/>
    <w:rsid w:val="002F50CA"/>
    <w:rsid w:val="002F622E"/>
    <w:rsid w:val="002F6F3C"/>
    <w:rsid w:val="002F701E"/>
    <w:rsid w:val="002F7FDB"/>
    <w:rsid w:val="00300F9B"/>
    <w:rsid w:val="00301771"/>
    <w:rsid w:val="003030F9"/>
    <w:rsid w:val="00303C99"/>
    <w:rsid w:val="00304091"/>
    <w:rsid w:val="0030562C"/>
    <w:rsid w:val="00305BFA"/>
    <w:rsid w:val="003101AC"/>
    <w:rsid w:val="0031172B"/>
    <w:rsid w:val="0031326F"/>
    <w:rsid w:val="00314447"/>
    <w:rsid w:val="00315646"/>
    <w:rsid w:val="00316E28"/>
    <w:rsid w:val="0032060E"/>
    <w:rsid w:val="00322710"/>
    <w:rsid w:val="00325308"/>
    <w:rsid w:val="00325C1C"/>
    <w:rsid w:val="003271D1"/>
    <w:rsid w:val="00327904"/>
    <w:rsid w:val="00331657"/>
    <w:rsid w:val="00332664"/>
    <w:rsid w:val="00333436"/>
    <w:rsid w:val="00333B9D"/>
    <w:rsid w:val="00334E0D"/>
    <w:rsid w:val="00335CB6"/>
    <w:rsid w:val="003365B9"/>
    <w:rsid w:val="00340099"/>
    <w:rsid w:val="0034100E"/>
    <w:rsid w:val="00341A78"/>
    <w:rsid w:val="00342C44"/>
    <w:rsid w:val="00343710"/>
    <w:rsid w:val="00343DF1"/>
    <w:rsid w:val="00345513"/>
    <w:rsid w:val="00345DAE"/>
    <w:rsid w:val="00346AC8"/>
    <w:rsid w:val="00347585"/>
    <w:rsid w:val="00350F18"/>
    <w:rsid w:val="003516FD"/>
    <w:rsid w:val="0035185D"/>
    <w:rsid w:val="00353B6C"/>
    <w:rsid w:val="00355DC8"/>
    <w:rsid w:val="00356AC4"/>
    <w:rsid w:val="00357B2E"/>
    <w:rsid w:val="00361858"/>
    <w:rsid w:val="00362860"/>
    <w:rsid w:val="003635C1"/>
    <w:rsid w:val="00363A1B"/>
    <w:rsid w:val="00363D0F"/>
    <w:rsid w:val="003676D9"/>
    <w:rsid w:val="00367DC4"/>
    <w:rsid w:val="00367E48"/>
    <w:rsid w:val="003714A9"/>
    <w:rsid w:val="00371918"/>
    <w:rsid w:val="00377094"/>
    <w:rsid w:val="003774E3"/>
    <w:rsid w:val="00377CD8"/>
    <w:rsid w:val="00381284"/>
    <w:rsid w:val="003815E8"/>
    <w:rsid w:val="00382444"/>
    <w:rsid w:val="00383680"/>
    <w:rsid w:val="00383962"/>
    <w:rsid w:val="00383D65"/>
    <w:rsid w:val="00383EC6"/>
    <w:rsid w:val="00384138"/>
    <w:rsid w:val="00384733"/>
    <w:rsid w:val="003861F7"/>
    <w:rsid w:val="00387C9E"/>
    <w:rsid w:val="00387EDC"/>
    <w:rsid w:val="00390620"/>
    <w:rsid w:val="0039096B"/>
    <w:rsid w:val="00392F18"/>
    <w:rsid w:val="00393469"/>
    <w:rsid w:val="00395DC0"/>
    <w:rsid w:val="003A012B"/>
    <w:rsid w:val="003A0CE1"/>
    <w:rsid w:val="003A13A3"/>
    <w:rsid w:val="003A2777"/>
    <w:rsid w:val="003A27AE"/>
    <w:rsid w:val="003A4E2E"/>
    <w:rsid w:val="003A661A"/>
    <w:rsid w:val="003A6722"/>
    <w:rsid w:val="003A6782"/>
    <w:rsid w:val="003A6856"/>
    <w:rsid w:val="003A6A7C"/>
    <w:rsid w:val="003B51EF"/>
    <w:rsid w:val="003B55DF"/>
    <w:rsid w:val="003B5E3F"/>
    <w:rsid w:val="003B686D"/>
    <w:rsid w:val="003B6ACC"/>
    <w:rsid w:val="003B7162"/>
    <w:rsid w:val="003C0685"/>
    <w:rsid w:val="003C08C1"/>
    <w:rsid w:val="003C0CB5"/>
    <w:rsid w:val="003C12F8"/>
    <w:rsid w:val="003C133B"/>
    <w:rsid w:val="003C2A86"/>
    <w:rsid w:val="003C6E22"/>
    <w:rsid w:val="003D1DEA"/>
    <w:rsid w:val="003D35C6"/>
    <w:rsid w:val="003D4418"/>
    <w:rsid w:val="003D59A1"/>
    <w:rsid w:val="003D7E41"/>
    <w:rsid w:val="003D7F0E"/>
    <w:rsid w:val="003E1D31"/>
    <w:rsid w:val="003E2CD2"/>
    <w:rsid w:val="003E2F58"/>
    <w:rsid w:val="003E3B88"/>
    <w:rsid w:val="003E416F"/>
    <w:rsid w:val="003E498E"/>
    <w:rsid w:val="003E4E3D"/>
    <w:rsid w:val="003E4ECE"/>
    <w:rsid w:val="003E6D1E"/>
    <w:rsid w:val="003E78F2"/>
    <w:rsid w:val="003F0CD2"/>
    <w:rsid w:val="003F18C2"/>
    <w:rsid w:val="003F309A"/>
    <w:rsid w:val="003F337E"/>
    <w:rsid w:val="003F3394"/>
    <w:rsid w:val="003F47DA"/>
    <w:rsid w:val="003F506C"/>
    <w:rsid w:val="003F61C4"/>
    <w:rsid w:val="00400EF5"/>
    <w:rsid w:val="0040126E"/>
    <w:rsid w:val="00401813"/>
    <w:rsid w:val="004026D8"/>
    <w:rsid w:val="00402791"/>
    <w:rsid w:val="00402DF2"/>
    <w:rsid w:val="00407564"/>
    <w:rsid w:val="00407BA3"/>
    <w:rsid w:val="0041186E"/>
    <w:rsid w:val="00411D02"/>
    <w:rsid w:val="0041454C"/>
    <w:rsid w:val="0041553F"/>
    <w:rsid w:val="00415F3A"/>
    <w:rsid w:val="004174F3"/>
    <w:rsid w:val="00420392"/>
    <w:rsid w:val="00420795"/>
    <w:rsid w:val="004215AA"/>
    <w:rsid w:val="00421FAB"/>
    <w:rsid w:val="00423851"/>
    <w:rsid w:val="00425141"/>
    <w:rsid w:val="004262F7"/>
    <w:rsid w:val="00426B52"/>
    <w:rsid w:val="00427D9E"/>
    <w:rsid w:val="00427EDD"/>
    <w:rsid w:val="004303D0"/>
    <w:rsid w:val="00430F9E"/>
    <w:rsid w:val="0043134F"/>
    <w:rsid w:val="00431737"/>
    <w:rsid w:val="00431B12"/>
    <w:rsid w:val="00431B24"/>
    <w:rsid w:val="0043440C"/>
    <w:rsid w:val="00434D90"/>
    <w:rsid w:val="004362C8"/>
    <w:rsid w:val="004366F1"/>
    <w:rsid w:val="00440915"/>
    <w:rsid w:val="00441EFC"/>
    <w:rsid w:val="004423EE"/>
    <w:rsid w:val="00442BC9"/>
    <w:rsid w:val="00447703"/>
    <w:rsid w:val="004479B2"/>
    <w:rsid w:val="0045222F"/>
    <w:rsid w:val="004522F0"/>
    <w:rsid w:val="00452E81"/>
    <w:rsid w:val="00453EC1"/>
    <w:rsid w:val="004553BA"/>
    <w:rsid w:val="00455986"/>
    <w:rsid w:val="00455AF4"/>
    <w:rsid w:val="00456F79"/>
    <w:rsid w:val="0046249E"/>
    <w:rsid w:val="00465E98"/>
    <w:rsid w:val="00473737"/>
    <w:rsid w:val="00473C2B"/>
    <w:rsid w:val="00477002"/>
    <w:rsid w:val="0047771A"/>
    <w:rsid w:val="004824F7"/>
    <w:rsid w:val="00484981"/>
    <w:rsid w:val="004849FE"/>
    <w:rsid w:val="004850B1"/>
    <w:rsid w:val="00485A41"/>
    <w:rsid w:val="00485EE1"/>
    <w:rsid w:val="00485F82"/>
    <w:rsid w:val="004867B1"/>
    <w:rsid w:val="0048705C"/>
    <w:rsid w:val="00487201"/>
    <w:rsid w:val="0048727B"/>
    <w:rsid w:val="004906CD"/>
    <w:rsid w:val="00490893"/>
    <w:rsid w:val="0049114F"/>
    <w:rsid w:val="00493536"/>
    <w:rsid w:val="00497C1B"/>
    <w:rsid w:val="004A1ED2"/>
    <w:rsid w:val="004A2D1B"/>
    <w:rsid w:val="004A327E"/>
    <w:rsid w:val="004A37F4"/>
    <w:rsid w:val="004A483F"/>
    <w:rsid w:val="004A5012"/>
    <w:rsid w:val="004A659A"/>
    <w:rsid w:val="004A681C"/>
    <w:rsid w:val="004B1906"/>
    <w:rsid w:val="004B2672"/>
    <w:rsid w:val="004B3DDC"/>
    <w:rsid w:val="004B4E5E"/>
    <w:rsid w:val="004B50E4"/>
    <w:rsid w:val="004B6245"/>
    <w:rsid w:val="004C3041"/>
    <w:rsid w:val="004C49FE"/>
    <w:rsid w:val="004C501D"/>
    <w:rsid w:val="004C641F"/>
    <w:rsid w:val="004C747C"/>
    <w:rsid w:val="004D0D64"/>
    <w:rsid w:val="004D145D"/>
    <w:rsid w:val="004D2044"/>
    <w:rsid w:val="004D24C0"/>
    <w:rsid w:val="004D24DF"/>
    <w:rsid w:val="004D3C1F"/>
    <w:rsid w:val="004D5128"/>
    <w:rsid w:val="004D6A6E"/>
    <w:rsid w:val="004D76A9"/>
    <w:rsid w:val="004D782B"/>
    <w:rsid w:val="004D7BE9"/>
    <w:rsid w:val="004D7E02"/>
    <w:rsid w:val="004E02D1"/>
    <w:rsid w:val="004E21F6"/>
    <w:rsid w:val="004E222F"/>
    <w:rsid w:val="004E26D1"/>
    <w:rsid w:val="004E3374"/>
    <w:rsid w:val="004E3E22"/>
    <w:rsid w:val="004E5891"/>
    <w:rsid w:val="004E59A4"/>
    <w:rsid w:val="004E5B9E"/>
    <w:rsid w:val="004E5D8A"/>
    <w:rsid w:val="004E5DE2"/>
    <w:rsid w:val="004F0BE6"/>
    <w:rsid w:val="004F0C00"/>
    <w:rsid w:val="004F1FD0"/>
    <w:rsid w:val="004F2387"/>
    <w:rsid w:val="004F4A06"/>
    <w:rsid w:val="004F7E3C"/>
    <w:rsid w:val="00501587"/>
    <w:rsid w:val="00501F7E"/>
    <w:rsid w:val="005032C6"/>
    <w:rsid w:val="00504B44"/>
    <w:rsid w:val="0050585E"/>
    <w:rsid w:val="00506792"/>
    <w:rsid w:val="00512111"/>
    <w:rsid w:val="0051261E"/>
    <w:rsid w:val="005149C3"/>
    <w:rsid w:val="00514F7C"/>
    <w:rsid w:val="00515FF2"/>
    <w:rsid w:val="00516668"/>
    <w:rsid w:val="00516C69"/>
    <w:rsid w:val="005170C5"/>
    <w:rsid w:val="00520F6D"/>
    <w:rsid w:val="00521BF7"/>
    <w:rsid w:val="00521F36"/>
    <w:rsid w:val="00521F69"/>
    <w:rsid w:val="00522969"/>
    <w:rsid w:val="00522F80"/>
    <w:rsid w:val="0052390C"/>
    <w:rsid w:val="00523CD9"/>
    <w:rsid w:val="00524A74"/>
    <w:rsid w:val="00524CF1"/>
    <w:rsid w:val="005310CC"/>
    <w:rsid w:val="0053292A"/>
    <w:rsid w:val="005330EC"/>
    <w:rsid w:val="00533CAC"/>
    <w:rsid w:val="00534A39"/>
    <w:rsid w:val="00535598"/>
    <w:rsid w:val="005355C3"/>
    <w:rsid w:val="00536AE0"/>
    <w:rsid w:val="00537D95"/>
    <w:rsid w:val="00540CAE"/>
    <w:rsid w:val="00542872"/>
    <w:rsid w:val="00542A02"/>
    <w:rsid w:val="00543070"/>
    <w:rsid w:val="00543EB5"/>
    <w:rsid w:val="00546279"/>
    <w:rsid w:val="00550262"/>
    <w:rsid w:val="00551538"/>
    <w:rsid w:val="00551AD2"/>
    <w:rsid w:val="005532D6"/>
    <w:rsid w:val="00555F17"/>
    <w:rsid w:val="005569D4"/>
    <w:rsid w:val="00556D94"/>
    <w:rsid w:val="00561C42"/>
    <w:rsid w:val="00562119"/>
    <w:rsid w:val="00562D1F"/>
    <w:rsid w:val="0056558E"/>
    <w:rsid w:val="0056624B"/>
    <w:rsid w:val="00570115"/>
    <w:rsid w:val="00570ADE"/>
    <w:rsid w:val="00570D51"/>
    <w:rsid w:val="00570D5C"/>
    <w:rsid w:val="00570EDC"/>
    <w:rsid w:val="005712B2"/>
    <w:rsid w:val="00572AD4"/>
    <w:rsid w:val="00572EB3"/>
    <w:rsid w:val="0057436C"/>
    <w:rsid w:val="00577423"/>
    <w:rsid w:val="005776DA"/>
    <w:rsid w:val="00577B57"/>
    <w:rsid w:val="00580B28"/>
    <w:rsid w:val="00581CB2"/>
    <w:rsid w:val="005835C6"/>
    <w:rsid w:val="00583747"/>
    <w:rsid w:val="00585948"/>
    <w:rsid w:val="0058793E"/>
    <w:rsid w:val="00587F0F"/>
    <w:rsid w:val="005900F7"/>
    <w:rsid w:val="00590352"/>
    <w:rsid w:val="005912D2"/>
    <w:rsid w:val="00591C5C"/>
    <w:rsid w:val="00592301"/>
    <w:rsid w:val="005950BB"/>
    <w:rsid w:val="00595614"/>
    <w:rsid w:val="0059631B"/>
    <w:rsid w:val="00596680"/>
    <w:rsid w:val="00597EBF"/>
    <w:rsid w:val="00597F94"/>
    <w:rsid w:val="005A05BE"/>
    <w:rsid w:val="005A111C"/>
    <w:rsid w:val="005A1381"/>
    <w:rsid w:val="005A1D3F"/>
    <w:rsid w:val="005A1DA7"/>
    <w:rsid w:val="005A21A0"/>
    <w:rsid w:val="005A3868"/>
    <w:rsid w:val="005A461E"/>
    <w:rsid w:val="005A4CBC"/>
    <w:rsid w:val="005A5843"/>
    <w:rsid w:val="005A6B5C"/>
    <w:rsid w:val="005A6E42"/>
    <w:rsid w:val="005A7851"/>
    <w:rsid w:val="005A7D41"/>
    <w:rsid w:val="005B1450"/>
    <w:rsid w:val="005B3484"/>
    <w:rsid w:val="005B3B79"/>
    <w:rsid w:val="005B4C6B"/>
    <w:rsid w:val="005B51F1"/>
    <w:rsid w:val="005B5724"/>
    <w:rsid w:val="005B632D"/>
    <w:rsid w:val="005B6814"/>
    <w:rsid w:val="005B6ABE"/>
    <w:rsid w:val="005B729D"/>
    <w:rsid w:val="005B7BD7"/>
    <w:rsid w:val="005C03B7"/>
    <w:rsid w:val="005C0D9A"/>
    <w:rsid w:val="005C1E0F"/>
    <w:rsid w:val="005C3556"/>
    <w:rsid w:val="005C6C83"/>
    <w:rsid w:val="005C72CA"/>
    <w:rsid w:val="005C7862"/>
    <w:rsid w:val="005C7F5D"/>
    <w:rsid w:val="005D1293"/>
    <w:rsid w:val="005D19F0"/>
    <w:rsid w:val="005D1C32"/>
    <w:rsid w:val="005D2846"/>
    <w:rsid w:val="005D4441"/>
    <w:rsid w:val="005D4A9F"/>
    <w:rsid w:val="005D4DEA"/>
    <w:rsid w:val="005D5BB0"/>
    <w:rsid w:val="005D6BBB"/>
    <w:rsid w:val="005D6C75"/>
    <w:rsid w:val="005D7773"/>
    <w:rsid w:val="005D7EAD"/>
    <w:rsid w:val="005E107B"/>
    <w:rsid w:val="005E1952"/>
    <w:rsid w:val="005E1BCD"/>
    <w:rsid w:val="005E1C29"/>
    <w:rsid w:val="005E31F8"/>
    <w:rsid w:val="005E39DF"/>
    <w:rsid w:val="005E4393"/>
    <w:rsid w:val="005E43A3"/>
    <w:rsid w:val="005E57EB"/>
    <w:rsid w:val="005E74B1"/>
    <w:rsid w:val="005F2139"/>
    <w:rsid w:val="005F49BF"/>
    <w:rsid w:val="005F4D19"/>
    <w:rsid w:val="005F5265"/>
    <w:rsid w:val="005F531D"/>
    <w:rsid w:val="005F5562"/>
    <w:rsid w:val="005F5C19"/>
    <w:rsid w:val="005F6AD9"/>
    <w:rsid w:val="005F7A50"/>
    <w:rsid w:val="005FAD4C"/>
    <w:rsid w:val="00600E2F"/>
    <w:rsid w:val="00601B4B"/>
    <w:rsid w:val="00604746"/>
    <w:rsid w:val="00605F0A"/>
    <w:rsid w:val="0060657B"/>
    <w:rsid w:val="00606626"/>
    <w:rsid w:val="0061016C"/>
    <w:rsid w:val="0061017C"/>
    <w:rsid w:val="00610B56"/>
    <w:rsid w:val="00610FEC"/>
    <w:rsid w:val="0061186B"/>
    <w:rsid w:val="00613288"/>
    <w:rsid w:val="0061540F"/>
    <w:rsid w:val="00615C67"/>
    <w:rsid w:val="0061695C"/>
    <w:rsid w:val="00616BC8"/>
    <w:rsid w:val="00617563"/>
    <w:rsid w:val="00617DB0"/>
    <w:rsid w:val="006208BB"/>
    <w:rsid w:val="00621017"/>
    <w:rsid w:val="00623EB2"/>
    <w:rsid w:val="00624712"/>
    <w:rsid w:val="00624C0C"/>
    <w:rsid w:val="00625255"/>
    <w:rsid w:val="00625540"/>
    <w:rsid w:val="006258AE"/>
    <w:rsid w:val="0063041C"/>
    <w:rsid w:val="00632FF4"/>
    <w:rsid w:val="006334CD"/>
    <w:rsid w:val="00634D28"/>
    <w:rsid w:val="006350B2"/>
    <w:rsid w:val="00635B49"/>
    <w:rsid w:val="00636C91"/>
    <w:rsid w:val="00636DE4"/>
    <w:rsid w:val="00637173"/>
    <w:rsid w:val="00637CF8"/>
    <w:rsid w:val="00640BD9"/>
    <w:rsid w:val="00641D24"/>
    <w:rsid w:val="0064366A"/>
    <w:rsid w:val="006436A0"/>
    <w:rsid w:val="00647482"/>
    <w:rsid w:val="00647B27"/>
    <w:rsid w:val="006510EA"/>
    <w:rsid w:val="006511E8"/>
    <w:rsid w:val="00651D9F"/>
    <w:rsid w:val="0065264E"/>
    <w:rsid w:val="006529E1"/>
    <w:rsid w:val="006531DF"/>
    <w:rsid w:val="00654343"/>
    <w:rsid w:val="00654449"/>
    <w:rsid w:val="00655793"/>
    <w:rsid w:val="00656334"/>
    <w:rsid w:val="00656879"/>
    <w:rsid w:val="00656B33"/>
    <w:rsid w:val="00660007"/>
    <w:rsid w:val="00660AB2"/>
    <w:rsid w:val="00661159"/>
    <w:rsid w:val="00662F34"/>
    <w:rsid w:val="006631AA"/>
    <w:rsid w:val="00663CBE"/>
    <w:rsid w:val="00664A2F"/>
    <w:rsid w:val="00665655"/>
    <w:rsid w:val="00665BFF"/>
    <w:rsid w:val="00667252"/>
    <w:rsid w:val="00667713"/>
    <w:rsid w:val="00670063"/>
    <w:rsid w:val="006738AA"/>
    <w:rsid w:val="00675A46"/>
    <w:rsid w:val="00676CD1"/>
    <w:rsid w:val="00680FED"/>
    <w:rsid w:val="00681809"/>
    <w:rsid w:val="0068334D"/>
    <w:rsid w:val="006841A0"/>
    <w:rsid w:val="0068479C"/>
    <w:rsid w:val="0068579B"/>
    <w:rsid w:val="00685F73"/>
    <w:rsid w:val="00687652"/>
    <w:rsid w:val="00690CA3"/>
    <w:rsid w:val="00691FB6"/>
    <w:rsid w:val="006922D3"/>
    <w:rsid w:val="0069247A"/>
    <w:rsid w:val="006A0292"/>
    <w:rsid w:val="006A262C"/>
    <w:rsid w:val="006A3413"/>
    <w:rsid w:val="006A3BCA"/>
    <w:rsid w:val="006A3CB3"/>
    <w:rsid w:val="006A41AE"/>
    <w:rsid w:val="006A67CD"/>
    <w:rsid w:val="006A751A"/>
    <w:rsid w:val="006A776A"/>
    <w:rsid w:val="006A7DC1"/>
    <w:rsid w:val="006B0235"/>
    <w:rsid w:val="006B09B8"/>
    <w:rsid w:val="006B11AD"/>
    <w:rsid w:val="006B181B"/>
    <w:rsid w:val="006B2500"/>
    <w:rsid w:val="006B4213"/>
    <w:rsid w:val="006B6154"/>
    <w:rsid w:val="006B7977"/>
    <w:rsid w:val="006B79BC"/>
    <w:rsid w:val="006C0123"/>
    <w:rsid w:val="006C030B"/>
    <w:rsid w:val="006C05DB"/>
    <w:rsid w:val="006C1DB9"/>
    <w:rsid w:val="006C22F4"/>
    <w:rsid w:val="006C27C1"/>
    <w:rsid w:val="006C2C57"/>
    <w:rsid w:val="006C3A25"/>
    <w:rsid w:val="006C3CF4"/>
    <w:rsid w:val="006C4626"/>
    <w:rsid w:val="006C4C88"/>
    <w:rsid w:val="006C5FDE"/>
    <w:rsid w:val="006C6208"/>
    <w:rsid w:val="006C68B0"/>
    <w:rsid w:val="006C72DC"/>
    <w:rsid w:val="006D13D4"/>
    <w:rsid w:val="006D2AF5"/>
    <w:rsid w:val="006D489E"/>
    <w:rsid w:val="006D6D5B"/>
    <w:rsid w:val="006D7405"/>
    <w:rsid w:val="006D7AC7"/>
    <w:rsid w:val="006D7F84"/>
    <w:rsid w:val="006E0491"/>
    <w:rsid w:val="006E06C3"/>
    <w:rsid w:val="006E11B0"/>
    <w:rsid w:val="006E1B99"/>
    <w:rsid w:val="006E1F55"/>
    <w:rsid w:val="006E232C"/>
    <w:rsid w:val="006E366E"/>
    <w:rsid w:val="006E3BDF"/>
    <w:rsid w:val="006E426D"/>
    <w:rsid w:val="006E42A5"/>
    <w:rsid w:val="006E4980"/>
    <w:rsid w:val="006E5034"/>
    <w:rsid w:val="006E5B17"/>
    <w:rsid w:val="006E7804"/>
    <w:rsid w:val="006E7D74"/>
    <w:rsid w:val="006F092F"/>
    <w:rsid w:val="006F57C3"/>
    <w:rsid w:val="006F604B"/>
    <w:rsid w:val="006F7234"/>
    <w:rsid w:val="006F7433"/>
    <w:rsid w:val="00701DF1"/>
    <w:rsid w:val="00702175"/>
    <w:rsid w:val="0070284C"/>
    <w:rsid w:val="00703576"/>
    <w:rsid w:val="00704119"/>
    <w:rsid w:val="007102DC"/>
    <w:rsid w:val="00711864"/>
    <w:rsid w:val="00712F84"/>
    <w:rsid w:val="007131CB"/>
    <w:rsid w:val="00713A11"/>
    <w:rsid w:val="00714E58"/>
    <w:rsid w:val="00716090"/>
    <w:rsid w:val="0071698D"/>
    <w:rsid w:val="00717340"/>
    <w:rsid w:val="007173ED"/>
    <w:rsid w:val="00720189"/>
    <w:rsid w:val="00724FE8"/>
    <w:rsid w:val="00730C15"/>
    <w:rsid w:val="00730E7F"/>
    <w:rsid w:val="00730F01"/>
    <w:rsid w:val="0073300F"/>
    <w:rsid w:val="00733CB0"/>
    <w:rsid w:val="00733DB0"/>
    <w:rsid w:val="0073764C"/>
    <w:rsid w:val="00740614"/>
    <w:rsid w:val="00740D67"/>
    <w:rsid w:val="007411A8"/>
    <w:rsid w:val="0074475E"/>
    <w:rsid w:val="007454AE"/>
    <w:rsid w:val="00746C9F"/>
    <w:rsid w:val="00750791"/>
    <w:rsid w:val="00750B30"/>
    <w:rsid w:val="00750FE6"/>
    <w:rsid w:val="00753C42"/>
    <w:rsid w:val="00760279"/>
    <w:rsid w:val="0076114C"/>
    <w:rsid w:val="0076172E"/>
    <w:rsid w:val="00762385"/>
    <w:rsid w:val="007626E6"/>
    <w:rsid w:val="00763619"/>
    <w:rsid w:val="0076578F"/>
    <w:rsid w:val="00765B34"/>
    <w:rsid w:val="00766207"/>
    <w:rsid w:val="00766900"/>
    <w:rsid w:val="00767BEC"/>
    <w:rsid w:val="00772916"/>
    <w:rsid w:val="00773307"/>
    <w:rsid w:val="0077620A"/>
    <w:rsid w:val="00777897"/>
    <w:rsid w:val="007800B9"/>
    <w:rsid w:val="00780D3B"/>
    <w:rsid w:val="007831A1"/>
    <w:rsid w:val="0078323D"/>
    <w:rsid w:val="00784224"/>
    <w:rsid w:val="00785AF8"/>
    <w:rsid w:val="00785C2E"/>
    <w:rsid w:val="00786C6D"/>
    <w:rsid w:val="007878D9"/>
    <w:rsid w:val="00787929"/>
    <w:rsid w:val="00787D0C"/>
    <w:rsid w:val="00790C1D"/>
    <w:rsid w:val="00791085"/>
    <w:rsid w:val="00791291"/>
    <w:rsid w:val="0079287F"/>
    <w:rsid w:val="00793D41"/>
    <w:rsid w:val="007953A0"/>
    <w:rsid w:val="007959C9"/>
    <w:rsid w:val="00797729"/>
    <w:rsid w:val="007A0DBF"/>
    <w:rsid w:val="007A67C3"/>
    <w:rsid w:val="007A717A"/>
    <w:rsid w:val="007A74BA"/>
    <w:rsid w:val="007A7641"/>
    <w:rsid w:val="007A7959"/>
    <w:rsid w:val="007B18D2"/>
    <w:rsid w:val="007B4203"/>
    <w:rsid w:val="007B5D83"/>
    <w:rsid w:val="007B5FD6"/>
    <w:rsid w:val="007B6592"/>
    <w:rsid w:val="007B6B56"/>
    <w:rsid w:val="007B80CE"/>
    <w:rsid w:val="007C0F93"/>
    <w:rsid w:val="007C1D56"/>
    <w:rsid w:val="007C3BD1"/>
    <w:rsid w:val="007C40D1"/>
    <w:rsid w:val="007C40FD"/>
    <w:rsid w:val="007C4218"/>
    <w:rsid w:val="007C5A82"/>
    <w:rsid w:val="007C6486"/>
    <w:rsid w:val="007C67A8"/>
    <w:rsid w:val="007C73B6"/>
    <w:rsid w:val="007C7653"/>
    <w:rsid w:val="007D34C5"/>
    <w:rsid w:val="007D38B3"/>
    <w:rsid w:val="007D4201"/>
    <w:rsid w:val="007D519A"/>
    <w:rsid w:val="007D51B2"/>
    <w:rsid w:val="007D57BB"/>
    <w:rsid w:val="007D5CE6"/>
    <w:rsid w:val="007D665C"/>
    <w:rsid w:val="007D727B"/>
    <w:rsid w:val="007E1850"/>
    <w:rsid w:val="007E1E08"/>
    <w:rsid w:val="007E235D"/>
    <w:rsid w:val="007E2938"/>
    <w:rsid w:val="007E48C0"/>
    <w:rsid w:val="007E55BF"/>
    <w:rsid w:val="007E55C1"/>
    <w:rsid w:val="007E5B45"/>
    <w:rsid w:val="007E5C97"/>
    <w:rsid w:val="007E6151"/>
    <w:rsid w:val="007E6CCE"/>
    <w:rsid w:val="007E71C0"/>
    <w:rsid w:val="007E7AC8"/>
    <w:rsid w:val="007F3757"/>
    <w:rsid w:val="007F4231"/>
    <w:rsid w:val="007F6888"/>
    <w:rsid w:val="007F6D4D"/>
    <w:rsid w:val="007F6E60"/>
    <w:rsid w:val="007F7BE2"/>
    <w:rsid w:val="00800AFD"/>
    <w:rsid w:val="00801596"/>
    <w:rsid w:val="008027D4"/>
    <w:rsid w:val="008049EC"/>
    <w:rsid w:val="00806DB4"/>
    <w:rsid w:val="00807298"/>
    <w:rsid w:val="0081182F"/>
    <w:rsid w:val="008129A1"/>
    <w:rsid w:val="008145AE"/>
    <w:rsid w:val="0081486D"/>
    <w:rsid w:val="00814E37"/>
    <w:rsid w:val="0081731B"/>
    <w:rsid w:val="0082045C"/>
    <w:rsid w:val="0082445A"/>
    <w:rsid w:val="0082491B"/>
    <w:rsid w:val="00831545"/>
    <w:rsid w:val="008349CC"/>
    <w:rsid w:val="00836B3E"/>
    <w:rsid w:val="00837387"/>
    <w:rsid w:val="00840729"/>
    <w:rsid w:val="0084758F"/>
    <w:rsid w:val="00847E9E"/>
    <w:rsid w:val="00850150"/>
    <w:rsid w:val="00851571"/>
    <w:rsid w:val="00851A29"/>
    <w:rsid w:val="008536DD"/>
    <w:rsid w:val="00854BDA"/>
    <w:rsid w:val="00854D97"/>
    <w:rsid w:val="00856E08"/>
    <w:rsid w:val="00857447"/>
    <w:rsid w:val="00857A78"/>
    <w:rsid w:val="00860703"/>
    <w:rsid w:val="00861C5F"/>
    <w:rsid w:val="00865ADE"/>
    <w:rsid w:val="00865F46"/>
    <w:rsid w:val="0087127F"/>
    <w:rsid w:val="00872AC7"/>
    <w:rsid w:val="008735A4"/>
    <w:rsid w:val="008752C4"/>
    <w:rsid w:val="00876B79"/>
    <w:rsid w:val="0087739F"/>
    <w:rsid w:val="00877637"/>
    <w:rsid w:val="0087766A"/>
    <w:rsid w:val="008827CA"/>
    <w:rsid w:val="008833BB"/>
    <w:rsid w:val="00883A14"/>
    <w:rsid w:val="00886508"/>
    <w:rsid w:val="00886AE9"/>
    <w:rsid w:val="008877EC"/>
    <w:rsid w:val="00887EC4"/>
    <w:rsid w:val="008918A2"/>
    <w:rsid w:val="00892242"/>
    <w:rsid w:val="00893969"/>
    <w:rsid w:val="00893D30"/>
    <w:rsid w:val="008954C9"/>
    <w:rsid w:val="00896AC1"/>
    <w:rsid w:val="0089721A"/>
    <w:rsid w:val="00897578"/>
    <w:rsid w:val="008A1233"/>
    <w:rsid w:val="008A2572"/>
    <w:rsid w:val="008A42F7"/>
    <w:rsid w:val="008A43E5"/>
    <w:rsid w:val="008A729C"/>
    <w:rsid w:val="008B0B25"/>
    <w:rsid w:val="008B1B9F"/>
    <w:rsid w:val="008B1D21"/>
    <w:rsid w:val="008B283D"/>
    <w:rsid w:val="008B3261"/>
    <w:rsid w:val="008B4B80"/>
    <w:rsid w:val="008B676D"/>
    <w:rsid w:val="008B6F70"/>
    <w:rsid w:val="008C0116"/>
    <w:rsid w:val="008C267B"/>
    <w:rsid w:val="008C2BB3"/>
    <w:rsid w:val="008C2E33"/>
    <w:rsid w:val="008C2FA1"/>
    <w:rsid w:val="008C600C"/>
    <w:rsid w:val="008C60B3"/>
    <w:rsid w:val="008C6906"/>
    <w:rsid w:val="008C7F6E"/>
    <w:rsid w:val="008D04B3"/>
    <w:rsid w:val="008D0731"/>
    <w:rsid w:val="008D0A46"/>
    <w:rsid w:val="008D43B3"/>
    <w:rsid w:val="008D64BD"/>
    <w:rsid w:val="008D728A"/>
    <w:rsid w:val="008D72BD"/>
    <w:rsid w:val="008D7CFF"/>
    <w:rsid w:val="008E02F8"/>
    <w:rsid w:val="008E23CA"/>
    <w:rsid w:val="008E38C2"/>
    <w:rsid w:val="008E79FF"/>
    <w:rsid w:val="008F047B"/>
    <w:rsid w:val="008F0C42"/>
    <w:rsid w:val="008F1581"/>
    <w:rsid w:val="008F299F"/>
    <w:rsid w:val="008F599B"/>
    <w:rsid w:val="008F5EAF"/>
    <w:rsid w:val="00900EA4"/>
    <w:rsid w:val="009014C0"/>
    <w:rsid w:val="00902C03"/>
    <w:rsid w:val="009055F2"/>
    <w:rsid w:val="00905AE7"/>
    <w:rsid w:val="00905DFC"/>
    <w:rsid w:val="00905E48"/>
    <w:rsid w:val="0090723B"/>
    <w:rsid w:val="00907BC2"/>
    <w:rsid w:val="00910042"/>
    <w:rsid w:val="00911932"/>
    <w:rsid w:val="009121E2"/>
    <w:rsid w:val="009122D9"/>
    <w:rsid w:val="00912972"/>
    <w:rsid w:val="009130EE"/>
    <w:rsid w:val="0091352E"/>
    <w:rsid w:val="00913BD2"/>
    <w:rsid w:val="00914679"/>
    <w:rsid w:val="009166DC"/>
    <w:rsid w:val="00917297"/>
    <w:rsid w:val="00917DDF"/>
    <w:rsid w:val="009204E3"/>
    <w:rsid w:val="00921827"/>
    <w:rsid w:val="00921A10"/>
    <w:rsid w:val="009228C7"/>
    <w:rsid w:val="00922EC7"/>
    <w:rsid w:val="00923E4E"/>
    <w:rsid w:val="009244B6"/>
    <w:rsid w:val="00927D95"/>
    <w:rsid w:val="00930DFF"/>
    <w:rsid w:val="00930E86"/>
    <w:rsid w:val="00930F2B"/>
    <w:rsid w:val="00931C3C"/>
    <w:rsid w:val="00931E5D"/>
    <w:rsid w:val="00932252"/>
    <w:rsid w:val="00933E14"/>
    <w:rsid w:val="00934C55"/>
    <w:rsid w:val="009354DF"/>
    <w:rsid w:val="00935911"/>
    <w:rsid w:val="00936ABC"/>
    <w:rsid w:val="00937FFA"/>
    <w:rsid w:val="009400EE"/>
    <w:rsid w:val="00940B0C"/>
    <w:rsid w:val="00941673"/>
    <w:rsid w:val="00943095"/>
    <w:rsid w:val="009436E8"/>
    <w:rsid w:val="0094482D"/>
    <w:rsid w:val="009472CF"/>
    <w:rsid w:val="0094778E"/>
    <w:rsid w:val="00952B8B"/>
    <w:rsid w:val="00953F02"/>
    <w:rsid w:val="009550DF"/>
    <w:rsid w:val="00955F74"/>
    <w:rsid w:val="0095780B"/>
    <w:rsid w:val="00957CBD"/>
    <w:rsid w:val="0096042F"/>
    <w:rsid w:val="009613B3"/>
    <w:rsid w:val="00961CC7"/>
    <w:rsid w:val="0096431B"/>
    <w:rsid w:val="00965147"/>
    <w:rsid w:val="0096567A"/>
    <w:rsid w:val="00965D5A"/>
    <w:rsid w:val="00966AAA"/>
    <w:rsid w:val="00967A7A"/>
    <w:rsid w:val="009705E5"/>
    <w:rsid w:val="00975BB1"/>
    <w:rsid w:val="009763C3"/>
    <w:rsid w:val="009809A1"/>
    <w:rsid w:val="00982277"/>
    <w:rsid w:val="00982C4B"/>
    <w:rsid w:val="00983BC8"/>
    <w:rsid w:val="00983C86"/>
    <w:rsid w:val="009843CC"/>
    <w:rsid w:val="00985F43"/>
    <w:rsid w:val="00987990"/>
    <w:rsid w:val="00987DA4"/>
    <w:rsid w:val="00987F32"/>
    <w:rsid w:val="00989498"/>
    <w:rsid w:val="00991BF5"/>
    <w:rsid w:val="0099200C"/>
    <w:rsid w:val="009925C9"/>
    <w:rsid w:val="00997AB9"/>
    <w:rsid w:val="009A2196"/>
    <w:rsid w:val="009A28B7"/>
    <w:rsid w:val="009A290A"/>
    <w:rsid w:val="009A419E"/>
    <w:rsid w:val="009A45A4"/>
    <w:rsid w:val="009A50B3"/>
    <w:rsid w:val="009A5C30"/>
    <w:rsid w:val="009A5FE5"/>
    <w:rsid w:val="009A7265"/>
    <w:rsid w:val="009B178B"/>
    <w:rsid w:val="009B1FC9"/>
    <w:rsid w:val="009B271A"/>
    <w:rsid w:val="009B5FAE"/>
    <w:rsid w:val="009C02BE"/>
    <w:rsid w:val="009C1450"/>
    <w:rsid w:val="009C3C3F"/>
    <w:rsid w:val="009C3DD7"/>
    <w:rsid w:val="009C3FA4"/>
    <w:rsid w:val="009C4D51"/>
    <w:rsid w:val="009C4F68"/>
    <w:rsid w:val="009C6D58"/>
    <w:rsid w:val="009D00F1"/>
    <w:rsid w:val="009D0370"/>
    <w:rsid w:val="009D53B5"/>
    <w:rsid w:val="009D5856"/>
    <w:rsid w:val="009E2F42"/>
    <w:rsid w:val="009E2F6D"/>
    <w:rsid w:val="009E4414"/>
    <w:rsid w:val="009E4EE4"/>
    <w:rsid w:val="009E5771"/>
    <w:rsid w:val="009E725C"/>
    <w:rsid w:val="009F2CDF"/>
    <w:rsid w:val="009F5055"/>
    <w:rsid w:val="009F79AC"/>
    <w:rsid w:val="00A00180"/>
    <w:rsid w:val="00A002AC"/>
    <w:rsid w:val="00A00AB1"/>
    <w:rsid w:val="00A0136E"/>
    <w:rsid w:val="00A01DFB"/>
    <w:rsid w:val="00A02186"/>
    <w:rsid w:val="00A026B7"/>
    <w:rsid w:val="00A0283B"/>
    <w:rsid w:val="00A02A4C"/>
    <w:rsid w:val="00A035A4"/>
    <w:rsid w:val="00A0504B"/>
    <w:rsid w:val="00A05259"/>
    <w:rsid w:val="00A055FA"/>
    <w:rsid w:val="00A056F5"/>
    <w:rsid w:val="00A068ED"/>
    <w:rsid w:val="00A10E20"/>
    <w:rsid w:val="00A145A7"/>
    <w:rsid w:val="00A14D37"/>
    <w:rsid w:val="00A15BF6"/>
    <w:rsid w:val="00A167CA"/>
    <w:rsid w:val="00A16EB3"/>
    <w:rsid w:val="00A16FF6"/>
    <w:rsid w:val="00A17294"/>
    <w:rsid w:val="00A1775F"/>
    <w:rsid w:val="00A17FBE"/>
    <w:rsid w:val="00A21957"/>
    <w:rsid w:val="00A22547"/>
    <w:rsid w:val="00A22AC1"/>
    <w:rsid w:val="00A23DFD"/>
    <w:rsid w:val="00A26DDD"/>
    <w:rsid w:val="00A27019"/>
    <w:rsid w:val="00A30745"/>
    <w:rsid w:val="00A31999"/>
    <w:rsid w:val="00A31EB0"/>
    <w:rsid w:val="00A338E2"/>
    <w:rsid w:val="00A3452E"/>
    <w:rsid w:val="00A36643"/>
    <w:rsid w:val="00A40CF6"/>
    <w:rsid w:val="00A41268"/>
    <w:rsid w:val="00A41310"/>
    <w:rsid w:val="00A4217B"/>
    <w:rsid w:val="00A45BBD"/>
    <w:rsid w:val="00A4767B"/>
    <w:rsid w:val="00A47F25"/>
    <w:rsid w:val="00A546F5"/>
    <w:rsid w:val="00A54E26"/>
    <w:rsid w:val="00A554BD"/>
    <w:rsid w:val="00A61568"/>
    <w:rsid w:val="00A61668"/>
    <w:rsid w:val="00A61D63"/>
    <w:rsid w:val="00A6323F"/>
    <w:rsid w:val="00A642D3"/>
    <w:rsid w:val="00A6573D"/>
    <w:rsid w:val="00A658C3"/>
    <w:rsid w:val="00A659D7"/>
    <w:rsid w:val="00A666CA"/>
    <w:rsid w:val="00A70D10"/>
    <w:rsid w:val="00A72AA5"/>
    <w:rsid w:val="00A7584D"/>
    <w:rsid w:val="00A801FB"/>
    <w:rsid w:val="00A80A43"/>
    <w:rsid w:val="00A8130E"/>
    <w:rsid w:val="00A831C6"/>
    <w:rsid w:val="00A84C3F"/>
    <w:rsid w:val="00A8578B"/>
    <w:rsid w:val="00A8687F"/>
    <w:rsid w:val="00A86EF0"/>
    <w:rsid w:val="00A8752D"/>
    <w:rsid w:val="00A8766B"/>
    <w:rsid w:val="00A93969"/>
    <w:rsid w:val="00A93E5C"/>
    <w:rsid w:val="00A946B1"/>
    <w:rsid w:val="00A94900"/>
    <w:rsid w:val="00A9566E"/>
    <w:rsid w:val="00A9648F"/>
    <w:rsid w:val="00A96747"/>
    <w:rsid w:val="00A97198"/>
    <w:rsid w:val="00A97848"/>
    <w:rsid w:val="00A99EF0"/>
    <w:rsid w:val="00AA07F6"/>
    <w:rsid w:val="00AA08AD"/>
    <w:rsid w:val="00AA297D"/>
    <w:rsid w:val="00AA3739"/>
    <w:rsid w:val="00AA42BC"/>
    <w:rsid w:val="00AA4FAD"/>
    <w:rsid w:val="00AA5233"/>
    <w:rsid w:val="00AA7E96"/>
    <w:rsid w:val="00AA7F5A"/>
    <w:rsid w:val="00AB075B"/>
    <w:rsid w:val="00AB14F8"/>
    <w:rsid w:val="00AB2760"/>
    <w:rsid w:val="00AB2A10"/>
    <w:rsid w:val="00AB391A"/>
    <w:rsid w:val="00AB3B71"/>
    <w:rsid w:val="00AB42D9"/>
    <w:rsid w:val="00AB4E05"/>
    <w:rsid w:val="00AB505E"/>
    <w:rsid w:val="00AB54F0"/>
    <w:rsid w:val="00AB5712"/>
    <w:rsid w:val="00AB7113"/>
    <w:rsid w:val="00AC0367"/>
    <w:rsid w:val="00AC040D"/>
    <w:rsid w:val="00AC121D"/>
    <w:rsid w:val="00AC2591"/>
    <w:rsid w:val="00AC2699"/>
    <w:rsid w:val="00AC290D"/>
    <w:rsid w:val="00AC2B0D"/>
    <w:rsid w:val="00AC2C29"/>
    <w:rsid w:val="00AC5AFE"/>
    <w:rsid w:val="00AC6CE5"/>
    <w:rsid w:val="00AC6D5A"/>
    <w:rsid w:val="00AC74AB"/>
    <w:rsid w:val="00AC74D3"/>
    <w:rsid w:val="00AC7C1A"/>
    <w:rsid w:val="00AD2475"/>
    <w:rsid w:val="00AD3729"/>
    <w:rsid w:val="00AD4387"/>
    <w:rsid w:val="00AD6937"/>
    <w:rsid w:val="00AD7BDA"/>
    <w:rsid w:val="00AE0B83"/>
    <w:rsid w:val="00AE0CA2"/>
    <w:rsid w:val="00AE12A1"/>
    <w:rsid w:val="00AE20E6"/>
    <w:rsid w:val="00AE33BB"/>
    <w:rsid w:val="00AE3BEC"/>
    <w:rsid w:val="00AE7B37"/>
    <w:rsid w:val="00AF07C9"/>
    <w:rsid w:val="00AF0E11"/>
    <w:rsid w:val="00B015DD"/>
    <w:rsid w:val="00B017B5"/>
    <w:rsid w:val="00B018B4"/>
    <w:rsid w:val="00B0316E"/>
    <w:rsid w:val="00B03C7C"/>
    <w:rsid w:val="00B041B6"/>
    <w:rsid w:val="00B04E2F"/>
    <w:rsid w:val="00B05086"/>
    <w:rsid w:val="00B051DB"/>
    <w:rsid w:val="00B05913"/>
    <w:rsid w:val="00B05A36"/>
    <w:rsid w:val="00B05E5F"/>
    <w:rsid w:val="00B063B0"/>
    <w:rsid w:val="00B0770F"/>
    <w:rsid w:val="00B079CA"/>
    <w:rsid w:val="00B07E7D"/>
    <w:rsid w:val="00B101F5"/>
    <w:rsid w:val="00B104D7"/>
    <w:rsid w:val="00B1146F"/>
    <w:rsid w:val="00B11643"/>
    <w:rsid w:val="00B11AD9"/>
    <w:rsid w:val="00B12189"/>
    <w:rsid w:val="00B132FB"/>
    <w:rsid w:val="00B13A6C"/>
    <w:rsid w:val="00B15E49"/>
    <w:rsid w:val="00B163B1"/>
    <w:rsid w:val="00B16AA5"/>
    <w:rsid w:val="00B1704F"/>
    <w:rsid w:val="00B1760F"/>
    <w:rsid w:val="00B21D92"/>
    <w:rsid w:val="00B224B7"/>
    <w:rsid w:val="00B22844"/>
    <w:rsid w:val="00B24973"/>
    <w:rsid w:val="00B24D67"/>
    <w:rsid w:val="00B25A0E"/>
    <w:rsid w:val="00B275F1"/>
    <w:rsid w:val="00B31AA1"/>
    <w:rsid w:val="00B32008"/>
    <w:rsid w:val="00B328A4"/>
    <w:rsid w:val="00B33805"/>
    <w:rsid w:val="00B33F08"/>
    <w:rsid w:val="00B34009"/>
    <w:rsid w:val="00B3591C"/>
    <w:rsid w:val="00B4235B"/>
    <w:rsid w:val="00B43610"/>
    <w:rsid w:val="00B43A73"/>
    <w:rsid w:val="00B44E8C"/>
    <w:rsid w:val="00B506C4"/>
    <w:rsid w:val="00B54ED1"/>
    <w:rsid w:val="00B56262"/>
    <w:rsid w:val="00B5677E"/>
    <w:rsid w:val="00B57CE4"/>
    <w:rsid w:val="00B60652"/>
    <w:rsid w:val="00B607C1"/>
    <w:rsid w:val="00B60B17"/>
    <w:rsid w:val="00B60D81"/>
    <w:rsid w:val="00B611B8"/>
    <w:rsid w:val="00B6193D"/>
    <w:rsid w:val="00B629C5"/>
    <w:rsid w:val="00B62C11"/>
    <w:rsid w:val="00B62E66"/>
    <w:rsid w:val="00B63EF7"/>
    <w:rsid w:val="00B65D58"/>
    <w:rsid w:val="00B72F09"/>
    <w:rsid w:val="00B7321E"/>
    <w:rsid w:val="00B73250"/>
    <w:rsid w:val="00B7394B"/>
    <w:rsid w:val="00B74376"/>
    <w:rsid w:val="00B74452"/>
    <w:rsid w:val="00B75CFC"/>
    <w:rsid w:val="00B80116"/>
    <w:rsid w:val="00B801A6"/>
    <w:rsid w:val="00B81812"/>
    <w:rsid w:val="00B83C9C"/>
    <w:rsid w:val="00B84F66"/>
    <w:rsid w:val="00B85869"/>
    <w:rsid w:val="00B87338"/>
    <w:rsid w:val="00B87915"/>
    <w:rsid w:val="00B87A80"/>
    <w:rsid w:val="00B90186"/>
    <w:rsid w:val="00B91E0A"/>
    <w:rsid w:val="00B93D5F"/>
    <w:rsid w:val="00B94885"/>
    <w:rsid w:val="00B94BD7"/>
    <w:rsid w:val="00B95B76"/>
    <w:rsid w:val="00B96CF6"/>
    <w:rsid w:val="00B96FBF"/>
    <w:rsid w:val="00B9775A"/>
    <w:rsid w:val="00BA04C9"/>
    <w:rsid w:val="00BA19A0"/>
    <w:rsid w:val="00BA462E"/>
    <w:rsid w:val="00BA4EFE"/>
    <w:rsid w:val="00BA6EBC"/>
    <w:rsid w:val="00BA79DF"/>
    <w:rsid w:val="00BB142B"/>
    <w:rsid w:val="00BB1A3B"/>
    <w:rsid w:val="00BB1EC8"/>
    <w:rsid w:val="00BB3BD1"/>
    <w:rsid w:val="00BB4919"/>
    <w:rsid w:val="00BB5256"/>
    <w:rsid w:val="00BB6F3F"/>
    <w:rsid w:val="00BC0386"/>
    <w:rsid w:val="00BC22E5"/>
    <w:rsid w:val="00BC3593"/>
    <w:rsid w:val="00BC39E1"/>
    <w:rsid w:val="00BD04CC"/>
    <w:rsid w:val="00BD05BC"/>
    <w:rsid w:val="00BD0F17"/>
    <w:rsid w:val="00BD20F6"/>
    <w:rsid w:val="00BD2A8E"/>
    <w:rsid w:val="00BD2B59"/>
    <w:rsid w:val="00BD3E93"/>
    <w:rsid w:val="00BD5292"/>
    <w:rsid w:val="00BD6269"/>
    <w:rsid w:val="00BD6B4D"/>
    <w:rsid w:val="00BD7740"/>
    <w:rsid w:val="00BD778C"/>
    <w:rsid w:val="00BD7B5F"/>
    <w:rsid w:val="00BE059A"/>
    <w:rsid w:val="00BE083E"/>
    <w:rsid w:val="00BE1E2D"/>
    <w:rsid w:val="00BE3429"/>
    <w:rsid w:val="00BE5FCF"/>
    <w:rsid w:val="00BE63DE"/>
    <w:rsid w:val="00BE699D"/>
    <w:rsid w:val="00BE6E4A"/>
    <w:rsid w:val="00BE77C2"/>
    <w:rsid w:val="00BF0120"/>
    <w:rsid w:val="00BF1C61"/>
    <w:rsid w:val="00BF39CA"/>
    <w:rsid w:val="00BF4FBB"/>
    <w:rsid w:val="00BF55E1"/>
    <w:rsid w:val="00BF59C7"/>
    <w:rsid w:val="00BF61EB"/>
    <w:rsid w:val="00BF7EC8"/>
    <w:rsid w:val="00BF7F05"/>
    <w:rsid w:val="00C0260A"/>
    <w:rsid w:val="00C02D46"/>
    <w:rsid w:val="00C04210"/>
    <w:rsid w:val="00C045EB"/>
    <w:rsid w:val="00C04BDB"/>
    <w:rsid w:val="00C05672"/>
    <w:rsid w:val="00C05D2C"/>
    <w:rsid w:val="00C06176"/>
    <w:rsid w:val="00C0637E"/>
    <w:rsid w:val="00C0671C"/>
    <w:rsid w:val="00C113EB"/>
    <w:rsid w:val="00C1235C"/>
    <w:rsid w:val="00C13633"/>
    <w:rsid w:val="00C16A77"/>
    <w:rsid w:val="00C206EA"/>
    <w:rsid w:val="00C21CB6"/>
    <w:rsid w:val="00C2263D"/>
    <w:rsid w:val="00C2518F"/>
    <w:rsid w:val="00C252DD"/>
    <w:rsid w:val="00C2661F"/>
    <w:rsid w:val="00C26B6C"/>
    <w:rsid w:val="00C27405"/>
    <w:rsid w:val="00C30FD2"/>
    <w:rsid w:val="00C310D7"/>
    <w:rsid w:val="00C32EAC"/>
    <w:rsid w:val="00C3338C"/>
    <w:rsid w:val="00C33DEC"/>
    <w:rsid w:val="00C34DBC"/>
    <w:rsid w:val="00C35A3E"/>
    <w:rsid w:val="00C35E2E"/>
    <w:rsid w:val="00C365A6"/>
    <w:rsid w:val="00C3785F"/>
    <w:rsid w:val="00C413EB"/>
    <w:rsid w:val="00C43CCC"/>
    <w:rsid w:val="00C44070"/>
    <w:rsid w:val="00C454A4"/>
    <w:rsid w:val="00C46091"/>
    <w:rsid w:val="00C46690"/>
    <w:rsid w:val="00C47211"/>
    <w:rsid w:val="00C50993"/>
    <w:rsid w:val="00C51835"/>
    <w:rsid w:val="00C56017"/>
    <w:rsid w:val="00C56620"/>
    <w:rsid w:val="00C57CF0"/>
    <w:rsid w:val="00C57DD8"/>
    <w:rsid w:val="00C603A7"/>
    <w:rsid w:val="00C615CB"/>
    <w:rsid w:val="00C62850"/>
    <w:rsid w:val="00C62D93"/>
    <w:rsid w:val="00C637DA"/>
    <w:rsid w:val="00C63A9E"/>
    <w:rsid w:val="00C652D8"/>
    <w:rsid w:val="00C66D61"/>
    <w:rsid w:val="00C717CF"/>
    <w:rsid w:val="00C717EA"/>
    <w:rsid w:val="00C725A4"/>
    <w:rsid w:val="00C72988"/>
    <w:rsid w:val="00C73DD7"/>
    <w:rsid w:val="00C742B1"/>
    <w:rsid w:val="00C767A1"/>
    <w:rsid w:val="00C77C40"/>
    <w:rsid w:val="00C80E79"/>
    <w:rsid w:val="00C83071"/>
    <w:rsid w:val="00C861AA"/>
    <w:rsid w:val="00C90CF4"/>
    <w:rsid w:val="00C927EF"/>
    <w:rsid w:val="00C96B1E"/>
    <w:rsid w:val="00C9756C"/>
    <w:rsid w:val="00C9764E"/>
    <w:rsid w:val="00C977F7"/>
    <w:rsid w:val="00CA11B5"/>
    <w:rsid w:val="00CA58F9"/>
    <w:rsid w:val="00CA6B7E"/>
    <w:rsid w:val="00CA6C5C"/>
    <w:rsid w:val="00CA6FC8"/>
    <w:rsid w:val="00CB0404"/>
    <w:rsid w:val="00CB0AF4"/>
    <w:rsid w:val="00CB1956"/>
    <w:rsid w:val="00CB1DB6"/>
    <w:rsid w:val="00CB28CD"/>
    <w:rsid w:val="00CB44E4"/>
    <w:rsid w:val="00CB794A"/>
    <w:rsid w:val="00CC08BC"/>
    <w:rsid w:val="00CC1D34"/>
    <w:rsid w:val="00CC25AB"/>
    <w:rsid w:val="00CC3FC6"/>
    <w:rsid w:val="00CC43D9"/>
    <w:rsid w:val="00CD062F"/>
    <w:rsid w:val="00CD12B4"/>
    <w:rsid w:val="00CD17A4"/>
    <w:rsid w:val="00CD1970"/>
    <w:rsid w:val="00CD2073"/>
    <w:rsid w:val="00CD3AFA"/>
    <w:rsid w:val="00CD5064"/>
    <w:rsid w:val="00CD6812"/>
    <w:rsid w:val="00CE5507"/>
    <w:rsid w:val="00CE5CB4"/>
    <w:rsid w:val="00CE6552"/>
    <w:rsid w:val="00CE75D9"/>
    <w:rsid w:val="00CE762A"/>
    <w:rsid w:val="00CF2233"/>
    <w:rsid w:val="00CF2296"/>
    <w:rsid w:val="00CF39D4"/>
    <w:rsid w:val="00CF44EA"/>
    <w:rsid w:val="00CF516B"/>
    <w:rsid w:val="00CF5B56"/>
    <w:rsid w:val="00CF707A"/>
    <w:rsid w:val="00CF76E0"/>
    <w:rsid w:val="00CF775D"/>
    <w:rsid w:val="00CF795D"/>
    <w:rsid w:val="00D005D5"/>
    <w:rsid w:val="00D0160F"/>
    <w:rsid w:val="00D01AA7"/>
    <w:rsid w:val="00D03C11"/>
    <w:rsid w:val="00D05371"/>
    <w:rsid w:val="00D054D0"/>
    <w:rsid w:val="00D106B8"/>
    <w:rsid w:val="00D10D3F"/>
    <w:rsid w:val="00D120B6"/>
    <w:rsid w:val="00D12F50"/>
    <w:rsid w:val="00D15EC8"/>
    <w:rsid w:val="00D164C3"/>
    <w:rsid w:val="00D165D9"/>
    <w:rsid w:val="00D1665B"/>
    <w:rsid w:val="00D212AC"/>
    <w:rsid w:val="00D22655"/>
    <w:rsid w:val="00D2404E"/>
    <w:rsid w:val="00D26048"/>
    <w:rsid w:val="00D27675"/>
    <w:rsid w:val="00D30EB5"/>
    <w:rsid w:val="00D30FA6"/>
    <w:rsid w:val="00D3194A"/>
    <w:rsid w:val="00D32A84"/>
    <w:rsid w:val="00D32EC5"/>
    <w:rsid w:val="00D3418B"/>
    <w:rsid w:val="00D347F5"/>
    <w:rsid w:val="00D34B32"/>
    <w:rsid w:val="00D37B8E"/>
    <w:rsid w:val="00D42E32"/>
    <w:rsid w:val="00D45CDF"/>
    <w:rsid w:val="00D46329"/>
    <w:rsid w:val="00D50947"/>
    <w:rsid w:val="00D51AC5"/>
    <w:rsid w:val="00D52A84"/>
    <w:rsid w:val="00D52F99"/>
    <w:rsid w:val="00D54D10"/>
    <w:rsid w:val="00D552B6"/>
    <w:rsid w:val="00D552F4"/>
    <w:rsid w:val="00D60914"/>
    <w:rsid w:val="00D60B1E"/>
    <w:rsid w:val="00D61090"/>
    <w:rsid w:val="00D63866"/>
    <w:rsid w:val="00D63A92"/>
    <w:rsid w:val="00D63EE1"/>
    <w:rsid w:val="00D64FA7"/>
    <w:rsid w:val="00D65EBD"/>
    <w:rsid w:val="00D668F0"/>
    <w:rsid w:val="00D66BB0"/>
    <w:rsid w:val="00D7139C"/>
    <w:rsid w:val="00D72D6B"/>
    <w:rsid w:val="00D74E44"/>
    <w:rsid w:val="00D75402"/>
    <w:rsid w:val="00D756C1"/>
    <w:rsid w:val="00D76EFE"/>
    <w:rsid w:val="00D77662"/>
    <w:rsid w:val="00D77FAD"/>
    <w:rsid w:val="00D8020C"/>
    <w:rsid w:val="00D8060A"/>
    <w:rsid w:val="00D83CBE"/>
    <w:rsid w:val="00D8553B"/>
    <w:rsid w:val="00D85583"/>
    <w:rsid w:val="00D90676"/>
    <w:rsid w:val="00D90BB0"/>
    <w:rsid w:val="00D9142D"/>
    <w:rsid w:val="00D9201F"/>
    <w:rsid w:val="00D9261B"/>
    <w:rsid w:val="00D93ECE"/>
    <w:rsid w:val="00D93F3A"/>
    <w:rsid w:val="00D95E42"/>
    <w:rsid w:val="00D9646D"/>
    <w:rsid w:val="00D96F5B"/>
    <w:rsid w:val="00D97230"/>
    <w:rsid w:val="00D97F3D"/>
    <w:rsid w:val="00D97FD4"/>
    <w:rsid w:val="00DA1C31"/>
    <w:rsid w:val="00DA1EBC"/>
    <w:rsid w:val="00DA4581"/>
    <w:rsid w:val="00DA4954"/>
    <w:rsid w:val="00DA5045"/>
    <w:rsid w:val="00DA5917"/>
    <w:rsid w:val="00DA5A79"/>
    <w:rsid w:val="00DA6488"/>
    <w:rsid w:val="00DA68F4"/>
    <w:rsid w:val="00DA693C"/>
    <w:rsid w:val="00DA6AC9"/>
    <w:rsid w:val="00DB0357"/>
    <w:rsid w:val="00DB0569"/>
    <w:rsid w:val="00DB084A"/>
    <w:rsid w:val="00DB1283"/>
    <w:rsid w:val="00DB31E2"/>
    <w:rsid w:val="00DB4B6E"/>
    <w:rsid w:val="00DB4DB2"/>
    <w:rsid w:val="00DB614A"/>
    <w:rsid w:val="00DB7520"/>
    <w:rsid w:val="00DB79B0"/>
    <w:rsid w:val="00DC1815"/>
    <w:rsid w:val="00DC1E2D"/>
    <w:rsid w:val="00DC2866"/>
    <w:rsid w:val="00DC46AC"/>
    <w:rsid w:val="00DC480B"/>
    <w:rsid w:val="00DC5248"/>
    <w:rsid w:val="00DC59EA"/>
    <w:rsid w:val="00DC5CA6"/>
    <w:rsid w:val="00DC6032"/>
    <w:rsid w:val="00DC65C1"/>
    <w:rsid w:val="00DD063A"/>
    <w:rsid w:val="00DD1648"/>
    <w:rsid w:val="00DD26DD"/>
    <w:rsid w:val="00DD26EB"/>
    <w:rsid w:val="00DD28B1"/>
    <w:rsid w:val="00DD3040"/>
    <w:rsid w:val="00DD3C3A"/>
    <w:rsid w:val="00DE134B"/>
    <w:rsid w:val="00DE1B83"/>
    <w:rsid w:val="00DE400A"/>
    <w:rsid w:val="00DE4CA4"/>
    <w:rsid w:val="00DE5E32"/>
    <w:rsid w:val="00DE6501"/>
    <w:rsid w:val="00DE6D13"/>
    <w:rsid w:val="00DE7A81"/>
    <w:rsid w:val="00DE7E4E"/>
    <w:rsid w:val="00DF1779"/>
    <w:rsid w:val="00DF218B"/>
    <w:rsid w:val="00DF3B3F"/>
    <w:rsid w:val="00DF5DE0"/>
    <w:rsid w:val="00DF5E89"/>
    <w:rsid w:val="00DF6EE1"/>
    <w:rsid w:val="00DF7057"/>
    <w:rsid w:val="00DF74C9"/>
    <w:rsid w:val="00E000F1"/>
    <w:rsid w:val="00E02D52"/>
    <w:rsid w:val="00E10033"/>
    <w:rsid w:val="00E1078B"/>
    <w:rsid w:val="00E10F92"/>
    <w:rsid w:val="00E12A58"/>
    <w:rsid w:val="00E131FF"/>
    <w:rsid w:val="00E1362B"/>
    <w:rsid w:val="00E13850"/>
    <w:rsid w:val="00E141B1"/>
    <w:rsid w:val="00E149EF"/>
    <w:rsid w:val="00E177DF"/>
    <w:rsid w:val="00E20D42"/>
    <w:rsid w:val="00E23568"/>
    <w:rsid w:val="00E260C0"/>
    <w:rsid w:val="00E271BB"/>
    <w:rsid w:val="00E27898"/>
    <w:rsid w:val="00E3081E"/>
    <w:rsid w:val="00E313D4"/>
    <w:rsid w:val="00E314FF"/>
    <w:rsid w:val="00E326B7"/>
    <w:rsid w:val="00E334A6"/>
    <w:rsid w:val="00E336DA"/>
    <w:rsid w:val="00E33926"/>
    <w:rsid w:val="00E344ED"/>
    <w:rsid w:val="00E3493A"/>
    <w:rsid w:val="00E36C7C"/>
    <w:rsid w:val="00E37104"/>
    <w:rsid w:val="00E37A48"/>
    <w:rsid w:val="00E408E2"/>
    <w:rsid w:val="00E41050"/>
    <w:rsid w:val="00E4219E"/>
    <w:rsid w:val="00E4419D"/>
    <w:rsid w:val="00E4643B"/>
    <w:rsid w:val="00E471A7"/>
    <w:rsid w:val="00E47C54"/>
    <w:rsid w:val="00E47C85"/>
    <w:rsid w:val="00E47F46"/>
    <w:rsid w:val="00E51A43"/>
    <w:rsid w:val="00E51D83"/>
    <w:rsid w:val="00E52999"/>
    <w:rsid w:val="00E5447F"/>
    <w:rsid w:val="00E54660"/>
    <w:rsid w:val="00E54E55"/>
    <w:rsid w:val="00E55935"/>
    <w:rsid w:val="00E55D48"/>
    <w:rsid w:val="00E56627"/>
    <w:rsid w:val="00E56689"/>
    <w:rsid w:val="00E57282"/>
    <w:rsid w:val="00E57822"/>
    <w:rsid w:val="00E57D1B"/>
    <w:rsid w:val="00E60132"/>
    <w:rsid w:val="00E60262"/>
    <w:rsid w:val="00E60CC6"/>
    <w:rsid w:val="00E60DA0"/>
    <w:rsid w:val="00E62170"/>
    <w:rsid w:val="00E6242B"/>
    <w:rsid w:val="00E65051"/>
    <w:rsid w:val="00E65DA1"/>
    <w:rsid w:val="00E67291"/>
    <w:rsid w:val="00E71B84"/>
    <w:rsid w:val="00E75229"/>
    <w:rsid w:val="00E75960"/>
    <w:rsid w:val="00E8275E"/>
    <w:rsid w:val="00E82FA5"/>
    <w:rsid w:val="00E831CA"/>
    <w:rsid w:val="00E841A6"/>
    <w:rsid w:val="00E85745"/>
    <w:rsid w:val="00E8581F"/>
    <w:rsid w:val="00E875E4"/>
    <w:rsid w:val="00E901BE"/>
    <w:rsid w:val="00E90893"/>
    <w:rsid w:val="00E9130F"/>
    <w:rsid w:val="00E918F6"/>
    <w:rsid w:val="00E93497"/>
    <w:rsid w:val="00E93D60"/>
    <w:rsid w:val="00E94609"/>
    <w:rsid w:val="00E94ABB"/>
    <w:rsid w:val="00E94FEF"/>
    <w:rsid w:val="00E95564"/>
    <w:rsid w:val="00E95650"/>
    <w:rsid w:val="00E95974"/>
    <w:rsid w:val="00E96ADC"/>
    <w:rsid w:val="00E97877"/>
    <w:rsid w:val="00EB1D01"/>
    <w:rsid w:val="00EB1D7A"/>
    <w:rsid w:val="00EB36D0"/>
    <w:rsid w:val="00EB6CF5"/>
    <w:rsid w:val="00EC1A1B"/>
    <w:rsid w:val="00EC29F7"/>
    <w:rsid w:val="00EC2F48"/>
    <w:rsid w:val="00EC39AA"/>
    <w:rsid w:val="00EC3EB6"/>
    <w:rsid w:val="00EC5678"/>
    <w:rsid w:val="00EC574F"/>
    <w:rsid w:val="00EC5EA5"/>
    <w:rsid w:val="00EC63F1"/>
    <w:rsid w:val="00EC652C"/>
    <w:rsid w:val="00ED0C96"/>
    <w:rsid w:val="00ED203E"/>
    <w:rsid w:val="00ED343F"/>
    <w:rsid w:val="00ED44EE"/>
    <w:rsid w:val="00ED472E"/>
    <w:rsid w:val="00ED53D5"/>
    <w:rsid w:val="00EE088C"/>
    <w:rsid w:val="00EE0BC3"/>
    <w:rsid w:val="00EE1646"/>
    <w:rsid w:val="00EE1FCB"/>
    <w:rsid w:val="00EE2E4E"/>
    <w:rsid w:val="00EE2F17"/>
    <w:rsid w:val="00EE31C4"/>
    <w:rsid w:val="00EE3699"/>
    <w:rsid w:val="00EE52FB"/>
    <w:rsid w:val="00EE63E3"/>
    <w:rsid w:val="00EE72DA"/>
    <w:rsid w:val="00EE7747"/>
    <w:rsid w:val="00EE7873"/>
    <w:rsid w:val="00EE7C88"/>
    <w:rsid w:val="00EF1317"/>
    <w:rsid w:val="00EF1BB9"/>
    <w:rsid w:val="00EF22DE"/>
    <w:rsid w:val="00EF294A"/>
    <w:rsid w:val="00EF29DD"/>
    <w:rsid w:val="00EF3345"/>
    <w:rsid w:val="00EF3517"/>
    <w:rsid w:val="00EF518D"/>
    <w:rsid w:val="00EF5D5E"/>
    <w:rsid w:val="00EF6074"/>
    <w:rsid w:val="00EF7A03"/>
    <w:rsid w:val="00F0047D"/>
    <w:rsid w:val="00F00485"/>
    <w:rsid w:val="00F02D43"/>
    <w:rsid w:val="00F03A88"/>
    <w:rsid w:val="00F03E29"/>
    <w:rsid w:val="00F03F29"/>
    <w:rsid w:val="00F067AF"/>
    <w:rsid w:val="00F07085"/>
    <w:rsid w:val="00F07E7F"/>
    <w:rsid w:val="00F10D4C"/>
    <w:rsid w:val="00F113E5"/>
    <w:rsid w:val="00F11498"/>
    <w:rsid w:val="00F1185D"/>
    <w:rsid w:val="00F121F9"/>
    <w:rsid w:val="00F136EE"/>
    <w:rsid w:val="00F137E9"/>
    <w:rsid w:val="00F16F73"/>
    <w:rsid w:val="00F204C0"/>
    <w:rsid w:val="00F2347D"/>
    <w:rsid w:val="00F25460"/>
    <w:rsid w:val="00F264CF"/>
    <w:rsid w:val="00F320A8"/>
    <w:rsid w:val="00F3211B"/>
    <w:rsid w:val="00F32A1B"/>
    <w:rsid w:val="00F33240"/>
    <w:rsid w:val="00F333DE"/>
    <w:rsid w:val="00F34051"/>
    <w:rsid w:val="00F34471"/>
    <w:rsid w:val="00F3500E"/>
    <w:rsid w:val="00F35B73"/>
    <w:rsid w:val="00F405B1"/>
    <w:rsid w:val="00F410C2"/>
    <w:rsid w:val="00F41FA5"/>
    <w:rsid w:val="00F42FFE"/>
    <w:rsid w:val="00F43318"/>
    <w:rsid w:val="00F43C4E"/>
    <w:rsid w:val="00F44C0D"/>
    <w:rsid w:val="00F44CF9"/>
    <w:rsid w:val="00F460D3"/>
    <w:rsid w:val="00F47424"/>
    <w:rsid w:val="00F505D2"/>
    <w:rsid w:val="00F51B3C"/>
    <w:rsid w:val="00F522F1"/>
    <w:rsid w:val="00F53555"/>
    <w:rsid w:val="00F53CD9"/>
    <w:rsid w:val="00F53D41"/>
    <w:rsid w:val="00F554A3"/>
    <w:rsid w:val="00F61C71"/>
    <w:rsid w:val="00F6392B"/>
    <w:rsid w:val="00F63AF9"/>
    <w:rsid w:val="00F63BAF"/>
    <w:rsid w:val="00F6458F"/>
    <w:rsid w:val="00F64F90"/>
    <w:rsid w:val="00F656C7"/>
    <w:rsid w:val="00F66D1A"/>
    <w:rsid w:val="00F6761C"/>
    <w:rsid w:val="00F70390"/>
    <w:rsid w:val="00F70579"/>
    <w:rsid w:val="00F70C61"/>
    <w:rsid w:val="00F715E4"/>
    <w:rsid w:val="00F73FBE"/>
    <w:rsid w:val="00F74CBE"/>
    <w:rsid w:val="00F750A0"/>
    <w:rsid w:val="00F75D8D"/>
    <w:rsid w:val="00F76AA1"/>
    <w:rsid w:val="00F77A8E"/>
    <w:rsid w:val="00F77D75"/>
    <w:rsid w:val="00F77EFE"/>
    <w:rsid w:val="00F803F5"/>
    <w:rsid w:val="00F804DD"/>
    <w:rsid w:val="00F816BC"/>
    <w:rsid w:val="00F8356B"/>
    <w:rsid w:val="00F838DB"/>
    <w:rsid w:val="00F84229"/>
    <w:rsid w:val="00F845CD"/>
    <w:rsid w:val="00F84957"/>
    <w:rsid w:val="00F84F3A"/>
    <w:rsid w:val="00F85A5D"/>
    <w:rsid w:val="00F908A0"/>
    <w:rsid w:val="00F94626"/>
    <w:rsid w:val="00F9495F"/>
    <w:rsid w:val="00F95B4E"/>
    <w:rsid w:val="00F960C0"/>
    <w:rsid w:val="00FA0DA2"/>
    <w:rsid w:val="00FA1A31"/>
    <w:rsid w:val="00FA1D29"/>
    <w:rsid w:val="00FA2DBE"/>
    <w:rsid w:val="00FA4AB0"/>
    <w:rsid w:val="00FA5822"/>
    <w:rsid w:val="00FA6380"/>
    <w:rsid w:val="00FA63DE"/>
    <w:rsid w:val="00FA79E4"/>
    <w:rsid w:val="00FA7CA5"/>
    <w:rsid w:val="00FB1757"/>
    <w:rsid w:val="00FB6031"/>
    <w:rsid w:val="00FC00DE"/>
    <w:rsid w:val="00FC04FE"/>
    <w:rsid w:val="00FC077B"/>
    <w:rsid w:val="00FC0890"/>
    <w:rsid w:val="00FC2B65"/>
    <w:rsid w:val="00FC4A2F"/>
    <w:rsid w:val="00FC4D15"/>
    <w:rsid w:val="00FC587D"/>
    <w:rsid w:val="00FC5A08"/>
    <w:rsid w:val="00FC5AF4"/>
    <w:rsid w:val="00FC60DB"/>
    <w:rsid w:val="00FD0554"/>
    <w:rsid w:val="00FD1FD9"/>
    <w:rsid w:val="00FD20DD"/>
    <w:rsid w:val="00FD2275"/>
    <w:rsid w:val="00FD29ED"/>
    <w:rsid w:val="00FD447B"/>
    <w:rsid w:val="00FD4B7B"/>
    <w:rsid w:val="00FD4E64"/>
    <w:rsid w:val="00FD5226"/>
    <w:rsid w:val="00FD5CBC"/>
    <w:rsid w:val="00FD65C5"/>
    <w:rsid w:val="00FD67BC"/>
    <w:rsid w:val="00FD6EEE"/>
    <w:rsid w:val="00FD7185"/>
    <w:rsid w:val="00FE0C39"/>
    <w:rsid w:val="00FE1A37"/>
    <w:rsid w:val="00FE47E5"/>
    <w:rsid w:val="00FE54D4"/>
    <w:rsid w:val="00FE5E02"/>
    <w:rsid w:val="00FF0624"/>
    <w:rsid w:val="00FF0A51"/>
    <w:rsid w:val="00FF0D64"/>
    <w:rsid w:val="00FF2C3F"/>
    <w:rsid w:val="00FF2DFE"/>
    <w:rsid w:val="00FF707E"/>
    <w:rsid w:val="012E5119"/>
    <w:rsid w:val="01468003"/>
    <w:rsid w:val="014B7BAF"/>
    <w:rsid w:val="01642695"/>
    <w:rsid w:val="017D205A"/>
    <w:rsid w:val="01844A48"/>
    <w:rsid w:val="018878A5"/>
    <w:rsid w:val="0188CBD9"/>
    <w:rsid w:val="01A62606"/>
    <w:rsid w:val="01A7C931"/>
    <w:rsid w:val="01CC3810"/>
    <w:rsid w:val="01D15C46"/>
    <w:rsid w:val="01D671C5"/>
    <w:rsid w:val="01D835A6"/>
    <w:rsid w:val="01ED8D67"/>
    <w:rsid w:val="01F68BEF"/>
    <w:rsid w:val="0204C496"/>
    <w:rsid w:val="020B5DD5"/>
    <w:rsid w:val="0217478D"/>
    <w:rsid w:val="02279B1C"/>
    <w:rsid w:val="023CE9FE"/>
    <w:rsid w:val="023F7E7B"/>
    <w:rsid w:val="024CC2FE"/>
    <w:rsid w:val="025B740B"/>
    <w:rsid w:val="0266F0C4"/>
    <w:rsid w:val="026D6B7F"/>
    <w:rsid w:val="026E65A7"/>
    <w:rsid w:val="026FAD89"/>
    <w:rsid w:val="0272DAA3"/>
    <w:rsid w:val="027E20B3"/>
    <w:rsid w:val="029C2508"/>
    <w:rsid w:val="029D83E1"/>
    <w:rsid w:val="02B38026"/>
    <w:rsid w:val="02C7C433"/>
    <w:rsid w:val="02D321A7"/>
    <w:rsid w:val="02D40966"/>
    <w:rsid w:val="02D95403"/>
    <w:rsid w:val="030A93CE"/>
    <w:rsid w:val="030EC531"/>
    <w:rsid w:val="03208668"/>
    <w:rsid w:val="032AFE8A"/>
    <w:rsid w:val="033D80BE"/>
    <w:rsid w:val="03417AB8"/>
    <w:rsid w:val="034773F9"/>
    <w:rsid w:val="035E7F20"/>
    <w:rsid w:val="03694BBF"/>
    <w:rsid w:val="037FDCF4"/>
    <w:rsid w:val="039221AF"/>
    <w:rsid w:val="03A5A447"/>
    <w:rsid w:val="03B41FA5"/>
    <w:rsid w:val="03EDD4AD"/>
    <w:rsid w:val="03F66C7D"/>
    <w:rsid w:val="03F7C82F"/>
    <w:rsid w:val="04052043"/>
    <w:rsid w:val="04052043"/>
    <w:rsid w:val="0418733F"/>
    <w:rsid w:val="041BFE18"/>
    <w:rsid w:val="041F5091"/>
    <w:rsid w:val="042EB0B5"/>
    <w:rsid w:val="0434DDE1"/>
    <w:rsid w:val="043A2A0E"/>
    <w:rsid w:val="04457994"/>
    <w:rsid w:val="047EAB00"/>
    <w:rsid w:val="0492D479"/>
    <w:rsid w:val="04932CD7"/>
    <w:rsid w:val="04D5FC49"/>
    <w:rsid w:val="04E0A630"/>
    <w:rsid w:val="04E26AEB"/>
    <w:rsid w:val="04EE0E66"/>
    <w:rsid w:val="04EFFE28"/>
    <w:rsid w:val="0508EEB9"/>
    <w:rsid w:val="05154542"/>
    <w:rsid w:val="05162BD3"/>
    <w:rsid w:val="0519BF9A"/>
    <w:rsid w:val="052BA2D5"/>
    <w:rsid w:val="052F45D2"/>
    <w:rsid w:val="05314ADB"/>
    <w:rsid w:val="0554C395"/>
    <w:rsid w:val="0571E203"/>
    <w:rsid w:val="05807F4C"/>
    <w:rsid w:val="058C37B0"/>
    <w:rsid w:val="058C4E67"/>
    <w:rsid w:val="0595F3A6"/>
    <w:rsid w:val="0597CCE1"/>
    <w:rsid w:val="059DCF0F"/>
    <w:rsid w:val="05A5972B"/>
    <w:rsid w:val="05BB1563"/>
    <w:rsid w:val="05D5F477"/>
    <w:rsid w:val="05DABE91"/>
    <w:rsid w:val="05DC8ADB"/>
    <w:rsid w:val="05E90FED"/>
    <w:rsid w:val="05F107E7"/>
    <w:rsid w:val="05F95A88"/>
    <w:rsid w:val="06351DC3"/>
    <w:rsid w:val="063E7CE5"/>
    <w:rsid w:val="064C1106"/>
    <w:rsid w:val="065038A4"/>
    <w:rsid w:val="0658052E"/>
    <w:rsid w:val="06607200"/>
    <w:rsid w:val="06621C8B"/>
    <w:rsid w:val="068222FE"/>
    <w:rsid w:val="068A9138"/>
    <w:rsid w:val="06979DAE"/>
    <w:rsid w:val="06A4357B"/>
    <w:rsid w:val="06C94B91"/>
    <w:rsid w:val="06D329BB"/>
    <w:rsid w:val="06DAD218"/>
    <w:rsid w:val="06E3C9BE"/>
    <w:rsid w:val="06FEC1D5"/>
    <w:rsid w:val="070E65D8"/>
    <w:rsid w:val="072F651E"/>
    <w:rsid w:val="07349FA7"/>
    <w:rsid w:val="0739700F"/>
    <w:rsid w:val="07411B5B"/>
    <w:rsid w:val="074F7D52"/>
    <w:rsid w:val="075402C7"/>
    <w:rsid w:val="0785CB82"/>
    <w:rsid w:val="078697FE"/>
    <w:rsid w:val="0798AAB9"/>
    <w:rsid w:val="07A1290D"/>
    <w:rsid w:val="07A210AB"/>
    <w:rsid w:val="07B3DE2C"/>
    <w:rsid w:val="07BBA2DE"/>
    <w:rsid w:val="07BC68C1"/>
    <w:rsid w:val="07CB3F28"/>
    <w:rsid w:val="07D6250B"/>
    <w:rsid w:val="07EF5789"/>
    <w:rsid w:val="0802383B"/>
    <w:rsid w:val="08041E74"/>
    <w:rsid w:val="0811B038"/>
    <w:rsid w:val="0818A22F"/>
    <w:rsid w:val="0819C194"/>
    <w:rsid w:val="0824BB57"/>
    <w:rsid w:val="08252AB6"/>
    <w:rsid w:val="08617DA4"/>
    <w:rsid w:val="0880D5E3"/>
    <w:rsid w:val="088AAE50"/>
    <w:rsid w:val="08DA6140"/>
    <w:rsid w:val="08E4723D"/>
    <w:rsid w:val="08E79902"/>
    <w:rsid w:val="08F44287"/>
    <w:rsid w:val="08FF8F64"/>
    <w:rsid w:val="08FF8F64"/>
    <w:rsid w:val="0913A7D5"/>
    <w:rsid w:val="092DEF78"/>
    <w:rsid w:val="092E3FA0"/>
    <w:rsid w:val="09302E76"/>
    <w:rsid w:val="09310B43"/>
    <w:rsid w:val="0957E00A"/>
    <w:rsid w:val="095C5E33"/>
    <w:rsid w:val="095F7879"/>
    <w:rsid w:val="097EDA23"/>
    <w:rsid w:val="097F9E30"/>
    <w:rsid w:val="09847692"/>
    <w:rsid w:val="098AA634"/>
    <w:rsid w:val="09A17C6B"/>
    <w:rsid w:val="09B1D0C5"/>
    <w:rsid w:val="09B9FFF2"/>
    <w:rsid w:val="09D05111"/>
    <w:rsid w:val="09D90C24"/>
    <w:rsid w:val="09D945B7"/>
    <w:rsid w:val="09F7F665"/>
    <w:rsid w:val="0A2BF38B"/>
    <w:rsid w:val="0A31C9E1"/>
    <w:rsid w:val="0A3739B2"/>
    <w:rsid w:val="0A46CAB5"/>
    <w:rsid w:val="0A49F25E"/>
    <w:rsid w:val="0A4B0C48"/>
    <w:rsid w:val="0A4CBE3F"/>
    <w:rsid w:val="0A52CFEC"/>
    <w:rsid w:val="0A8853EA"/>
    <w:rsid w:val="0A8CF24F"/>
    <w:rsid w:val="0A9B5358"/>
    <w:rsid w:val="0A9E6BEB"/>
    <w:rsid w:val="0AAA5E87"/>
    <w:rsid w:val="0AB5B1B8"/>
    <w:rsid w:val="0AE70487"/>
    <w:rsid w:val="0B16B636"/>
    <w:rsid w:val="0B4BC362"/>
    <w:rsid w:val="0B694A01"/>
    <w:rsid w:val="0B75468B"/>
    <w:rsid w:val="0B78CCCF"/>
    <w:rsid w:val="0B8A183F"/>
    <w:rsid w:val="0BA552E7"/>
    <w:rsid w:val="0BA8D2D6"/>
    <w:rsid w:val="0BCA60BE"/>
    <w:rsid w:val="0BDF1205"/>
    <w:rsid w:val="0BEDBBC7"/>
    <w:rsid w:val="0C06C086"/>
    <w:rsid w:val="0C077EC7"/>
    <w:rsid w:val="0C0A0E2D"/>
    <w:rsid w:val="0C26AE89"/>
    <w:rsid w:val="0C2798FB"/>
    <w:rsid w:val="0C2AC70F"/>
    <w:rsid w:val="0C6C50B9"/>
    <w:rsid w:val="0C884CC3"/>
    <w:rsid w:val="0CB1DB30"/>
    <w:rsid w:val="0CC029EB"/>
    <w:rsid w:val="0CC3E666"/>
    <w:rsid w:val="0CCC358D"/>
    <w:rsid w:val="0D0E3089"/>
    <w:rsid w:val="0D18FB63"/>
    <w:rsid w:val="0D22DC2C"/>
    <w:rsid w:val="0D22E511"/>
    <w:rsid w:val="0D2B65B2"/>
    <w:rsid w:val="0D2B9C4C"/>
    <w:rsid w:val="0D2DD654"/>
    <w:rsid w:val="0D3DE3F8"/>
    <w:rsid w:val="0D52A596"/>
    <w:rsid w:val="0D541673"/>
    <w:rsid w:val="0D6B5323"/>
    <w:rsid w:val="0D7C4D8D"/>
    <w:rsid w:val="0D86E2A6"/>
    <w:rsid w:val="0DA472B0"/>
    <w:rsid w:val="0DB095D0"/>
    <w:rsid w:val="0DBF7C7B"/>
    <w:rsid w:val="0DCE7ECC"/>
    <w:rsid w:val="0DDB556B"/>
    <w:rsid w:val="0DDD29B3"/>
    <w:rsid w:val="0DE246C3"/>
    <w:rsid w:val="0DEACE0B"/>
    <w:rsid w:val="0DF91FD6"/>
    <w:rsid w:val="0E1155A3"/>
    <w:rsid w:val="0E1596C2"/>
    <w:rsid w:val="0E16DD9A"/>
    <w:rsid w:val="0E2562E4"/>
    <w:rsid w:val="0E3C4D86"/>
    <w:rsid w:val="0E520C23"/>
    <w:rsid w:val="0E5ADDA4"/>
    <w:rsid w:val="0E8D44F9"/>
    <w:rsid w:val="0E8F6078"/>
    <w:rsid w:val="0EA5312B"/>
    <w:rsid w:val="0EA924CD"/>
    <w:rsid w:val="0ED4F175"/>
    <w:rsid w:val="0ED54902"/>
    <w:rsid w:val="0ED68130"/>
    <w:rsid w:val="0EDB8C2A"/>
    <w:rsid w:val="0EE263B3"/>
    <w:rsid w:val="0EE437E1"/>
    <w:rsid w:val="0F056457"/>
    <w:rsid w:val="0F15B6D6"/>
    <w:rsid w:val="0F18EBA1"/>
    <w:rsid w:val="0F3AA34A"/>
    <w:rsid w:val="0F4CD57E"/>
    <w:rsid w:val="0F5BBB19"/>
    <w:rsid w:val="0F5FDE37"/>
    <w:rsid w:val="0F73BF33"/>
    <w:rsid w:val="0F7476EC"/>
    <w:rsid w:val="0F7BA975"/>
    <w:rsid w:val="0F7F2586"/>
    <w:rsid w:val="0F9056AE"/>
    <w:rsid w:val="0F99D452"/>
    <w:rsid w:val="0F9D9714"/>
    <w:rsid w:val="0FA19B7E"/>
    <w:rsid w:val="0FA1BFA2"/>
    <w:rsid w:val="0FC46800"/>
    <w:rsid w:val="0FC786B2"/>
    <w:rsid w:val="0FD11574"/>
    <w:rsid w:val="0FE4925E"/>
    <w:rsid w:val="0FE9B24C"/>
    <w:rsid w:val="1019CA6C"/>
    <w:rsid w:val="1022CB4D"/>
    <w:rsid w:val="103B5A89"/>
    <w:rsid w:val="1075E2A1"/>
    <w:rsid w:val="107D592B"/>
    <w:rsid w:val="1087EE28"/>
    <w:rsid w:val="10A3BBE0"/>
    <w:rsid w:val="10B9641F"/>
    <w:rsid w:val="10DCA8B1"/>
    <w:rsid w:val="1118B1A3"/>
    <w:rsid w:val="111DCCBB"/>
    <w:rsid w:val="1167BC3E"/>
    <w:rsid w:val="1167E225"/>
    <w:rsid w:val="116A87BC"/>
    <w:rsid w:val="11701266"/>
    <w:rsid w:val="1178E63A"/>
    <w:rsid w:val="1182A417"/>
    <w:rsid w:val="1187C068"/>
    <w:rsid w:val="11A004C1"/>
    <w:rsid w:val="11BA118D"/>
    <w:rsid w:val="11D1BA73"/>
    <w:rsid w:val="11EAAD33"/>
    <w:rsid w:val="11FC1DDA"/>
    <w:rsid w:val="11FE72FA"/>
    <w:rsid w:val="120CEC3D"/>
    <w:rsid w:val="121AB8BE"/>
    <w:rsid w:val="121D2A87"/>
    <w:rsid w:val="1232D133"/>
    <w:rsid w:val="1240C5F8"/>
    <w:rsid w:val="1248D2FF"/>
    <w:rsid w:val="124A4EC6"/>
    <w:rsid w:val="1251C3F5"/>
    <w:rsid w:val="12545C77"/>
    <w:rsid w:val="1258F5DD"/>
    <w:rsid w:val="125AFA94"/>
    <w:rsid w:val="126BDD8E"/>
    <w:rsid w:val="12781AAB"/>
    <w:rsid w:val="127B36E3"/>
    <w:rsid w:val="128477F2"/>
    <w:rsid w:val="128F7FA1"/>
    <w:rsid w:val="12C02FFB"/>
    <w:rsid w:val="12E21D30"/>
    <w:rsid w:val="12EA2479"/>
    <w:rsid w:val="12EFFAE5"/>
    <w:rsid w:val="12FED9AE"/>
    <w:rsid w:val="1308788D"/>
    <w:rsid w:val="13176887"/>
    <w:rsid w:val="131FF58E"/>
    <w:rsid w:val="13294531"/>
    <w:rsid w:val="1372F3BB"/>
    <w:rsid w:val="1389CCA9"/>
    <w:rsid w:val="13989290"/>
    <w:rsid w:val="1399C90F"/>
    <w:rsid w:val="13F3EEE6"/>
    <w:rsid w:val="140965EA"/>
    <w:rsid w:val="140FB641"/>
    <w:rsid w:val="1410B146"/>
    <w:rsid w:val="14220865"/>
    <w:rsid w:val="1448378D"/>
    <w:rsid w:val="1452D7D4"/>
    <w:rsid w:val="14552683"/>
    <w:rsid w:val="146BACEB"/>
    <w:rsid w:val="147BBC77"/>
    <w:rsid w:val="1491C968"/>
    <w:rsid w:val="14E13203"/>
    <w:rsid w:val="14E24C54"/>
    <w:rsid w:val="14EEB831"/>
    <w:rsid w:val="14FB88AE"/>
    <w:rsid w:val="1522B985"/>
    <w:rsid w:val="153FEEDA"/>
    <w:rsid w:val="15420356"/>
    <w:rsid w:val="155BE2AE"/>
    <w:rsid w:val="157FD016"/>
    <w:rsid w:val="158AF630"/>
    <w:rsid w:val="15A83A00"/>
    <w:rsid w:val="15AF15F0"/>
    <w:rsid w:val="15D0E628"/>
    <w:rsid w:val="15D5C3B9"/>
    <w:rsid w:val="15E92309"/>
    <w:rsid w:val="15F31289"/>
    <w:rsid w:val="161A514D"/>
    <w:rsid w:val="161A5F5B"/>
    <w:rsid w:val="16320927"/>
    <w:rsid w:val="163F6BEF"/>
    <w:rsid w:val="1652B6B1"/>
    <w:rsid w:val="16651414"/>
    <w:rsid w:val="166AC033"/>
    <w:rsid w:val="1675CD0E"/>
    <w:rsid w:val="167ADF8B"/>
    <w:rsid w:val="16B884BE"/>
    <w:rsid w:val="16C6927F"/>
    <w:rsid w:val="16E09045"/>
    <w:rsid w:val="16FB40B9"/>
    <w:rsid w:val="170A3BB8"/>
    <w:rsid w:val="17236123"/>
    <w:rsid w:val="173B10A1"/>
    <w:rsid w:val="1749B8B4"/>
    <w:rsid w:val="1749EF73"/>
    <w:rsid w:val="1764DFD7"/>
    <w:rsid w:val="176C7A9F"/>
    <w:rsid w:val="17750E6D"/>
    <w:rsid w:val="177D22D8"/>
    <w:rsid w:val="17A4770B"/>
    <w:rsid w:val="17C921B3"/>
    <w:rsid w:val="17E5BC1C"/>
    <w:rsid w:val="17F38FEE"/>
    <w:rsid w:val="17F783C9"/>
    <w:rsid w:val="1809C311"/>
    <w:rsid w:val="180C4F77"/>
    <w:rsid w:val="18105D3B"/>
    <w:rsid w:val="1819D100"/>
    <w:rsid w:val="182FB34F"/>
    <w:rsid w:val="183A1ECD"/>
    <w:rsid w:val="1851EA78"/>
    <w:rsid w:val="187971AC"/>
    <w:rsid w:val="18D9D0C0"/>
    <w:rsid w:val="18F1D73E"/>
    <w:rsid w:val="18F42BC4"/>
    <w:rsid w:val="1901B82C"/>
    <w:rsid w:val="19111D98"/>
    <w:rsid w:val="192A3AAF"/>
    <w:rsid w:val="19475425"/>
    <w:rsid w:val="19479ABE"/>
    <w:rsid w:val="195FE162"/>
    <w:rsid w:val="196C413D"/>
    <w:rsid w:val="19A2189C"/>
    <w:rsid w:val="19A98B88"/>
    <w:rsid w:val="19C1FB56"/>
    <w:rsid w:val="19D840F6"/>
    <w:rsid w:val="19E6C8A1"/>
    <w:rsid w:val="19FC5520"/>
    <w:rsid w:val="1A086A21"/>
    <w:rsid w:val="1A43FD08"/>
    <w:rsid w:val="1A640736"/>
    <w:rsid w:val="1A77DB24"/>
    <w:rsid w:val="1A8FBFDA"/>
    <w:rsid w:val="1A96BA86"/>
    <w:rsid w:val="1A98B408"/>
    <w:rsid w:val="1A9D76BB"/>
    <w:rsid w:val="1AA90BD9"/>
    <w:rsid w:val="1AB5E83A"/>
    <w:rsid w:val="1ABDE78A"/>
    <w:rsid w:val="1AC21F76"/>
    <w:rsid w:val="1ADBB216"/>
    <w:rsid w:val="1ADC26AF"/>
    <w:rsid w:val="1AF3A47D"/>
    <w:rsid w:val="1AFD1ADD"/>
    <w:rsid w:val="1B09AA85"/>
    <w:rsid w:val="1B28FF28"/>
    <w:rsid w:val="1B3DC7B7"/>
    <w:rsid w:val="1B5139F0"/>
    <w:rsid w:val="1B5F0F33"/>
    <w:rsid w:val="1B74A22A"/>
    <w:rsid w:val="1B989045"/>
    <w:rsid w:val="1B9A1595"/>
    <w:rsid w:val="1B9F8E46"/>
    <w:rsid w:val="1BAE7497"/>
    <w:rsid w:val="1BCE5A64"/>
    <w:rsid w:val="1BE60A48"/>
    <w:rsid w:val="1BF7125F"/>
    <w:rsid w:val="1C17CF26"/>
    <w:rsid w:val="1C17E04B"/>
    <w:rsid w:val="1C3B7C77"/>
    <w:rsid w:val="1C4621CA"/>
    <w:rsid w:val="1C5EAA92"/>
    <w:rsid w:val="1C665117"/>
    <w:rsid w:val="1C97E17F"/>
    <w:rsid w:val="1CA5EE95"/>
    <w:rsid w:val="1CA8F6F5"/>
    <w:rsid w:val="1CBBEE1C"/>
    <w:rsid w:val="1D19D749"/>
    <w:rsid w:val="1D1C1B41"/>
    <w:rsid w:val="1D259CFB"/>
    <w:rsid w:val="1D3C1D18"/>
    <w:rsid w:val="1D3E7B81"/>
    <w:rsid w:val="1D42CECA"/>
    <w:rsid w:val="1D4335B7"/>
    <w:rsid w:val="1D43BDED"/>
    <w:rsid w:val="1D496A79"/>
    <w:rsid w:val="1D595BEE"/>
    <w:rsid w:val="1D61970E"/>
    <w:rsid w:val="1D69DE54"/>
    <w:rsid w:val="1D6B091A"/>
    <w:rsid w:val="1D7E07BB"/>
    <w:rsid w:val="1DBE2A1E"/>
    <w:rsid w:val="1DC118F6"/>
    <w:rsid w:val="1DF08FD3"/>
    <w:rsid w:val="1E0A2B41"/>
    <w:rsid w:val="1E15FCF2"/>
    <w:rsid w:val="1E2818EC"/>
    <w:rsid w:val="1E2FB67F"/>
    <w:rsid w:val="1E36F305"/>
    <w:rsid w:val="1E477765"/>
    <w:rsid w:val="1E4FA434"/>
    <w:rsid w:val="1E603D26"/>
    <w:rsid w:val="1E694412"/>
    <w:rsid w:val="1E73DBDB"/>
    <w:rsid w:val="1E7CB3D4"/>
    <w:rsid w:val="1E8047B6"/>
    <w:rsid w:val="1E82A23B"/>
    <w:rsid w:val="1EAA726A"/>
    <w:rsid w:val="1EAA726A"/>
    <w:rsid w:val="1EAD655C"/>
    <w:rsid w:val="1EC1A120"/>
    <w:rsid w:val="1EC28581"/>
    <w:rsid w:val="1EC86974"/>
    <w:rsid w:val="1ECB4FA6"/>
    <w:rsid w:val="1ECC0716"/>
    <w:rsid w:val="1ED28E2F"/>
    <w:rsid w:val="1ED8843D"/>
    <w:rsid w:val="1EE61DD3"/>
    <w:rsid w:val="1EF929F5"/>
    <w:rsid w:val="1EFC7099"/>
    <w:rsid w:val="1F1E3244"/>
    <w:rsid w:val="1F1E3CE1"/>
    <w:rsid w:val="1F217692"/>
    <w:rsid w:val="1F427DD1"/>
    <w:rsid w:val="1F6F16E9"/>
    <w:rsid w:val="1F725A05"/>
    <w:rsid w:val="1F7838C8"/>
    <w:rsid w:val="1F7995E0"/>
    <w:rsid w:val="1F9908E2"/>
    <w:rsid w:val="1F99BD2B"/>
    <w:rsid w:val="1FBB86D5"/>
    <w:rsid w:val="1FC0B154"/>
    <w:rsid w:val="1FC7B4E2"/>
    <w:rsid w:val="1FD76218"/>
    <w:rsid w:val="1FD88DB7"/>
    <w:rsid w:val="1FDD0B59"/>
    <w:rsid w:val="1FE73527"/>
    <w:rsid w:val="200F4066"/>
    <w:rsid w:val="20213916"/>
    <w:rsid w:val="20327A42"/>
    <w:rsid w:val="204E614A"/>
    <w:rsid w:val="2050C168"/>
    <w:rsid w:val="2056790A"/>
    <w:rsid w:val="20766924"/>
    <w:rsid w:val="207D56B1"/>
    <w:rsid w:val="207E7BFE"/>
    <w:rsid w:val="208D49B6"/>
    <w:rsid w:val="20AC26E9"/>
    <w:rsid w:val="20C4EB2A"/>
    <w:rsid w:val="20DF0A49"/>
    <w:rsid w:val="211FE5E9"/>
    <w:rsid w:val="21300DF0"/>
    <w:rsid w:val="2139DC9E"/>
    <w:rsid w:val="213AF3B3"/>
    <w:rsid w:val="21491103"/>
    <w:rsid w:val="215DA29A"/>
    <w:rsid w:val="2170D90C"/>
    <w:rsid w:val="219DCAAE"/>
    <w:rsid w:val="21A66766"/>
    <w:rsid w:val="21BC8834"/>
    <w:rsid w:val="21C15089"/>
    <w:rsid w:val="21EA9F38"/>
    <w:rsid w:val="21FE350A"/>
    <w:rsid w:val="2215BB74"/>
    <w:rsid w:val="22180938"/>
    <w:rsid w:val="2224F42D"/>
    <w:rsid w:val="222B9505"/>
    <w:rsid w:val="225511D3"/>
    <w:rsid w:val="227344EF"/>
    <w:rsid w:val="228101A5"/>
    <w:rsid w:val="228CBFBB"/>
    <w:rsid w:val="229CC716"/>
    <w:rsid w:val="22C93D72"/>
    <w:rsid w:val="22D07C88"/>
    <w:rsid w:val="22D680F6"/>
    <w:rsid w:val="22D79666"/>
    <w:rsid w:val="22F0D3F1"/>
    <w:rsid w:val="22F68AB7"/>
    <w:rsid w:val="22FEBBC5"/>
    <w:rsid w:val="22FF1744"/>
    <w:rsid w:val="2309FA34"/>
    <w:rsid w:val="231AEEC9"/>
    <w:rsid w:val="231B1493"/>
    <w:rsid w:val="231F5A63"/>
    <w:rsid w:val="23201C9A"/>
    <w:rsid w:val="232ACD1D"/>
    <w:rsid w:val="232BF2B3"/>
    <w:rsid w:val="23363B9A"/>
    <w:rsid w:val="23507767"/>
    <w:rsid w:val="23575C92"/>
    <w:rsid w:val="23603E5E"/>
    <w:rsid w:val="236904EE"/>
    <w:rsid w:val="23691F09"/>
    <w:rsid w:val="236A3F88"/>
    <w:rsid w:val="236F8813"/>
    <w:rsid w:val="238B82EE"/>
    <w:rsid w:val="23BA43A5"/>
    <w:rsid w:val="24028E48"/>
    <w:rsid w:val="240BC9DB"/>
    <w:rsid w:val="2454C1BB"/>
    <w:rsid w:val="245EA4F8"/>
    <w:rsid w:val="246654BF"/>
    <w:rsid w:val="24689FF9"/>
    <w:rsid w:val="246E057E"/>
    <w:rsid w:val="246E37AF"/>
    <w:rsid w:val="2471EC00"/>
    <w:rsid w:val="24774875"/>
    <w:rsid w:val="2488183A"/>
    <w:rsid w:val="2489F585"/>
    <w:rsid w:val="248F1B6C"/>
    <w:rsid w:val="249C058F"/>
    <w:rsid w:val="249ED6C1"/>
    <w:rsid w:val="24A67838"/>
    <w:rsid w:val="24A67895"/>
    <w:rsid w:val="24C45E39"/>
    <w:rsid w:val="24D30DAB"/>
    <w:rsid w:val="24DC977F"/>
    <w:rsid w:val="24E83BB4"/>
    <w:rsid w:val="24EBDCE1"/>
    <w:rsid w:val="24FF4A65"/>
    <w:rsid w:val="250A4B14"/>
    <w:rsid w:val="250AE5A6"/>
    <w:rsid w:val="252258D6"/>
    <w:rsid w:val="25227291"/>
    <w:rsid w:val="253373C6"/>
    <w:rsid w:val="2537EB13"/>
    <w:rsid w:val="254CF00C"/>
    <w:rsid w:val="257EF25A"/>
    <w:rsid w:val="2585DE85"/>
    <w:rsid w:val="258CBAB0"/>
    <w:rsid w:val="25A50D70"/>
    <w:rsid w:val="25A56147"/>
    <w:rsid w:val="25AAE469"/>
    <w:rsid w:val="25E00261"/>
    <w:rsid w:val="2609FBC8"/>
    <w:rsid w:val="2615BE49"/>
    <w:rsid w:val="2640191B"/>
    <w:rsid w:val="26722CC6"/>
    <w:rsid w:val="26897D88"/>
    <w:rsid w:val="26FC5F35"/>
    <w:rsid w:val="2704AA75"/>
    <w:rsid w:val="270FF59C"/>
    <w:rsid w:val="271E41B4"/>
    <w:rsid w:val="2773366A"/>
    <w:rsid w:val="27956C12"/>
    <w:rsid w:val="27AEDBA7"/>
    <w:rsid w:val="27E876E2"/>
    <w:rsid w:val="280D36DE"/>
    <w:rsid w:val="2812DFF9"/>
    <w:rsid w:val="284DE728"/>
    <w:rsid w:val="2875C7CA"/>
    <w:rsid w:val="287B697A"/>
    <w:rsid w:val="28BED332"/>
    <w:rsid w:val="28DA538C"/>
    <w:rsid w:val="28E815FC"/>
    <w:rsid w:val="28F6C1FF"/>
    <w:rsid w:val="28FD63AC"/>
    <w:rsid w:val="291259A5"/>
    <w:rsid w:val="291AF654"/>
    <w:rsid w:val="2924115D"/>
    <w:rsid w:val="29363C97"/>
    <w:rsid w:val="293BDB42"/>
    <w:rsid w:val="293EF983"/>
    <w:rsid w:val="294BB3E5"/>
    <w:rsid w:val="294F643D"/>
    <w:rsid w:val="298441ED"/>
    <w:rsid w:val="299E1E95"/>
    <w:rsid w:val="29C81AC6"/>
    <w:rsid w:val="29D49772"/>
    <w:rsid w:val="29F54645"/>
    <w:rsid w:val="29F8D7D6"/>
    <w:rsid w:val="2A2E048F"/>
    <w:rsid w:val="2A33C344"/>
    <w:rsid w:val="2A37AC0F"/>
    <w:rsid w:val="2A47D88A"/>
    <w:rsid w:val="2A4D3F41"/>
    <w:rsid w:val="2A546434"/>
    <w:rsid w:val="2A595D87"/>
    <w:rsid w:val="2A5BDB95"/>
    <w:rsid w:val="2A5D76F7"/>
    <w:rsid w:val="2A67E4E9"/>
    <w:rsid w:val="2A77F93E"/>
    <w:rsid w:val="2A94A1EB"/>
    <w:rsid w:val="2AA7FFCD"/>
    <w:rsid w:val="2AA91778"/>
    <w:rsid w:val="2AAB9568"/>
    <w:rsid w:val="2ABF1CF1"/>
    <w:rsid w:val="2ABF7A32"/>
    <w:rsid w:val="2AD31281"/>
    <w:rsid w:val="2ADE5983"/>
    <w:rsid w:val="2B29029E"/>
    <w:rsid w:val="2B55790E"/>
    <w:rsid w:val="2B570D89"/>
    <w:rsid w:val="2B6673FB"/>
    <w:rsid w:val="2B7DFCA7"/>
    <w:rsid w:val="2B91DD4F"/>
    <w:rsid w:val="2BA80742"/>
    <w:rsid w:val="2BB214CE"/>
    <w:rsid w:val="2BBFDF4C"/>
    <w:rsid w:val="2C019F59"/>
    <w:rsid w:val="2C0C2FC3"/>
    <w:rsid w:val="2C1388B5"/>
    <w:rsid w:val="2C1388B5"/>
    <w:rsid w:val="2C210B38"/>
    <w:rsid w:val="2C26D35C"/>
    <w:rsid w:val="2C2C672B"/>
    <w:rsid w:val="2C3587C0"/>
    <w:rsid w:val="2C537D30"/>
    <w:rsid w:val="2C547D5B"/>
    <w:rsid w:val="2C661ED4"/>
    <w:rsid w:val="2C6BFD82"/>
    <w:rsid w:val="2C789D05"/>
    <w:rsid w:val="2C7AF6B4"/>
    <w:rsid w:val="2C86D775"/>
    <w:rsid w:val="2CA955DD"/>
    <w:rsid w:val="2CB96D59"/>
    <w:rsid w:val="2CC2D234"/>
    <w:rsid w:val="2D0020F6"/>
    <w:rsid w:val="2D080D30"/>
    <w:rsid w:val="2D0A8CFC"/>
    <w:rsid w:val="2D206EFC"/>
    <w:rsid w:val="2D3FDD31"/>
    <w:rsid w:val="2D581622"/>
    <w:rsid w:val="2D591933"/>
    <w:rsid w:val="2D609324"/>
    <w:rsid w:val="2D6584D0"/>
    <w:rsid w:val="2D78FE67"/>
    <w:rsid w:val="2D79C347"/>
    <w:rsid w:val="2D94D027"/>
    <w:rsid w:val="2DA047B4"/>
    <w:rsid w:val="2DABE752"/>
    <w:rsid w:val="2DBF57E0"/>
    <w:rsid w:val="2DC4DCE0"/>
    <w:rsid w:val="2DE38D93"/>
    <w:rsid w:val="2DECB361"/>
    <w:rsid w:val="2E080FA9"/>
    <w:rsid w:val="2E0B8479"/>
    <w:rsid w:val="2E0C9420"/>
    <w:rsid w:val="2E104213"/>
    <w:rsid w:val="2E3AC21E"/>
    <w:rsid w:val="2E49711F"/>
    <w:rsid w:val="2E7C7FAE"/>
    <w:rsid w:val="2E828F2D"/>
    <w:rsid w:val="2E8F21FF"/>
    <w:rsid w:val="2E94837A"/>
    <w:rsid w:val="2E9A9DB5"/>
    <w:rsid w:val="2EC98E63"/>
    <w:rsid w:val="2ED9A804"/>
    <w:rsid w:val="2EDCB965"/>
    <w:rsid w:val="2EE27224"/>
    <w:rsid w:val="2EF0E825"/>
    <w:rsid w:val="2F0FAFB2"/>
    <w:rsid w:val="2F170B45"/>
    <w:rsid w:val="2F315BF2"/>
    <w:rsid w:val="2F444819"/>
    <w:rsid w:val="2F57F27A"/>
    <w:rsid w:val="2F5DB120"/>
    <w:rsid w:val="2F87FA25"/>
    <w:rsid w:val="2F9D292C"/>
    <w:rsid w:val="2FA5B9D3"/>
    <w:rsid w:val="2FB5BD6B"/>
    <w:rsid w:val="2FBBAE00"/>
    <w:rsid w:val="2FCDA8DA"/>
    <w:rsid w:val="2FCFAC25"/>
    <w:rsid w:val="2FD43414"/>
    <w:rsid w:val="2FDC47E4"/>
    <w:rsid w:val="2FE11045"/>
    <w:rsid w:val="2FE1618E"/>
    <w:rsid w:val="3020C3D0"/>
    <w:rsid w:val="3023DAE9"/>
    <w:rsid w:val="30249CFE"/>
    <w:rsid w:val="30266C52"/>
    <w:rsid w:val="302ECB6E"/>
    <w:rsid w:val="3030007F"/>
    <w:rsid w:val="30499B99"/>
    <w:rsid w:val="3071B522"/>
    <w:rsid w:val="3075E563"/>
    <w:rsid w:val="30972BE3"/>
    <w:rsid w:val="309B03FC"/>
    <w:rsid w:val="30B85784"/>
    <w:rsid w:val="30BCDAC4"/>
    <w:rsid w:val="30C5E028"/>
    <w:rsid w:val="30CC450F"/>
    <w:rsid w:val="30E3111D"/>
    <w:rsid w:val="30EDBC9B"/>
    <w:rsid w:val="30F7309C"/>
    <w:rsid w:val="3132EB6B"/>
    <w:rsid w:val="3139B84A"/>
    <w:rsid w:val="313BFB55"/>
    <w:rsid w:val="31413C81"/>
    <w:rsid w:val="3155F1E2"/>
    <w:rsid w:val="315D307B"/>
    <w:rsid w:val="315DD3AD"/>
    <w:rsid w:val="3165F16A"/>
    <w:rsid w:val="31693693"/>
    <w:rsid w:val="316B8CD2"/>
    <w:rsid w:val="318C85A3"/>
    <w:rsid w:val="3192A76E"/>
    <w:rsid w:val="31AA76F8"/>
    <w:rsid w:val="31AF96E1"/>
    <w:rsid w:val="31AFA830"/>
    <w:rsid w:val="31CFE7A7"/>
    <w:rsid w:val="31EBD5B9"/>
    <w:rsid w:val="320A4CC4"/>
    <w:rsid w:val="32202F36"/>
    <w:rsid w:val="32329DC4"/>
    <w:rsid w:val="323A07F4"/>
    <w:rsid w:val="3289C4DE"/>
    <w:rsid w:val="328A47EE"/>
    <w:rsid w:val="328A5790"/>
    <w:rsid w:val="328C54E6"/>
    <w:rsid w:val="328E82BE"/>
    <w:rsid w:val="32A6F026"/>
    <w:rsid w:val="32C38BA4"/>
    <w:rsid w:val="32E32802"/>
    <w:rsid w:val="32ECE773"/>
    <w:rsid w:val="3302E57A"/>
    <w:rsid w:val="33190A82"/>
    <w:rsid w:val="332CBCA1"/>
    <w:rsid w:val="33468293"/>
    <w:rsid w:val="33555A14"/>
    <w:rsid w:val="335705F3"/>
    <w:rsid w:val="335C8F21"/>
    <w:rsid w:val="3364C86B"/>
    <w:rsid w:val="337ED776"/>
    <w:rsid w:val="3385ADCA"/>
    <w:rsid w:val="338AFA24"/>
    <w:rsid w:val="3391CB18"/>
    <w:rsid w:val="3392511E"/>
    <w:rsid w:val="33969BF7"/>
    <w:rsid w:val="339DE816"/>
    <w:rsid w:val="339EB3E4"/>
    <w:rsid w:val="33AF7DE5"/>
    <w:rsid w:val="33D417AD"/>
    <w:rsid w:val="33DA1160"/>
    <w:rsid w:val="33E03AAE"/>
    <w:rsid w:val="33E2FAB3"/>
    <w:rsid w:val="33EBCEE0"/>
    <w:rsid w:val="33FD77DB"/>
    <w:rsid w:val="340F0019"/>
    <w:rsid w:val="34222AA1"/>
    <w:rsid w:val="3444CA80"/>
    <w:rsid w:val="345531AA"/>
    <w:rsid w:val="34557D07"/>
    <w:rsid w:val="3482C6A3"/>
    <w:rsid w:val="34A6EF64"/>
    <w:rsid w:val="34A8EC52"/>
    <w:rsid w:val="34AEB56D"/>
    <w:rsid w:val="34B743A1"/>
    <w:rsid w:val="34BD5734"/>
    <w:rsid w:val="34EB911C"/>
    <w:rsid w:val="34F02FB0"/>
    <w:rsid w:val="34F2405C"/>
    <w:rsid w:val="3529A9AF"/>
    <w:rsid w:val="3543F3AD"/>
    <w:rsid w:val="35570854"/>
    <w:rsid w:val="355A367B"/>
    <w:rsid w:val="3569D2E4"/>
    <w:rsid w:val="356B5CDC"/>
    <w:rsid w:val="3584D334"/>
    <w:rsid w:val="35A09E07"/>
    <w:rsid w:val="35B43372"/>
    <w:rsid w:val="35C21747"/>
    <w:rsid w:val="35CA4707"/>
    <w:rsid w:val="35D45FB7"/>
    <w:rsid w:val="35E19355"/>
    <w:rsid w:val="35E7EE2C"/>
    <w:rsid w:val="35F2A4EA"/>
    <w:rsid w:val="360D7E2E"/>
    <w:rsid w:val="361D5D00"/>
    <w:rsid w:val="3645A4BD"/>
    <w:rsid w:val="364D2EE9"/>
    <w:rsid w:val="36649335"/>
    <w:rsid w:val="368CA3BE"/>
    <w:rsid w:val="369E8B0E"/>
    <w:rsid w:val="36CE6E6F"/>
    <w:rsid w:val="36D4B799"/>
    <w:rsid w:val="36D68C8D"/>
    <w:rsid w:val="36FC3B8C"/>
    <w:rsid w:val="3704D274"/>
    <w:rsid w:val="3724F912"/>
    <w:rsid w:val="3740F767"/>
    <w:rsid w:val="3759D3FD"/>
    <w:rsid w:val="376FA53C"/>
    <w:rsid w:val="377AB760"/>
    <w:rsid w:val="3787A104"/>
    <w:rsid w:val="37C3B559"/>
    <w:rsid w:val="37C85C78"/>
    <w:rsid w:val="37CED66A"/>
    <w:rsid w:val="37DAB0DF"/>
    <w:rsid w:val="37DC2079"/>
    <w:rsid w:val="37FB995B"/>
    <w:rsid w:val="37FD64EC"/>
    <w:rsid w:val="380F538B"/>
    <w:rsid w:val="381730D4"/>
    <w:rsid w:val="383D2BFA"/>
    <w:rsid w:val="3840E252"/>
    <w:rsid w:val="38442D31"/>
    <w:rsid w:val="385F00BA"/>
    <w:rsid w:val="385FE560"/>
    <w:rsid w:val="386BF06D"/>
    <w:rsid w:val="386F8AC3"/>
    <w:rsid w:val="3876E581"/>
    <w:rsid w:val="388172B3"/>
    <w:rsid w:val="388683D9"/>
    <w:rsid w:val="388879E9"/>
    <w:rsid w:val="3890D528"/>
    <w:rsid w:val="38ADA649"/>
    <w:rsid w:val="38B6CBD5"/>
    <w:rsid w:val="38BCBA9C"/>
    <w:rsid w:val="38BF5A6A"/>
    <w:rsid w:val="38CC8C26"/>
    <w:rsid w:val="38D803DC"/>
    <w:rsid w:val="38D86965"/>
    <w:rsid w:val="38EED843"/>
    <w:rsid w:val="3928F68F"/>
    <w:rsid w:val="393FE201"/>
    <w:rsid w:val="395A42C9"/>
    <w:rsid w:val="396ABB84"/>
    <w:rsid w:val="398DA40F"/>
    <w:rsid w:val="39902B49"/>
    <w:rsid w:val="39902B49"/>
    <w:rsid w:val="39987D7F"/>
    <w:rsid w:val="39BAA36E"/>
    <w:rsid w:val="39D25F95"/>
    <w:rsid w:val="39DE7223"/>
    <w:rsid w:val="39ED957E"/>
    <w:rsid w:val="3A0D4484"/>
    <w:rsid w:val="3A3768BE"/>
    <w:rsid w:val="3A3ECB61"/>
    <w:rsid w:val="3A69E1A3"/>
    <w:rsid w:val="3A6F9172"/>
    <w:rsid w:val="3A8F11BB"/>
    <w:rsid w:val="3AA38FC7"/>
    <w:rsid w:val="3AA7F3A7"/>
    <w:rsid w:val="3ABC03AF"/>
    <w:rsid w:val="3ABD1A93"/>
    <w:rsid w:val="3AC3350B"/>
    <w:rsid w:val="3AC8E30C"/>
    <w:rsid w:val="3AD2136E"/>
    <w:rsid w:val="3AD66281"/>
    <w:rsid w:val="3ADE0FCF"/>
    <w:rsid w:val="3AF2BFAD"/>
    <w:rsid w:val="3AF4B573"/>
    <w:rsid w:val="3B0DAC76"/>
    <w:rsid w:val="3B21D839"/>
    <w:rsid w:val="3B5CC4FA"/>
    <w:rsid w:val="3B5F5E26"/>
    <w:rsid w:val="3B67FD43"/>
    <w:rsid w:val="3B8D159C"/>
    <w:rsid w:val="3BC9235B"/>
    <w:rsid w:val="3BCE31FF"/>
    <w:rsid w:val="3BD9C323"/>
    <w:rsid w:val="3BEB7BB2"/>
    <w:rsid w:val="3BEE48FF"/>
    <w:rsid w:val="3BEE5249"/>
    <w:rsid w:val="3C116277"/>
    <w:rsid w:val="3C17D45A"/>
    <w:rsid w:val="3C1C2C6C"/>
    <w:rsid w:val="3C26125D"/>
    <w:rsid w:val="3C28F73C"/>
    <w:rsid w:val="3C353DA9"/>
    <w:rsid w:val="3C445203"/>
    <w:rsid w:val="3C47209B"/>
    <w:rsid w:val="3C521CDA"/>
    <w:rsid w:val="3C556054"/>
    <w:rsid w:val="3C649AF3"/>
    <w:rsid w:val="3C6F50CE"/>
    <w:rsid w:val="3C79B74B"/>
    <w:rsid w:val="3C9CFCDF"/>
    <w:rsid w:val="3CA6BB6B"/>
    <w:rsid w:val="3CB47ADC"/>
    <w:rsid w:val="3CCB5AC4"/>
    <w:rsid w:val="3CCD68ED"/>
    <w:rsid w:val="3CCFF554"/>
    <w:rsid w:val="3CEB82D0"/>
    <w:rsid w:val="3D0E1FC2"/>
    <w:rsid w:val="3D272AAA"/>
    <w:rsid w:val="3D5DDC2A"/>
    <w:rsid w:val="3D6E5DE5"/>
    <w:rsid w:val="3D7352FB"/>
    <w:rsid w:val="3D75309C"/>
    <w:rsid w:val="3D83F962"/>
    <w:rsid w:val="3DB26057"/>
    <w:rsid w:val="3DBA7195"/>
    <w:rsid w:val="3DBBE485"/>
    <w:rsid w:val="3DC5164C"/>
    <w:rsid w:val="3DD16A05"/>
    <w:rsid w:val="3DD312FF"/>
    <w:rsid w:val="3DDC2DF4"/>
    <w:rsid w:val="3DE27823"/>
    <w:rsid w:val="3DE9FD8F"/>
    <w:rsid w:val="3DF85DFE"/>
    <w:rsid w:val="3E251829"/>
    <w:rsid w:val="3E2A159A"/>
    <w:rsid w:val="3E2F60E4"/>
    <w:rsid w:val="3E3132DB"/>
    <w:rsid w:val="3E32FBD0"/>
    <w:rsid w:val="3E57181B"/>
    <w:rsid w:val="3E5E46BE"/>
    <w:rsid w:val="3E5F140D"/>
    <w:rsid w:val="3E75066C"/>
    <w:rsid w:val="3E8131F3"/>
    <w:rsid w:val="3E81869C"/>
    <w:rsid w:val="3E83C18D"/>
    <w:rsid w:val="3E870772"/>
    <w:rsid w:val="3E898EAD"/>
    <w:rsid w:val="3E8AE111"/>
    <w:rsid w:val="3E912752"/>
    <w:rsid w:val="3EA5C8D1"/>
    <w:rsid w:val="3EBDF3A2"/>
    <w:rsid w:val="3ECB6242"/>
    <w:rsid w:val="3ED6F3A9"/>
    <w:rsid w:val="3EEAE413"/>
    <w:rsid w:val="3EF9BC87"/>
    <w:rsid w:val="3F1AC161"/>
    <w:rsid w:val="3F3FB3F1"/>
    <w:rsid w:val="3F40ED6B"/>
    <w:rsid w:val="3F452947"/>
    <w:rsid w:val="3F586157"/>
    <w:rsid w:val="3F6C043C"/>
    <w:rsid w:val="3F750900"/>
    <w:rsid w:val="3F885D18"/>
    <w:rsid w:val="3F9CF95E"/>
    <w:rsid w:val="3FA28E57"/>
    <w:rsid w:val="3FA728D7"/>
    <w:rsid w:val="3FA728D7"/>
    <w:rsid w:val="3FAC1C39"/>
    <w:rsid w:val="3FB182A3"/>
    <w:rsid w:val="3FB3C344"/>
    <w:rsid w:val="3FC64B3F"/>
    <w:rsid w:val="3FC8E275"/>
    <w:rsid w:val="3FCA695E"/>
    <w:rsid w:val="3FCDC1FC"/>
    <w:rsid w:val="3FD255C8"/>
    <w:rsid w:val="3FE0055F"/>
    <w:rsid w:val="40043BBA"/>
    <w:rsid w:val="40123A05"/>
    <w:rsid w:val="401724F8"/>
    <w:rsid w:val="40211B2D"/>
    <w:rsid w:val="40222815"/>
    <w:rsid w:val="402607A6"/>
    <w:rsid w:val="402A2FAE"/>
    <w:rsid w:val="4053A4A2"/>
    <w:rsid w:val="405E0A3A"/>
    <w:rsid w:val="4062FD57"/>
    <w:rsid w:val="409311D7"/>
    <w:rsid w:val="4097E9E2"/>
    <w:rsid w:val="409EE82A"/>
    <w:rsid w:val="40BA1028"/>
    <w:rsid w:val="40FC55A2"/>
    <w:rsid w:val="40FD4776"/>
    <w:rsid w:val="40FE74EA"/>
    <w:rsid w:val="40FFDC86"/>
    <w:rsid w:val="4102C27B"/>
    <w:rsid w:val="411C8B24"/>
    <w:rsid w:val="4124A733"/>
    <w:rsid w:val="4145EF0E"/>
    <w:rsid w:val="41505709"/>
    <w:rsid w:val="415BF914"/>
    <w:rsid w:val="41797504"/>
    <w:rsid w:val="417AC596"/>
    <w:rsid w:val="4182FF60"/>
    <w:rsid w:val="41928743"/>
    <w:rsid w:val="419B3F4E"/>
    <w:rsid w:val="419F6870"/>
    <w:rsid w:val="41AB06AA"/>
    <w:rsid w:val="41C2460C"/>
    <w:rsid w:val="41DD6CEE"/>
    <w:rsid w:val="41EDC3F4"/>
    <w:rsid w:val="41F6B300"/>
    <w:rsid w:val="42276C1C"/>
    <w:rsid w:val="42375932"/>
    <w:rsid w:val="423A8BF6"/>
    <w:rsid w:val="424E146E"/>
    <w:rsid w:val="425153E7"/>
    <w:rsid w:val="4253A719"/>
    <w:rsid w:val="425A25B9"/>
    <w:rsid w:val="425DEF2A"/>
    <w:rsid w:val="426833D5"/>
    <w:rsid w:val="42786D8C"/>
    <w:rsid w:val="427D92B0"/>
    <w:rsid w:val="428296AB"/>
    <w:rsid w:val="4299986F"/>
    <w:rsid w:val="42A4B2D0"/>
    <w:rsid w:val="42AB9591"/>
    <w:rsid w:val="42B6BF18"/>
    <w:rsid w:val="42B85615"/>
    <w:rsid w:val="42B86BD5"/>
    <w:rsid w:val="42C69A84"/>
    <w:rsid w:val="42CABC2C"/>
    <w:rsid w:val="42D00BB7"/>
    <w:rsid w:val="42E95B72"/>
    <w:rsid w:val="42FE9F9E"/>
    <w:rsid w:val="431D974B"/>
    <w:rsid w:val="4331BF59"/>
    <w:rsid w:val="43522A9C"/>
    <w:rsid w:val="43569137"/>
    <w:rsid w:val="43797C09"/>
    <w:rsid w:val="438855DA"/>
    <w:rsid w:val="438AAC37"/>
    <w:rsid w:val="43BC5FF2"/>
    <w:rsid w:val="43BDC8AA"/>
    <w:rsid w:val="43C5AB8A"/>
    <w:rsid w:val="43D06DDA"/>
    <w:rsid w:val="43EF5F13"/>
    <w:rsid w:val="43F43C53"/>
    <w:rsid w:val="440685CF"/>
    <w:rsid w:val="441ED4A6"/>
    <w:rsid w:val="4424AD75"/>
    <w:rsid w:val="442DECE6"/>
    <w:rsid w:val="443978B8"/>
    <w:rsid w:val="4445B4BB"/>
    <w:rsid w:val="445C1985"/>
    <w:rsid w:val="4464F59F"/>
    <w:rsid w:val="4474C354"/>
    <w:rsid w:val="4486E0D5"/>
    <w:rsid w:val="4488C260"/>
    <w:rsid w:val="448EB5D3"/>
    <w:rsid w:val="449679F6"/>
    <w:rsid w:val="449F063B"/>
    <w:rsid w:val="44A046B4"/>
    <w:rsid w:val="44B06A4C"/>
    <w:rsid w:val="44DE1EC4"/>
    <w:rsid w:val="44F1E648"/>
    <w:rsid w:val="450F57BC"/>
    <w:rsid w:val="452A971B"/>
    <w:rsid w:val="452E8A5D"/>
    <w:rsid w:val="452EF1B9"/>
    <w:rsid w:val="453AE43B"/>
    <w:rsid w:val="454CB8B2"/>
    <w:rsid w:val="4550F6CF"/>
    <w:rsid w:val="4576E63C"/>
    <w:rsid w:val="457A6CE2"/>
    <w:rsid w:val="457DDBB2"/>
    <w:rsid w:val="458A5BAC"/>
    <w:rsid w:val="458A656D"/>
    <w:rsid w:val="45939856"/>
    <w:rsid w:val="45C06E55"/>
    <w:rsid w:val="45CA542C"/>
    <w:rsid w:val="45D7519A"/>
    <w:rsid w:val="45E594C2"/>
    <w:rsid w:val="45E5F8FA"/>
    <w:rsid w:val="4615EB40"/>
    <w:rsid w:val="463AD25E"/>
    <w:rsid w:val="46423C27"/>
    <w:rsid w:val="464B9B57"/>
    <w:rsid w:val="466E671F"/>
    <w:rsid w:val="467050B0"/>
    <w:rsid w:val="46B11580"/>
    <w:rsid w:val="46B7AC9F"/>
    <w:rsid w:val="46D4E9C7"/>
    <w:rsid w:val="46D68C0C"/>
    <w:rsid w:val="46E05631"/>
    <w:rsid w:val="4705CED9"/>
    <w:rsid w:val="47111CD8"/>
    <w:rsid w:val="47220138"/>
    <w:rsid w:val="474F21CB"/>
    <w:rsid w:val="47502B8F"/>
    <w:rsid w:val="47727329"/>
    <w:rsid w:val="477EE17F"/>
    <w:rsid w:val="477F57F7"/>
    <w:rsid w:val="47862EA3"/>
    <w:rsid w:val="478EC652"/>
    <w:rsid w:val="479C4C23"/>
    <w:rsid w:val="47A88B05"/>
    <w:rsid w:val="47AE7049"/>
    <w:rsid w:val="47BBA7CC"/>
    <w:rsid w:val="47C7B707"/>
    <w:rsid w:val="47D0EC7A"/>
    <w:rsid w:val="47FAFA4A"/>
    <w:rsid w:val="48098D82"/>
    <w:rsid w:val="482DA6D5"/>
    <w:rsid w:val="4840B964"/>
    <w:rsid w:val="486FF300"/>
    <w:rsid w:val="488505A0"/>
    <w:rsid w:val="48994857"/>
    <w:rsid w:val="48CAB247"/>
    <w:rsid w:val="48D9D2E5"/>
    <w:rsid w:val="490E5C39"/>
    <w:rsid w:val="495DF8E4"/>
    <w:rsid w:val="49664920"/>
    <w:rsid w:val="4973C08A"/>
    <w:rsid w:val="497E806A"/>
    <w:rsid w:val="49ACDDD7"/>
    <w:rsid w:val="49B8D041"/>
    <w:rsid w:val="49BFEF8F"/>
    <w:rsid w:val="49C3CB76"/>
    <w:rsid w:val="49C4BB7B"/>
    <w:rsid w:val="49CF29AE"/>
    <w:rsid w:val="49D49BF3"/>
    <w:rsid w:val="49F074F1"/>
    <w:rsid w:val="4A38159B"/>
    <w:rsid w:val="4A426033"/>
    <w:rsid w:val="4A51BE71"/>
    <w:rsid w:val="4A60D09B"/>
    <w:rsid w:val="4A6552A5"/>
    <w:rsid w:val="4A6D8E56"/>
    <w:rsid w:val="4A6D8EBB"/>
    <w:rsid w:val="4A8043A6"/>
    <w:rsid w:val="4A9AA44A"/>
    <w:rsid w:val="4B1066E3"/>
    <w:rsid w:val="4B1EE56B"/>
    <w:rsid w:val="4B23E993"/>
    <w:rsid w:val="4B29F2E5"/>
    <w:rsid w:val="4B533F5C"/>
    <w:rsid w:val="4B55856E"/>
    <w:rsid w:val="4B63DE3F"/>
    <w:rsid w:val="4B6BF20A"/>
    <w:rsid w:val="4B7A93D7"/>
    <w:rsid w:val="4B7C3513"/>
    <w:rsid w:val="4B8701B9"/>
    <w:rsid w:val="4B8DEAB6"/>
    <w:rsid w:val="4B8E2095"/>
    <w:rsid w:val="4BA430CC"/>
    <w:rsid w:val="4BA963D2"/>
    <w:rsid w:val="4BB0D3F1"/>
    <w:rsid w:val="4BBFB624"/>
    <w:rsid w:val="4BCB21CC"/>
    <w:rsid w:val="4BFED902"/>
    <w:rsid w:val="4C1B6712"/>
    <w:rsid w:val="4C1F295D"/>
    <w:rsid w:val="4C30643B"/>
    <w:rsid w:val="4C310F35"/>
    <w:rsid w:val="4C3B6CB2"/>
    <w:rsid w:val="4C580B20"/>
    <w:rsid w:val="4C585CEF"/>
    <w:rsid w:val="4C7E1508"/>
    <w:rsid w:val="4C7FE2D8"/>
    <w:rsid w:val="4C9B3865"/>
    <w:rsid w:val="4C9D462A"/>
    <w:rsid w:val="4C9E25E1"/>
    <w:rsid w:val="4CBD58CB"/>
    <w:rsid w:val="4CC6A6C8"/>
    <w:rsid w:val="4CCA15CC"/>
    <w:rsid w:val="4CD0B79C"/>
    <w:rsid w:val="4CDB2A84"/>
    <w:rsid w:val="4CEA30C3"/>
    <w:rsid w:val="4D1620A7"/>
    <w:rsid w:val="4D26DB89"/>
    <w:rsid w:val="4D34D4AB"/>
    <w:rsid w:val="4D4FFB33"/>
    <w:rsid w:val="4D5CDC7C"/>
    <w:rsid w:val="4D639D64"/>
    <w:rsid w:val="4D68DBBB"/>
    <w:rsid w:val="4D6AA7F2"/>
    <w:rsid w:val="4D791805"/>
    <w:rsid w:val="4D7A0CDD"/>
    <w:rsid w:val="4D89216F"/>
    <w:rsid w:val="4D921709"/>
    <w:rsid w:val="4DC890AC"/>
    <w:rsid w:val="4DDE209B"/>
    <w:rsid w:val="4DDEE265"/>
    <w:rsid w:val="4DFEA162"/>
    <w:rsid w:val="4E0146F2"/>
    <w:rsid w:val="4E07F485"/>
    <w:rsid w:val="4E1F7BD7"/>
    <w:rsid w:val="4E278C18"/>
    <w:rsid w:val="4E485BB2"/>
    <w:rsid w:val="4E5B3B26"/>
    <w:rsid w:val="4E60510F"/>
    <w:rsid w:val="4E652493"/>
    <w:rsid w:val="4E68E0E9"/>
    <w:rsid w:val="4E7A1551"/>
    <w:rsid w:val="4E932959"/>
    <w:rsid w:val="4E9FD1F3"/>
    <w:rsid w:val="4EAA2D69"/>
    <w:rsid w:val="4EACCB27"/>
    <w:rsid w:val="4EB1129A"/>
    <w:rsid w:val="4ED3D4A4"/>
    <w:rsid w:val="4EE5AB8C"/>
    <w:rsid w:val="4EF62557"/>
    <w:rsid w:val="4EF97E7E"/>
    <w:rsid w:val="4F047085"/>
    <w:rsid w:val="4F3AAABB"/>
    <w:rsid w:val="4F553F7D"/>
    <w:rsid w:val="4F65192F"/>
    <w:rsid w:val="4F6E6630"/>
    <w:rsid w:val="4F6F1306"/>
    <w:rsid w:val="4F71380E"/>
    <w:rsid w:val="4F7B5C9A"/>
    <w:rsid w:val="4F7B8817"/>
    <w:rsid w:val="4F7D919A"/>
    <w:rsid w:val="4F80CA77"/>
    <w:rsid w:val="4F8FC2D4"/>
    <w:rsid w:val="4F997B9E"/>
    <w:rsid w:val="4FA5BF9E"/>
    <w:rsid w:val="4FC7744E"/>
    <w:rsid w:val="4FD56D35"/>
    <w:rsid w:val="4FE7296A"/>
    <w:rsid w:val="4FEC9345"/>
    <w:rsid w:val="4FEFBC19"/>
    <w:rsid w:val="4FF25F3C"/>
    <w:rsid w:val="4FFBDB21"/>
    <w:rsid w:val="5000A48E"/>
    <w:rsid w:val="5022617C"/>
    <w:rsid w:val="502BEE39"/>
    <w:rsid w:val="502DBF2C"/>
    <w:rsid w:val="502DE58C"/>
    <w:rsid w:val="502FA872"/>
    <w:rsid w:val="50379D22"/>
    <w:rsid w:val="504D1B74"/>
    <w:rsid w:val="506359AC"/>
    <w:rsid w:val="50733B78"/>
    <w:rsid w:val="50839A18"/>
    <w:rsid w:val="5087D35E"/>
    <w:rsid w:val="50A2139C"/>
    <w:rsid w:val="50A614EE"/>
    <w:rsid w:val="50A73A17"/>
    <w:rsid w:val="50A82C8C"/>
    <w:rsid w:val="50D6F1BD"/>
    <w:rsid w:val="50D7FB5B"/>
    <w:rsid w:val="50DB65FB"/>
    <w:rsid w:val="50DDD16E"/>
    <w:rsid w:val="50E6DA08"/>
    <w:rsid w:val="51229548"/>
    <w:rsid w:val="5122C6B1"/>
    <w:rsid w:val="512A01B5"/>
    <w:rsid w:val="514FFB6F"/>
    <w:rsid w:val="5155A6E3"/>
    <w:rsid w:val="51837048"/>
    <w:rsid w:val="51850A77"/>
    <w:rsid w:val="5185DF43"/>
    <w:rsid w:val="51886B70"/>
    <w:rsid w:val="5192827A"/>
    <w:rsid w:val="51937CD0"/>
    <w:rsid w:val="51980155"/>
    <w:rsid w:val="519BF19D"/>
    <w:rsid w:val="519CA1F4"/>
    <w:rsid w:val="51A0BF54"/>
    <w:rsid w:val="51AE29A8"/>
    <w:rsid w:val="51B31A4A"/>
    <w:rsid w:val="51B5A4C3"/>
    <w:rsid w:val="51BBDE93"/>
    <w:rsid w:val="51C9F836"/>
    <w:rsid w:val="51E37B67"/>
    <w:rsid w:val="51EAF8C2"/>
    <w:rsid w:val="5208EAB1"/>
    <w:rsid w:val="520B1050"/>
    <w:rsid w:val="522D4F45"/>
    <w:rsid w:val="523D5747"/>
    <w:rsid w:val="526B7FB2"/>
    <w:rsid w:val="526E987A"/>
    <w:rsid w:val="526F335A"/>
    <w:rsid w:val="527AADC0"/>
    <w:rsid w:val="5288C01D"/>
    <w:rsid w:val="52A41A66"/>
    <w:rsid w:val="52AA78FC"/>
    <w:rsid w:val="52C202D4"/>
    <w:rsid w:val="5322C688"/>
    <w:rsid w:val="5348D7E8"/>
    <w:rsid w:val="535466C6"/>
    <w:rsid w:val="5358AE3E"/>
    <w:rsid w:val="536D7E2F"/>
    <w:rsid w:val="53845AE3"/>
    <w:rsid w:val="5385EF4D"/>
    <w:rsid w:val="538A4F75"/>
    <w:rsid w:val="538BD879"/>
    <w:rsid w:val="53C5611B"/>
    <w:rsid w:val="53DE9DE4"/>
    <w:rsid w:val="53E4B04B"/>
    <w:rsid w:val="53F3513E"/>
    <w:rsid w:val="5408F985"/>
    <w:rsid w:val="54131D5A"/>
    <w:rsid w:val="541F21A1"/>
    <w:rsid w:val="542EE8E7"/>
    <w:rsid w:val="5434B845"/>
    <w:rsid w:val="54353E36"/>
    <w:rsid w:val="544971C9"/>
    <w:rsid w:val="54726174"/>
    <w:rsid w:val="547A5142"/>
    <w:rsid w:val="547BAC0F"/>
    <w:rsid w:val="547E5569"/>
    <w:rsid w:val="54A12695"/>
    <w:rsid w:val="54C86BDF"/>
    <w:rsid w:val="54CFAEA7"/>
    <w:rsid w:val="54DF194B"/>
    <w:rsid w:val="54EEBDA1"/>
    <w:rsid w:val="54F9B620"/>
    <w:rsid w:val="54FD7C3C"/>
    <w:rsid w:val="54FEBA0A"/>
    <w:rsid w:val="55144C55"/>
    <w:rsid w:val="5517C19F"/>
    <w:rsid w:val="551CEBC8"/>
    <w:rsid w:val="552ABC0C"/>
    <w:rsid w:val="55420E25"/>
    <w:rsid w:val="5560C0B9"/>
    <w:rsid w:val="55681EDB"/>
    <w:rsid w:val="556D9559"/>
    <w:rsid w:val="558DAC77"/>
    <w:rsid w:val="55A04F42"/>
    <w:rsid w:val="55A5DC6A"/>
    <w:rsid w:val="55B5F345"/>
    <w:rsid w:val="55B63579"/>
    <w:rsid w:val="55B6FA9C"/>
    <w:rsid w:val="55C2F8FA"/>
    <w:rsid w:val="563AFEFD"/>
    <w:rsid w:val="5646A266"/>
    <w:rsid w:val="564FF872"/>
    <w:rsid w:val="5664EDFB"/>
    <w:rsid w:val="567E5896"/>
    <w:rsid w:val="5682C6E4"/>
    <w:rsid w:val="56BA3F5E"/>
    <w:rsid w:val="56C3A76F"/>
    <w:rsid w:val="56D29610"/>
    <w:rsid w:val="56D68616"/>
    <w:rsid w:val="56F270D1"/>
    <w:rsid w:val="570E465E"/>
    <w:rsid w:val="572BBE0B"/>
    <w:rsid w:val="572DB0CB"/>
    <w:rsid w:val="5760FC26"/>
    <w:rsid w:val="57722698"/>
    <w:rsid w:val="57783F19"/>
    <w:rsid w:val="5778407E"/>
    <w:rsid w:val="577CBB26"/>
    <w:rsid w:val="577DECEB"/>
    <w:rsid w:val="577E6B09"/>
    <w:rsid w:val="57863684"/>
    <w:rsid w:val="579370CB"/>
    <w:rsid w:val="5794EC6D"/>
    <w:rsid w:val="579B5613"/>
    <w:rsid w:val="57A6B363"/>
    <w:rsid w:val="57A84A44"/>
    <w:rsid w:val="57B893CE"/>
    <w:rsid w:val="57C879A3"/>
    <w:rsid w:val="57E2DA49"/>
    <w:rsid w:val="57EC8833"/>
    <w:rsid w:val="5807FE8C"/>
    <w:rsid w:val="584D334A"/>
    <w:rsid w:val="584E0B1E"/>
    <w:rsid w:val="58567E73"/>
    <w:rsid w:val="585E6EFD"/>
    <w:rsid w:val="585E7E16"/>
    <w:rsid w:val="5864D597"/>
    <w:rsid w:val="586F9298"/>
    <w:rsid w:val="5875CA52"/>
    <w:rsid w:val="5880AB5A"/>
    <w:rsid w:val="58B9B23C"/>
    <w:rsid w:val="58BD4C1D"/>
    <w:rsid w:val="58CD57EA"/>
    <w:rsid w:val="58DB717B"/>
    <w:rsid w:val="58E78AEC"/>
    <w:rsid w:val="59018957"/>
    <w:rsid w:val="5953FAA7"/>
    <w:rsid w:val="596E0539"/>
    <w:rsid w:val="5974A3E8"/>
    <w:rsid w:val="597E0E55"/>
    <w:rsid w:val="599FA120"/>
    <w:rsid w:val="59A620CA"/>
    <w:rsid w:val="5A0B12A6"/>
    <w:rsid w:val="5A109E28"/>
    <w:rsid w:val="5A2147C1"/>
    <w:rsid w:val="5A2926FC"/>
    <w:rsid w:val="5A2B0639"/>
    <w:rsid w:val="5A36723F"/>
    <w:rsid w:val="5A5BC090"/>
    <w:rsid w:val="5A6EA656"/>
    <w:rsid w:val="5A71EC99"/>
    <w:rsid w:val="5A7501AF"/>
    <w:rsid w:val="5A791279"/>
    <w:rsid w:val="5A85F1C7"/>
    <w:rsid w:val="5A89C543"/>
    <w:rsid w:val="5A8AB4A6"/>
    <w:rsid w:val="5A8D6A8F"/>
    <w:rsid w:val="5AA97AB6"/>
    <w:rsid w:val="5AAFF8A4"/>
    <w:rsid w:val="5AD33F3D"/>
    <w:rsid w:val="5AD620C0"/>
    <w:rsid w:val="5AEAC1CD"/>
    <w:rsid w:val="5B008EBC"/>
    <w:rsid w:val="5B0459C5"/>
    <w:rsid w:val="5B23F4B9"/>
    <w:rsid w:val="5B2927CF"/>
    <w:rsid w:val="5B5521A4"/>
    <w:rsid w:val="5B55D7DC"/>
    <w:rsid w:val="5B792007"/>
    <w:rsid w:val="5B84AD9D"/>
    <w:rsid w:val="5B8F7E29"/>
    <w:rsid w:val="5B932F7B"/>
    <w:rsid w:val="5B9987D7"/>
    <w:rsid w:val="5BCF037E"/>
    <w:rsid w:val="5BE03182"/>
    <w:rsid w:val="5BEE9CA7"/>
    <w:rsid w:val="5BF98193"/>
    <w:rsid w:val="5C0311EF"/>
    <w:rsid w:val="5C0A70EC"/>
    <w:rsid w:val="5C0DDE5B"/>
    <w:rsid w:val="5C248A74"/>
    <w:rsid w:val="5C401524"/>
    <w:rsid w:val="5C6B2425"/>
    <w:rsid w:val="5CB0B4F0"/>
    <w:rsid w:val="5CB5A21C"/>
    <w:rsid w:val="5CBD3B73"/>
    <w:rsid w:val="5CC20F26"/>
    <w:rsid w:val="5CC31DE2"/>
    <w:rsid w:val="5CEAA6B4"/>
    <w:rsid w:val="5CEAEA19"/>
    <w:rsid w:val="5D2AC806"/>
    <w:rsid w:val="5D3FC9DB"/>
    <w:rsid w:val="5D58F515"/>
    <w:rsid w:val="5D755231"/>
    <w:rsid w:val="5D77578A"/>
    <w:rsid w:val="5D80EDF6"/>
    <w:rsid w:val="5D864AFC"/>
    <w:rsid w:val="5D9FFFA1"/>
    <w:rsid w:val="5DA2076D"/>
    <w:rsid w:val="5DBCF5F8"/>
    <w:rsid w:val="5DBD7E07"/>
    <w:rsid w:val="5DDCAFA6"/>
    <w:rsid w:val="5DE2CF03"/>
    <w:rsid w:val="5DF4657A"/>
    <w:rsid w:val="5DF6297B"/>
    <w:rsid w:val="5DF8D840"/>
    <w:rsid w:val="5E05E607"/>
    <w:rsid w:val="5E0D31B1"/>
    <w:rsid w:val="5E15AB0C"/>
    <w:rsid w:val="5E25BE11"/>
    <w:rsid w:val="5E3EADED"/>
    <w:rsid w:val="5E4A2C0E"/>
    <w:rsid w:val="5E4D2E09"/>
    <w:rsid w:val="5E8C70E8"/>
    <w:rsid w:val="5E97E935"/>
    <w:rsid w:val="5EA25687"/>
    <w:rsid w:val="5EA5F202"/>
    <w:rsid w:val="5EAEE7E2"/>
    <w:rsid w:val="5ECFE8C1"/>
    <w:rsid w:val="5ED07EE3"/>
    <w:rsid w:val="5EEA423E"/>
    <w:rsid w:val="5EEE03C9"/>
    <w:rsid w:val="5EF293D7"/>
    <w:rsid w:val="5EFF2EFF"/>
    <w:rsid w:val="5F0658BE"/>
    <w:rsid w:val="5F1B165D"/>
    <w:rsid w:val="5F2AF3D1"/>
    <w:rsid w:val="5F41BFB6"/>
    <w:rsid w:val="5F45705E"/>
    <w:rsid w:val="5F505632"/>
    <w:rsid w:val="5F60EFC8"/>
    <w:rsid w:val="5F74B2BA"/>
    <w:rsid w:val="5FB6A625"/>
    <w:rsid w:val="5FC9E407"/>
    <w:rsid w:val="5FD8699F"/>
    <w:rsid w:val="5FDB516A"/>
    <w:rsid w:val="5FE4E253"/>
    <w:rsid w:val="600D0C7A"/>
    <w:rsid w:val="60223A3F"/>
    <w:rsid w:val="60238EA7"/>
    <w:rsid w:val="6034F8BA"/>
    <w:rsid w:val="6037D373"/>
    <w:rsid w:val="60467E4D"/>
    <w:rsid w:val="605E5F00"/>
    <w:rsid w:val="607B797A"/>
    <w:rsid w:val="607F67F3"/>
    <w:rsid w:val="608D4E13"/>
    <w:rsid w:val="60A3826B"/>
    <w:rsid w:val="60AA3052"/>
    <w:rsid w:val="60BE29DC"/>
    <w:rsid w:val="60BF3727"/>
    <w:rsid w:val="60D7738A"/>
    <w:rsid w:val="60DECA47"/>
    <w:rsid w:val="612E3216"/>
    <w:rsid w:val="613D737E"/>
    <w:rsid w:val="6151741D"/>
    <w:rsid w:val="615357C6"/>
    <w:rsid w:val="6157637A"/>
    <w:rsid w:val="616D9E4D"/>
    <w:rsid w:val="618570E9"/>
    <w:rsid w:val="6186B9F4"/>
    <w:rsid w:val="61C1AEC4"/>
    <w:rsid w:val="61D2CF7E"/>
    <w:rsid w:val="61D72911"/>
    <w:rsid w:val="61E31DBD"/>
    <w:rsid w:val="61FC2EC2"/>
    <w:rsid w:val="620EED53"/>
    <w:rsid w:val="62288C73"/>
    <w:rsid w:val="622D57B1"/>
    <w:rsid w:val="6276EB8B"/>
    <w:rsid w:val="62AB6738"/>
    <w:rsid w:val="62BDE44F"/>
    <w:rsid w:val="62D51807"/>
    <w:rsid w:val="62D58302"/>
    <w:rsid w:val="630BD8ED"/>
    <w:rsid w:val="630FE0CF"/>
    <w:rsid w:val="6316FF76"/>
    <w:rsid w:val="634B620B"/>
    <w:rsid w:val="63A7BF4E"/>
    <w:rsid w:val="63ACEF4E"/>
    <w:rsid w:val="63B77094"/>
    <w:rsid w:val="63C74FB7"/>
    <w:rsid w:val="63DEAD46"/>
    <w:rsid w:val="63F53511"/>
    <w:rsid w:val="6408CC5C"/>
    <w:rsid w:val="64141BB1"/>
    <w:rsid w:val="641C698D"/>
    <w:rsid w:val="64283E97"/>
    <w:rsid w:val="643C570B"/>
    <w:rsid w:val="643EAA61"/>
    <w:rsid w:val="644DC33A"/>
    <w:rsid w:val="64502AF1"/>
    <w:rsid w:val="646769FE"/>
    <w:rsid w:val="6470C744"/>
    <w:rsid w:val="649C0552"/>
    <w:rsid w:val="64A329B5"/>
    <w:rsid w:val="64CF290E"/>
    <w:rsid w:val="64DF5D72"/>
    <w:rsid w:val="64F48159"/>
    <w:rsid w:val="650A9F9A"/>
    <w:rsid w:val="651BCC66"/>
    <w:rsid w:val="652279E4"/>
    <w:rsid w:val="6531EE5E"/>
    <w:rsid w:val="653EE9F9"/>
    <w:rsid w:val="654743C6"/>
    <w:rsid w:val="65529781"/>
    <w:rsid w:val="655EB15B"/>
    <w:rsid w:val="65789BCB"/>
    <w:rsid w:val="657E9DC8"/>
    <w:rsid w:val="65863CDB"/>
    <w:rsid w:val="6586D4B2"/>
    <w:rsid w:val="658E3F0D"/>
    <w:rsid w:val="65B528EB"/>
    <w:rsid w:val="65CD0A36"/>
    <w:rsid w:val="65DACEAE"/>
    <w:rsid w:val="65F57F00"/>
    <w:rsid w:val="65FB5C57"/>
    <w:rsid w:val="660BAE15"/>
    <w:rsid w:val="660EC3B3"/>
    <w:rsid w:val="6611873B"/>
    <w:rsid w:val="6614996C"/>
    <w:rsid w:val="6614E519"/>
    <w:rsid w:val="6616E2BF"/>
    <w:rsid w:val="664525FE"/>
    <w:rsid w:val="66453CE5"/>
    <w:rsid w:val="66524B81"/>
    <w:rsid w:val="6660D9DB"/>
    <w:rsid w:val="6681F046"/>
    <w:rsid w:val="66838F2B"/>
    <w:rsid w:val="66892BDA"/>
    <w:rsid w:val="668D8F44"/>
    <w:rsid w:val="66912A8F"/>
    <w:rsid w:val="66C3D19F"/>
    <w:rsid w:val="66CC1FD2"/>
    <w:rsid w:val="66DC9BFE"/>
    <w:rsid w:val="66DF1B4A"/>
    <w:rsid w:val="66E62B6D"/>
    <w:rsid w:val="6706C982"/>
    <w:rsid w:val="670C9385"/>
    <w:rsid w:val="67219F1B"/>
    <w:rsid w:val="672FB6FF"/>
    <w:rsid w:val="672FD7C0"/>
    <w:rsid w:val="67365645"/>
    <w:rsid w:val="6745D3CE"/>
    <w:rsid w:val="6757E62B"/>
    <w:rsid w:val="67629380"/>
    <w:rsid w:val="676692BD"/>
    <w:rsid w:val="67774D78"/>
    <w:rsid w:val="677AAC11"/>
    <w:rsid w:val="6781775C"/>
    <w:rsid w:val="67854A03"/>
    <w:rsid w:val="6795A212"/>
    <w:rsid w:val="67BC31B0"/>
    <w:rsid w:val="67BFDC56"/>
    <w:rsid w:val="67E90E9B"/>
    <w:rsid w:val="6819AC2A"/>
    <w:rsid w:val="683908BE"/>
    <w:rsid w:val="68406DBD"/>
    <w:rsid w:val="6863F726"/>
    <w:rsid w:val="6873F891"/>
    <w:rsid w:val="687ED3C8"/>
    <w:rsid w:val="689E3A31"/>
    <w:rsid w:val="68C14CBD"/>
    <w:rsid w:val="68C47778"/>
    <w:rsid w:val="68E06408"/>
    <w:rsid w:val="68E77BA1"/>
    <w:rsid w:val="69A7D936"/>
    <w:rsid w:val="69A842F3"/>
    <w:rsid w:val="69B64738"/>
    <w:rsid w:val="69C85877"/>
    <w:rsid w:val="69D39E77"/>
    <w:rsid w:val="69DC9770"/>
    <w:rsid w:val="6A409E0A"/>
    <w:rsid w:val="6A5425D5"/>
    <w:rsid w:val="6A735086"/>
    <w:rsid w:val="6A74EFCD"/>
    <w:rsid w:val="6A954660"/>
    <w:rsid w:val="6AA72EEE"/>
    <w:rsid w:val="6ABFE60D"/>
    <w:rsid w:val="6AC888F7"/>
    <w:rsid w:val="6AC8ECCE"/>
    <w:rsid w:val="6ACE9B63"/>
    <w:rsid w:val="6ACF536B"/>
    <w:rsid w:val="6AD66934"/>
    <w:rsid w:val="6AE40377"/>
    <w:rsid w:val="6AF44CC8"/>
    <w:rsid w:val="6B140FDF"/>
    <w:rsid w:val="6B1EE704"/>
    <w:rsid w:val="6B32E303"/>
    <w:rsid w:val="6B39BAF4"/>
    <w:rsid w:val="6B44B4F5"/>
    <w:rsid w:val="6B49AD3B"/>
    <w:rsid w:val="6B926154"/>
    <w:rsid w:val="6BA0BA49"/>
    <w:rsid w:val="6BBDDA57"/>
    <w:rsid w:val="6BF2E735"/>
    <w:rsid w:val="6BF8EDEC"/>
    <w:rsid w:val="6C104622"/>
    <w:rsid w:val="6C151723"/>
    <w:rsid w:val="6C163B74"/>
    <w:rsid w:val="6C36BED8"/>
    <w:rsid w:val="6C48638C"/>
    <w:rsid w:val="6C4D288B"/>
    <w:rsid w:val="6C701745"/>
    <w:rsid w:val="6CB52BE7"/>
    <w:rsid w:val="6CB905C7"/>
    <w:rsid w:val="6CBA01B1"/>
    <w:rsid w:val="6CCEBAD4"/>
    <w:rsid w:val="6CD821DC"/>
    <w:rsid w:val="6CF210BD"/>
    <w:rsid w:val="6CF26232"/>
    <w:rsid w:val="6CF62B86"/>
    <w:rsid w:val="6D03164C"/>
    <w:rsid w:val="6D03D07F"/>
    <w:rsid w:val="6D1B6020"/>
    <w:rsid w:val="6D296055"/>
    <w:rsid w:val="6D383E45"/>
    <w:rsid w:val="6D3CF610"/>
    <w:rsid w:val="6D56142A"/>
    <w:rsid w:val="6D5E5084"/>
    <w:rsid w:val="6D6679BC"/>
    <w:rsid w:val="6D8018CF"/>
    <w:rsid w:val="6D86A3A1"/>
    <w:rsid w:val="6D880402"/>
    <w:rsid w:val="6D928CDC"/>
    <w:rsid w:val="6D9E6D59"/>
    <w:rsid w:val="6DA67507"/>
    <w:rsid w:val="6DB5F389"/>
    <w:rsid w:val="6DCED5A7"/>
    <w:rsid w:val="6DDD6942"/>
    <w:rsid w:val="6DEB96D8"/>
    <w:rsid w:val="6DF2759D"/>
    <w:rsid w:val="6E0106FF"/>
    <w:rsid w:val="6E0A79AD"/>
    <w:rsid w:val="6E10F1C2"/>
    <w:rsid w:val="6E118731"/>
    <w:rsid w:val="6E225130"/>
    <w:rsid w:val="6E3B57E4"/>
    <w:rsid w:val="6E46D3F9"/>
    <w:rsid w:val="6E6B88F0"/>
    <w:rsid w:val="6E7472A2"/>
    <w:rsid w:val="6E88FAF0"/>
    <w:rsid w:val="6E8FC599"/>
    <w:rsid w:val="6EADC7D9"/>
    <w:rsid w:val="6EC34507"/>
    <w:rsid w:val="6EDDBDB5"/>
    <w:rsid w:val="6EE8FBEB"/>
    <w:rsid w:val="6EEA4706"/>
    <w:rsid w:val="6EEEDFB7"/>
    <w:rsid w:val="6EF1D03D"/>
    <w:rsid w:val="6EFA65A4"/>
    <w:rsid w:val="6F080045"/>
    <w:rsid w:val="6F09F5A6"/>
    <w:rsid w:val="6F1CAF1A"/>
    <w:rsid w:val="6F235011"/>
    <w:rsid w:val="6F4A80BF"/>
    <w:rsid w:val="6F6F216C"/>
    <w:rsid w:val="6FCD97F1"/>
    <w:rsid w:val="6FE4A784"/>
    <w:rsid w:val="6FE62BC7"/>
    <w:rsid w:val="6FF31DBE"/>
    <w:rsid w:val="6FF96545"/>
    <w:rsid w:val="7020A1CF"/>
    <w:rsid w:val="70284C19"/>
    <w:rsid w:val="70360AE7"/>
    <w:rsid w:val="703A4ACF"/>
    <w:rsid w:val="7042F208"/>
    <w:rsid w:val="704911D2"/>
    <w:rsid w:val="7058369A"/>
    <w:rsid w:val="705ECD8D"/>
    <w:rsid w:val="706521B8"/>
    <w:rsid w:val="706CC0D9"/>
    <w:rsid w:val="706E7C7F"/>
    <w:rsid w:val="70889B50"/>
    <w:rsid w:val="70AEDB12"/>
    <w:rsid w:val="70D0562B"/>
    <w:rsid w:val="70DD0B79"/>
    <w:rsid w:val="70E89F3B"/>
    <w:rsid w:val="7101B5CC"/>
    <w:rsid w:val="71078A11"/>
    <w:rsid w:val="71084069"/>
    <w:rsid w:val="710C87F1"/>
    <w:rsid w:val="7151F777"/>
    <w:rsid w:val="71641A87"/>
    <w:rsid w:val="7172D084"/>
    <w:rsid w:val="71A102F7"/>
    <w:rsid w:val="71B718E0"/>
    <w:rsid w:val="71C8A7FA"/>
    <w:rsid w:val="71D2A952"/>
    <w:rsid w:val="71D3A18C"/>
    <w:rsid w:val="71E07578"/>
    <w:rsid w:val="71E12674"/>
    <w:rsid w:val="71E9E821"/>
    <w:rsid w:val="71F1E445"/>
    <w:rsid w:val="721B7FB6"/>
    <w:rsid w:val="7237A7DB"/>
    <w:rsid w:val="724B5E19"/>
    <w:rsid w:val="725902C1"/>
    <w:rsid w:val="726763F6"/>
    <w:rsid w:val="726C7C3E"/>
    <w:rsid w:val="727A3BDE"/>
    <w:rsid w:val="728184B0"/>
    <w:rsid w:val="728A1F6F"/>
    <w:rsid w:val="729ADCD5"/>
    <w:rsid w:val="72AF28A2"/>
    <w:rsid w:val="72CF6F68"/>
    <w:rsid w:val="72E61245"/>
    <w:rsid w:val="72E92DB4"/>
    <w:rsid w:val="72FA2A08"/>
    <w:rsid w:val="72FC1E19"/>
    <w:rsid w:val="73018825"/>
    <w:rsid w:val="730C9B41"/>
    <w:rsid w:val="731A26DD"/>
    <w:rsid w:val="731DC35E"/>
    <w:rsid w:val="7324BBE9"/>
    <w:rsid w:val="732A44AB"/>
    <w:rsid w:val="732AE5F2"/>
    <w:rsid w:val="73324CDD"/>
    <w:rsid w:val="733A6900"/>
    <w:rsid w:val="733DC994"/>
    <w:rsid w:val="734F9E3D"/>
    <w:rsid w:val="7355B1DC"/>
    <w:rsid w:val="735A7FD8"/>
    <w:rsid w:val="735B1355"/>
    <w:rsid w:val="7381B732"/>
    <w:rsid w:val="7395393B"/>
    <w:rsid w:val="73A9406B"/>
    <w:rsid w:val="73AA8FD2"/>
    <w:rsid w:val="73BDF61A"/>
    <w:rsid w:val="73D653DD"/>
    <w:rsid w:val="73D83A11"/>
    <w:rsid w:val="73E4C281"/>
    <w:rsid w:val="73EF797F"/>
    <w:rsid w:val="74078EF1"/>
    <w:rsid w:val="741DB841"/>
    <w:rsid w:val="743A4F9A"/>
    <w:rsid w:val="744C047E"/>
    <w:rsid w:val="745E1923"/>
    <w:rsid w:val="74658A9A"/>
    <w:rsid w:val="746B5BA9"/>
    <w:rsid w:val="74702751"/>
    <w:rsid w:val="7483697A"/>
    <w:rsid w:val="74859D87"/>
    <w:rsid w:val="74910A46"/>
    <w:rsid w:val="7497863E"/>
    <w:rsid w:val="74B99DBF"/>
    <w:rsid w:val="74BA79FF"/>
    <w:rsid w:val="74C0CD80"/>
    <w:rsid w:val="74C257CE"/>
    <w:rsid w:val="74C7B9BF"/>
    <w:rsid w:val="74C80764"/>
    <w:rsid w:val="74EBA064"/>
    <w:rsid w:val="74FC3C20"/>
    <w:rsid w:val="74FD345C"/>
    <w:rsid w:val="751F2962"/>
    <w:rsid w:val="7524A694"/>
    <w:rsid w:val="753F7D31"/>
    <w:rsid w:val="7541DF66"/>
    <w:rsid w:val="75827419"/>
    <w:rsid w:val="7586A04F"/>
    <w:rsid w:val="75A28205"/>
    <w:rsid w:val="75B6C956"/>
    <w:rsid w:val="75BDA5BA"/>
    <w:rsid w:val="75CA1C84"/>
    <w:rsid w:val="75E1DF8C"/>
    <w:rsid w:val="75E21E52"/>
    <w:rsid w:val="75E8B43C"/>
    <w:rsid w:val="75F36A02"/>
    <w:rsid w:val="75F94769"/>
    <w:rsid w:val="75FB47F8"/>
    <w:rsid w:val="762A893F"/>
    <w:rsid w:val="764E6DBB"/>
    <w:rsid w:val="768BDB08"/>
    <w:rsid w:val="76B0A975"/>
    <w:rsid w:val="76B3B377"/>
    <w:rsid w:val="76CBE5BB"/>
    <w:rsid w:val="77169882"/>
    <w:rsid w:val="771B95C7"/>
    <w:rsid w:val="773224BF"/>
    <w:rsid w:val="774D80B1"/>
    <w:rsid w:val="77617480"/>
    <w:rsid w:val="77648AC5"/>
    <w:rsid w:val="77710350"/>
    <w:rsid w:val="777A7A83"/>
    <w:rsid w:val="77A3B49C"/>
    <w:rsid w:val="77B218D3"/>
    <w:rsid w:val="77B284B5"/>
    <w:rsid w:val="77BDA314"/>
    <w:rsid w:val="77D2F84A"/>
    <w:rsid w:val="77E662C2"/>
    <w:rsid w:val="78208F9C"/>
    <w:rsid w:val="784E0B25"/>
    <w:rsid w:val="78571615"/>
    <w:rsid w:val="785ADE98"/>
    <w:rsid w:val="78670C0B"/>
    <w:rsid w:val="78869DEC"/>
    <w:rsid w:val="7891C275"/>
    <w:rsid w:val="78B66FB5"/>
    <w:rsid w:val="78B7AA89"/>
    <w:rsid w:val="78C55701"/>
    <w:rsid w:val="78C67474"/>
    <w:rsid w:val="78E51507"/>
    <w:rsid w:val="78F9A5AC"/>
    <w:rsid w:val="78FDB304"/>
    <w:rsid w:val="790EA57E"/>
    <w:rsid w:val="790F59E0"/>
    <w:rsid w:val="7925AC46"/>
    <w:rsid w:val="79551EA4"/>
    <w:rsid w:val="7955B4A4"/>
    <w:rsid w:val="7983A26E"/>
    <w:rsid w:val="798B1BA7"/>
    <w:rsid w:val="79985C5D"/>
    <w:rsid w:val="799B2667"/>
    <w:rsid w:val="79BA416F"/>
    <w:rsid w:val="79CB212A"/>
    <w:rsid w:val="79D20E1D"/>
    <w:rsid w:val="79EA160B"/>
    <w:rsid w:val="79ED60FF"/>
    <w:rsid w:val="7A003752"/>
    <w:rsid w:val="7A0CC3FF"/>
    <w:rsid w:val="7A180452"/>
    <w:rsid w:val="7A42846F"/>
    <w:rsid w:val="7A608DE0"/>
    <w:rsid w:val="7A6FC449"/>
    <w:rsid w:val="7A8B101C"/>
    <w:rsid w:val="7A9985E6"/>
    <w:rsid w:val="7AB5D63F"/>
    <w:rsid w:val="7AB5D63F"/>
    <w:rsid w:val="7ABCEDDC"/>
    <w:rsid w:val="7AD33AD0"/>
    <w:rsid w:val="7AD632DF"/>
    <w:rsid w:val="7ADC7DE5"/>
    <w:rsid w:val="7AE0CEE2"/>
    <w:rsid w:val="7AE50432"/>
    <w:rsid w:val="7AEA94A4"/>
    <w:rsid w:val="7AF49232"/>
    <w:rsid w:val="7B012392"/>
    <w:rsid w:val="7B08332A"/>
    <w:rsid w:val="7B0FF3E0"/>
    <w:rsid w:val="7B1DB3DD"/>
    <w:rsid w:val="7B1F7B28"/>
    <w:rsid w:val="7B360737"/>
    <w:rsid w:val="7B458B57"/>
    <w:rsid w:val="7B67612C"/>
    <w:rsid w:val="7B6B2972"/>
    <w:rsid w:val="7B71E5D2"/>
    <w:rsid w:val="7B8B9CDB"/>
    <w:rsid w:val="7BA0AD35"/>
    <w:rsid w:val="7BAF28AA"/>
    <w:rsid w:val="7BB263D0"/>
    <w:rsid w:val="7BB56669"/>
    <w:rsid w:val="7BCF5D9D"/>
    <w:rsid w:val="7BE46CA7"/>
    <w:rsid w:val="7BE4CC52"/>
    <w:rsid w:val="7BF27DA1"/>
    <w:rsid w:val="7C00B367"/>
    <w:rsid w:val="7C0E171D"/>
    <w:rsid w:val="7C0E3A02"/>
    <w:rsid w:val="7C0F17DB"/>
    <w:rsid w:val="7C106B09"/>
    <w:rsid w:val="7C36FC02"/>
    <w:rsid w:val="7C433232"/>
    <w:rsid w:val="7C50E906"/>
    <w:rsid w:val="7C5E01F2"/>
    <w:rsid w:val="7C8EAEC5"/>
    <w:rsid w:val="7C9F639B"/>
    <w:rsid w:val="7CA1911B"/>
    <w:rsid w:val="7CA483B1"/>
    <w:rsid w:val="7CA65CA1"/>
    <w:rsid w:val="7CAE1F5C"/>
    <w:rsid w:val="7CBE08BE"/>
    <w:rsid w:val="7CC41A6D"/>
    <w:rsid w:val="7CCF1201"/>
    <w:rsid w:val="7CD48BA1"/>
    <w:rsid w:val="7CFB770E"/>
    <w:rsid w:val="7D08E332"/>
    <w:rsid w:val="7D12CE8F"/>
    <w:rsid w:val="7D1AE2A6"/>
    <w:rsid w:val="7D1FF07F"/>
    <w:rsid w:val="7D22AB73"/>
    <w:rsid w:val="7D5F13A4"/>
    <w:rsid w:val="7D7103F5"/>
    <w:rsid w:val="7D845DFB"/>
    <w:rsid w:val="7D871BA1"/>
    <w:rsid w:val="7D900BC0"/>
    <w:rsid w:val="7D9A168C"/>
    <w:rsid w:val="7DA06AE9"/>
    <w:rsid w:val="7DA31643"/>
    <w:rsid w:val="7DA8B167"/>
    <w:rsid w:val="7DABCCD7"/>
    <w:rsid w:val="7DCC091D"/>
    <w:rsid w:val="7DDF7C5D"/>
    <w:rsid w:val="7DE786E0"/>
    <w:rsid w:val="7DF02137"/>
    <w:rsid w:val="7DF3E1DF"/>
    <w:rsid w:val="7E00CA80"/>
    <w:rsid w:val="7E0A3765"/>
    <w:rsid w:val="7E113901"/>
    <w:rsid w:val="7E17D54A"/>
    <w:rsid w:val="7E4061F1"/>
    <w:rsid w:val="7E667615"/>
    <w:rsid w:val="7EAB99C5"/>
    <w:rsid w:val="7EBC6441"/>
    <w:rsid w:val="7EC14C05"/>
    <w:rsid w:val="7EE4530B"/>
    <w:rsid w:val="7EF6E9B7"/>
    <w:rsid w:val="7F291636"/>
    <w:rsid w:val="7F3FA158"/>
    <w:rsid w:val="7F48C07D"/>
    <w:rsid w:val="7F5413B1"/>
    <w:rsid w:val="7F557C50"/>
    <w:rsid w:val="7F564B11"/>
    <w:rsid w:val="7F60D247"/>
    <w:rsid w:val="7F65B8AA"/>
    <w:rsid w:val="7F84D026"/>
    <w:rsid w:val="7F867F4E"/>
    <w:rsid w:val="7F951225"/>
    <w:rsid w:val="7FA0D424"/>
    <w:rsid w:val="7FA4D0D4"/>
    <w:rsid w:val="7FA4F4BA"/>
    <w:rsid w:val="7FC4D35E"/>
    <w:rsid w:val="7FE0E1C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6232A"/>
  <w15:docId w15:val="{FEEEB598-4E42-4916-B6C5-E72CB8D9F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668D8F44"/>
    <w:rPr>
      <w:sz w:val="20"/>
      <w:szCs w:val="20"/>
    </w:rPr>
  </w:style>
  <w:style w:type="paragraph" w:styleId="Heading1">
    <w:name w:val="heading 1"/>
    <w:next w:val="Heading2"/>
    <w:link w:val="Heading1Char"/>
    <w:autoRedefine/>
    <w:uiPriority w:val="9"/>
    <w:qFormat/>
    <w:rsid w:val="00EE72DA"/>
    <w:pPr>
      <w:pageBreakBefore/>
      <w:pBdr>
        <w:top w:val="single" w:color="002A3F" w:sz="24" w:space="0"/>
        <w:left w:val="single" w:color="002A3F" w:sz="24" w:space="0"/>
        <w:bottom w:val="single" w:color="002A3F" w:sz="24" w:space="0"/>
        <w:right w:val="single" w:color="002A3F" w:sz="24" w:space="0"/>
      </w:pBdr>
      <w:shd w:val="clear" w:color="auto" w:fill="002A3F"/>
      <w:spacing w:before="360" w:after="0"/>
      <w:ind w:left="-1440" w:firstLine="1440"/>
      <w:outlineLvl w:val="0"/>
    </w:pPr>
    <w:rPr>
      <w:b/>
      <w:bCs/>
      <w:caps/>
      <w:color w:val="FFFFFF" w:themeColor="background1"/>
      <w:spacing w:val="15"/>
      <w:sz w:val="24"/>
    </w:rPr>
  </w:style>
  <w:style w:type="paragraph" w:styleId="Heading2">
    <w:name w:val="heading 2"/>
    <w:basedOn w:val="Normal"/>
    <w:next w:val="Normal"/>
    <w:link w:val="Heading2Char"/>
    <w:uiPriority w:val="9"/>
    <w:unhideWhenUsed/>
    <w:qFormat/>
    <w:rsid w:val="00EE72DA"/>
    <w:pPr>
      <w:pBdr>
        <w:bottom w:val="single" w:color="218099" w:sz="24" w:space="0"/>
      </w:pBdr>
      <w:spacing w:after="0"/>
      <w:outlineLvl w:val="1"/>
    </w:pPr>
    <w:rPr>
      <w:b/>
      <w:caps/>
      <w:color w:val="000000" w:themeColor="text1"/>
      <w:spacing w:val="15"/>
      <w:sz w:val="24"/>
      <w:szCs w:val="22"/>
    </w:rPr>
  </w:style>
  <w:style w:type="paragraph" w:styleId="Heading3">
    <w:name w:val="heading 3"/>
    <w:basedOn w:val="Normal"/>
    <w:next w:val="Normal"/>
    <w:link w:val="Heading3Char"/>
    <w:uiPriority w:val="9"/>
    <w:unhideWhenUsed/>
    <w:qFormat/>
    <w:rsid w:val="00EE72DA"/>
    <w:pPr>
      <w:spacing w:before="300" w:after="0"/>
      <w:outlineLvl w:val="2"/>
    </w:pPr>
    <w:rPr>
      <w:b/>
      <w:caps/>
      <w:color w:val="4F81BD"/>
      <w:spacing w:val="15"/>
      <w:sz w:val="24"/>
      <w:szCs w:val="22"/>
    </w:rPr>
  </w:style>
  <w:style w:type="paragraph" w:styleId="Heading4">
    <w:name w:val="heading 4"/>
    <w:basedOn w:val="Normal"/>
    <w:next w:val="Normal"/>
    <w:link w:val="Heading4Char"/>
    <w:uiPriority w:val="9"/>
    <w:unhideWhenUsed/>
    <w:qFormat/>
    <w:rsid w:val="00EE72DA"/>
    <w:pPr>
      <w:pBdr>
        <w:top w:val="dotted" w:color="4F81BD" w:themeColor="accent1" w:sz="6" w:space="2"/>
        <w:left w:val="dotted" w:color="4F81BD" w:themeColor="accent1" w:sz="6" w:space="2"/>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unhideWhenUsed/>
    <w:qFormat/>
    <w:rsid w:val="00EE72DA"/>
    <w:pPr>
      <w:pBdr>
        <w:bottom w:val="single" w:color="4F81BD" w:themeColor="accent1" w:sz="6" w:space="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EE72DA"/>
    <w:pPr>
      <w:pBdr>
        <w:bottom w:val="dotted" w:color="4F81BD" w:themeColor="accent1" w:sz="6" w:space="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EE72DA"/>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EE72D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E72DA"/>
    <w:pPr>
      <w:spacing w:before="300" w:after="0"/>
      <w:outlineLvl w:val="8"/>
    </w:pPr>
    <w:rPr>
      <w:i/>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aliases w:val="Code"/>
    <w:basedOn w:val="Quote"/>
    <w:next w:val="Normal"/>
    <w:link w:val="NoSpacingChar"/>
    <w:uiPriority w:val="1"/>
    <w:rsid w:val="00907BC2"/>
    <w:pPr>
      <w:pBdr>
        <w:top w:val="single" w:color="auto" w:sz="4" w:space="1"/>
        <w:left w:val="single" w:color="auto" w:sz="4" w:space="4"/>
        <w:bottom w:val="single" w:color="auto" w:sz="4" w:space="1"/>
        <w:right w:val="single" w:color="auto" w:sz="4" w:space="4"/>
      </w:pBdr>
      <w:shd w:val="pct10" w:color="auto" w:fill="auto"/>
      <w:spacing w:before="0" w:after="0" w:line="240" w:lineRule="auto"/>
    </w:pPr>
    <w:rPr>
      <w:rFonts w:ascii="Courier New" w:hAnsi="Courier New"/>
      <w:i w:val="0"/>
    </w:rPr>
  </w:style>
  <w:style w:type="character" w:styleId="NoSpacingChar" w:customStyle="1">
    <w:name w:val="No Spacing Char"/>
    <w:aliases w:val="Code Char"/>
    <w:basedOn w:val="DefaultParagraphFont"/>
    <w:link w:val="NoSpacing"/>
    <w:uiPriority w:val="1"/>
    <w:rsid w:val="00907BC2"/>
    <w:rPr>
      <w:rFonts w:ascii="Courier New" w:hAnsi="Courier New"/>
      <w:iCs/>
      <w:sz w:val="20"/>
      <w:szCs w:val="20"/>
      <w:shd w:val="pct10" w:color="auto" w:fill="auto"/>
    </w:rPr>
  </w:style>
  <w:style w:type="paragraph" w:styleId="BalloonText">
    <w:name w:val="Balloon Text"/>
    <w:basedOn w:val="Normal"/>
    <w:link w:val="BalloonTextChar"/>
    <w:uiPriority w:val="99"/>
    <w:semiHidden/>
    <w:unhideWhenUsed/>
    <w:rsid w:val="668D8F44"/>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26671F"/>
    <w:rPr>
      <w:rFonts w:ascii="Tahoma" w:hAnsi="Tahoma" w:cs="Tahoma"/>
      <w:sz w:val="16"/>
      <w:szCs w:val="16"/>
    </w:rPr>
  </w:style>
  <w:style w:type="table" w:styleId="LightShading-Accent3">
    <w:name w:val="Light Shading Accent 3"/>
    <w:basedOn w:val="TableNormal"/>
    <w:uiPriority w:val="60"/>
    <w:rsid w:val="00A36643"/>
    <w:pPr>
      <w:spacing w:after="0" w:line="240" w:lineRule="auto"/>
    </w:pPr>
    <w:rPr>
      <w:color w:val="76923C" w:themeColor="accent3" w:themeShade="BF"/>
      <w:lang w:eastAsia="fr-FR"/>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1">
    <w:name w:val="Light Shading Accent 1"/>
    <w:basedOn w:val="TableNormal"/>
    <w:uiPriority w:val="60"/>
    <w:rsid w:val="00A36643"/>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A36643"/>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5">
    <w:name w:val="Light List Accent 5"/>
    <w:basedOn w:val="TableNormal"/>
    <w:uiPriority w:val="61"/>
    <w:rsid w:val="00A36643"/>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MediumList2-Accent1">
    <w:name w:val="Medium List 2 Accent 1"/>
    <w:basedOn w:val="TableNormal"/>
    <w:uiPriority w:val="66"/>
    <w:rsid w:val="00A36643"/>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Heading2Char" w:customStyle="1">
    <w:name w:val="Heading 2 Char"/>
    <w:basedOn w:val="DefaultParagraphFont"/>
    <w:link w:val="Heading2"/>
    <w:uiPriority w:val="9"/>
    <w:rsid w:val="00EE72DA"/>
    <w:rPr>
      <w:b/>
      <w:caps/>
      <w:color w:val="000000" w:themeColor="text1"/>
      <w:spacing w:val="15"/>
      <w:sz w:val="24"/>
    </w:rPr>
  </w:style>
  <w:style w:type="character" w:styleId="PlaceholderText">
    <w:name w:val="Placeholder Text"/>
    <w:basedOn w:val="DefaultParagraphFont"/>
    <w:uiPriority w:val="99"/>
    <w:semiHidden/>
    <w:rsid w:val="00577B57"/>
    <w:rPr>
      <w:color w:val="808080"/>
    </w:rPr>
  </w:style>
  <w:style w:type="table" w:styleId="MediumList2">
    <w:name w:val="Medium List 2"/>
    <w:basedOn w:val="TableNormal"/>
    <w:uiPriority w:val="66"/>
    <w:rsid w:val="007D57BB"/>
    <w:pPr>
      <w:spacing w:after="0" w:line="240" w:lineRule="auto"/>
    </w:pPr>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nil"/>
          <w:right w:val="nil"/>
          <w:insideH w:val="nil"/>
          <w:insideV w:val="nil"/>
          <w:tl2br w:val="nil"/>
          <w:tr2bl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shd w:val="clear" w:color="auto" w:fill="D9D9D9" w:themeFill="background1" w:themeFillShade="D9"/>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character" w:styleId="Heading1Char" w:customStyle="1">
    <w:name w:val="Heading 1 Char"/>
    <w:basedOn w:val="DefaultParagraphFont"/>
    <w:link w:val="Heading1"/>
    <w:uiPriority w:val="9"/>
    <w:rsid w:val="00EE72DA"/>
    <w:rPr>
      <w:b/>
      <w:bCs/>
      <w:caps/>
      <w:color w:val="FFFFFF" w:themeColor="background1"/>
      <w:spacing w:val="15"/>
      <w:sz w:val="24"/>
      <w:shd w:val="clear" w:color="auto" w:fill="002A3F"/>
    </w:rPr>
  </w:style>
  <w:style w:type="character" w:styleId="Heading3Char" w:customStyle="1">
    <w:name w:val="Heading 3 Char"/>
    <w:basedOn w:val="DefaultParagraphFont"/>
    <w:link w:val="Heading3"/>
    <w:uiPriority w:val="9"/>
    <w:rsid w:val="00EE72DA"/>
    <w:rPr>
      <w:b/>
      <w:caps/>
      <w:color w:val="4F81BD"/>
      <w:spacing w:val="15"/>
      <w:sz w:val="24"/>
    </w:rPr>
  </w:style>
  <w:style w:type="paragraph" w:styleId="Subtitle">
    <w:name w:val="Subtitle"/>
    <w:basedOn w:val="Normal"/>
    <w:next w:val="Normal"/>
    <w:link w:val="SubtitleChar"/>
    <w:uiPriority w:val="11"/>
    <w:qFormat/>
    <w:rsid w:val="00EE72DA"/>
    <w:pPr>
      <w:spacing w:after="1000" w:line="240" w:lineRule="auto"/>
    </w:pPr>
    <w:rPr>
      <w:caps/>
      <w:color w:val="595959" w:themeColor="text1" w:themeTint="A6"/>
      <w:spacing w:val="10"/>
      <w:sz w:val="24"/>
      <w:szCs w:val="24"/>
    </w:rPr>
  </w:style>
  <w:style w:type="character" w:styleId="SubtitleChar" w:customStyle="1">
    <w:name w:val="Subtitle Char"/>
    <w:basedOn w:val="DefaultParagraphFont"/>
    <w:link w:val="Subtitle"/>
    <w:uiPriority w:val="11"/>
    <w:rsid w:val="00EE72DA"/>
    <w:rPr>
      <w:caps/>
      <w:color w:val="595959" w:themeColor="text1" w:themeTint="A6"/>
      <w:spacing w:val="10"/>
      <w:sz w:val="24"/>
      <w:szCs w:val="24"/>
    </w:rPr>
  </w:style>
  <w:style w:type="paragraph" w:styleId="Header">
    <w:name w:val="header"/>
    <w:basedOn w:val="Normal"/>
    <w:link w:val="HeaderChar"/>
    <w:uiPriority w:val="99"/>
    <w:unhideWhenUsed/>
    <w:rsid w:val="668D8F44"/>
    <w:pPr>
      <w:tabs>
        <w:tab w:val="center" w:pos="4536"/>
        <w:tab w:val="right" w:pos="9072"/>
      </w:tabs>
      <w:spacing w:after="0" w:line="240" w:lineRule="auto"/>
    </w:pPr>
  </w:style>
  <w:style w:type="character" w:styleId="HeaderChar" w:customStyle="1">
    <w:name w:val="Header Char"/>
    <w:basedOn w:val="DefaultParagraphFont"/>
    <w:link w:val="Header"/>
    <w:uiPriority w:val="99"/>
    <w:rsid w:val="008E79FF"/>
  </w:style>
  <w:style w:type="paragraph" w:styleId="Footer">
    <w:name w:val="footer"/>
    <w:basedOn w:val="Normal"/>
    <w:link w:val="FooterChar"/>
    <w:uiPriority w:val="99"/>
    <w:unhideWhenUsed/>
    <w:rsid w:val="668D8F44"/>
    <w:pPr>
      <w:tabs>
        <w:tab w:val="center" w:pos="4536"/>
        <w:tab w:val="right" w:pos="9072"/>
      </w:tabs>
      <w:spacing w:after="0" w:line="240" w:lineRule="auto"/>
    </w:pPr>
  </w:style>
  <w:style w:type="character" w:styleId="FooterChar" w:customStyle="1">
    <w:name w:val="Footer Char"/>
    <w:basedOn w:val="DefaultParagraphFont"/>
    <w:link w:val="Footer"/>
    <w:uiPriority w:val="99"/>
    <w:rsid w:val="008E79FF"/>
  </w:style>
  <w:style w:type="paragraph" w:styleId="TOCHeading">
    <w:name w:val="TOC Heading"/>
    <w:basedOn w:val="Heading1"/>
    <w:next w:val="Normal"/>
    <w:uiPriority w:val="39"/>
    <w:unhideWhenUsed/>
    <w:qFormat/>
    <w:rsid w:val="00EE72DA"/>
    <w:pPr>
      <w:outlineLvl w:val="9"/>
    </w:pPr>
    <w:rPr>
      <w:lang w:bidi="en-US"/>
    </w:rPr>
  </w:style>
  <w:style w:type="paragraph" w:styleId="TOC2">
    <w:name w:val="toc 2"/>
    <w:basedOn w:val="Normal"/>
    <w:next w:val="Normal"/>
    <w:uiPriority w:val="39"/>
    <w:unhideWhenUsed/>
    <w:rsid w:val="668D8F44"/>
    <w:pPr>
      <w:spacing w:before="0" w:after="0"/>
      <w:ind w:left="200"/>
    </w:pPr>
    <w:rPr>
      <w:smallCaps/>
    </w:rPr>
  </w:style>
  <w:style w:type="paragraph" w:styleId="TOC1">
    <w:name w:val="toc 1"/>
    <w:basedOn w:val="Normal"/>
    <w:next w:val="Normal"/>
    <w:uiPriority w:val="39"/>
    <w:unhideWhenUsed/>
    <w:rsid w:val="668D8F44"/>
    <w:pPr>
      <w:spacing w:before="120" w:after="120"/>
    </w:pPr>
    <w:rPr>
      <w:b/>
      <w:bCs/>
      <w:caps/>
    </w:rPr>
  </w:style>
  <w:style w:type="character" w:styleId="Hyperlink">
    <w:name w:val="Hyperlink"/>
    <w:basedOn w:val="DefaultParagraphFont"/>
    <w:uiPriority w:val="99"/>
    <w:unhideWhenUsed/>
    <w:rsid w:val="00893969"/>
    <w:rPr>
      <w:color w:val="0000FF" w:themeColor="hyperlink"/>
      <w:u w:val="single"/>
    </w:rPr>
  </w:style>
  <w:style w:type="table" w:styleId="TableGrid">
    <w:name w:val="Table Grid"/>
    <w:basedOn w:val="TableNormal"/>
    <w:uiPriority w:val="59"/>
    <w:rsid w:val="000A2D4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tyle1" w:customStyle="1">
    <w:name w:val="Style1"/>
    <w:basedOn w:val="TableNormal"/>
    <w:uiPriority w:val="99"/>
    <w:rsid w:val="000A2D4B"/>
    <w:pPr>
      <w:spacing w:after="0" w:line="240" w:lineRule="auto"/>
    </w:pPr>
    <w:tblPr>
      <w:tblCellSpacing w:w="20" w:type="dxa"/>
      <w:tblBorders>
        <w:top w:val="inset" w:color="auto" w:sz="6" w:space="0"/>
        <w:left w:val="inset" w:color="auto" w:sz="6" w:space="0"/>
        <w:bottom w:val="outset" w:color="auto" w:sz="6" w:space="0"/>
        <w:right w:val="outset" w:color="auto" w:sz="6" w:space="0"/>
      </w:tblBorders>
    </w:tblPr>
    <w:trPr>
      <w:tblCellSpacing w:w="20" w:type="dxa"/>
    </w:trPr>
  </w:style>
  <w:style w:type="character" w:styleId="Heading4Char" w:customStyle="1">
    <w:name w:val="Heading 4 Char"/>
    <w:basedOn w:val="DefaultParagraphFont"/>
    <w:link w:val="Heading4"/>
    <w:uiPriority w:val="9"/>
    <w:rsid w:val="00EE72DA"/>
    <w:rPr>
      <w:caps/>
      <w:color w:val="365F91" w:themeColor="accent1" w:themeShade="BF"/>
      <w:spacing w:val="10"/>
    </w:rPr>
  </w:style>
  <w:style w:type="character" w:styleId="Heading5Char" w:customStyle="1">
    <w:name w:val="Heading 5 Char"/>
    <w:basedOn w:val="DefaultParagraphFont"/>
    <w:link w:val="Heading5"/>
    <w:uiPriority w:val="9"/>
    <w:rsid w:val="00EE72DA"/>
    <w:rPr>
      <w:caps/>
      <w:color w:val="365F91" w:themeColor="accent1" w:themeShade="BF"/>
      <w:spacing w:val="10"/>
    </w:rPr>
  </w:style>
  <w:style w:type="character" w:styleId="Heading6Char" w:customStyle="1">
    <w:name w:val="Heading 6 Char"/>
    <w:basedOn w:val="DefaultParagraphFont"/>
    <w:link w:val="Heading6"/>
    <w:uiPriority w:val="9"/>
    <w:semiHidden/>
    <w:rsid w:val="00EE72DA"/>
    <w:rPr>
      <w:caps/>
      <w:color w:val="365F91" w:themeColor="accent1" w:themeShade="BF"/>
      <w:spacing w:val="10"/>
    </w:rPr>
  </w:style>
  <w:style w:type="character" w:styleId="Heading7Char" w:customStyle="1">
    <w:name w:val="Heading 7 Char"/>
    <w:basedOn w:val="DefaultParagraphFont"/>
    <w:link w:val="Heading7"/>
    <w:uiPriority w:val="9"/>
    <w:semiHidden/>
    <w:rsid w:val="00EE72DA"/>
    <w:rPr>
      <w:caps/>
      <w:color w:val="365F91" w:themeColor="accent1" w:themeShade="BF"/>
      <w:spacing w:val="10"/>
    </w:rPr>
  </w:style>
  <w:style w:type="character" w:styleId="Heading8Char" w:customStyle="1">
    <w:name w:val="Heading 8 Char"/>
    <w:basedOn w:val="DefaultParagraphFont"/>
    <w:link w:val="Heading8"/>
    <w:uiPriority w:val="9"/>
    <w:semiHidden/>
    <w:rsid w:val="00EE72DA"/>
    <w:rPr>
      <w:caps/>
      <w:spacing w:val="10"/>
      <w:sz w:val="18"/>
      <w:szCs w:val="18"/>
    </w:rPr>
  </w:style>
  <w:style w:type="character" w:styleId="Heading9Char" w:customStyle="1">
    <w:name w:val="Heading 9 Char"/>
    <w:basedOn w:val="DefaultParagraphFont"/>
    <w:link w:val="Heading9"/>
    <w:uiPriority w:val="9"/>
    <w:semiHidden/>
    <w:rsid w:val="00EE72DA"/>
    <w:rPr>
      <w:i/>
      <w:caps/>
      <w:spacing w:val="10"/>
      <w:sz w:val="18"/>
      <w:szCs w:val="18"/>
    </w:rPr>
  </w:style>
  <w:style w:type="paragraph" w:styleId="Caption">
    <w:name w:val="caption"/>
    <w:basedOn w:val="Normal"/>
    <w:next w:val="Normal"/>
    <w:uiPriority w:val="35"/>
    <w:semiHidden/>
    <w:unhideWhenUsed/>
    <w:qFormat/>
    <w:rsid w:val="00EE72DA"/>
    <w:rPr>
      <w:b/>
      <w:bCs/>
      <w:color w:val="365F91" w:themeColor="accent1" w:themeShade="BF"/>
      <w:sz w:val="16"/>
      <w:szCs w:val="16"/>
    </w:rPr>
  </w:style>
  <w:style w:type="paragraph" w:styleId="Title">
    <w:name w:val="Title"/>
    <w:basedOn w:val="Normal"/>
    <w:next w:val="Normal"/>
    <w:link w:val="TitleChar"/>
    <w:uiPriority w:val="10"/>
    <w:qFormat/>
    <w:rsid w:val="00EE72DA"/>
    <w:pPr>
      <w:spacing w:before="720"/>
    </w:pPr>
    <w:rPr>
      <w:caps/>
      <w:color w:val="4F81BD" w:themeColor="accent1"/>
      <w:spacing w:val="10"/>
      <w:kern w:val="28"/>
      <w:sz w:val="52"/>
      <w:szCs w:val="52"/>
    </w:rPr>
  </w:style>
  <w:style w:type="character" w:styleId="TitleChar" w:customStyle="1">
    <w:name w:val="Title Char"/>
    <w:basedOn w:val="DefaultParagraphFont"/>
    <w:link w:val="Title"/>
    <w:uiPriority w:val="10"/>
    <w:rsid w:val="00EE72DA"/>
    <w:rPr>
      <w:caps/>
      <w:color w:val="4F81BD" w:themeColor="accent1"/>
      <w:spacing w:val="10"/>
      <w:kern w:val="28"/>
      <w:sz w:val="52"/>
      <w:szCs w:val="52"/>
    </w:rPr>
  </w:style>
  <w:style w:type="character" w:styleId="Strong">
    <w:name w:val="Strong"/>
    <w:uiPriority w:val="22"/>
    <w:qFormat/>
    <w:rsid w:val="00EE72DA"/>
    <w:rPr>
      <w:b/>
      <w:bCs/>
    </w:rPr>
  </w:style>
  <w:style w:type="character" w:styleId="Emphasis">
    <w:name w:val="Emphasis"/>
    <w:uiPriority w:val="20"/>
    <w:qFormat/>
    <w:rsid w:val="00EE72DA"/>
    <w:rPr>
      <w:caps/>
      <w:color w:val="243F60" w:themeColor="accent1" w:themeShade="7F"/>
      <w:spacing w:val="5"/>
    </w:rPr>
  </w:style>
  <w:style w:type="paragraph" w:styleId="ListParagraph">
    <w:name w:val="List Paragraph"/>
    <w:basedOn w:val="Normal"/>
    <w:uiPriority w:val="34"/>
    <w:qFormat/>
    <w:rsid w:val="00EE72DA"/>
    <w:pPr>
      <w:ind w:left="720"/>
      <w:contextualSpacing/>
    </w:pPr>
  </w:style>
  <w:style w:type="paragraph" w:styleId="Quote">
    <w:name w:val="Quote"/>
    <w:basedOn w:val="Normal"/>
    <w:next w:val="Normal"/>
    <w:link w:val="QuoteChar"/>
    <w:uiPriority w:val="29"/>
    <w:qFormat/>
    <w:rsid w:val="00EE72DA"/>
    <w:rPr>
      <w:i/>
      <w:iCs/>
    </w:rPr>
  </w:style>
  <w:style w:type="character" w:styleId="QuoteChar" w:customStyle="1">
    <w:name w:val="Quote Char"/>
    <w:basedOn w:val="DefaultParagraphFont"/>
    <w:link w:val="Quote"/>
    <w:uiPriority w:val="29"/>
    <w:rsid w:val="00EE72DA"/>
    <w:rPr>
      <w:i/>
      <w:iCs/>
      <w:sz w:val="20"/>
      <w:szCs w:val="20"/>
    </w:rPr>
  </w:style>
  <w:style w:type="paragraph" w:styleId="IntenseQuote">
    <w:name w:val="Intense Quote"/>
    <w:basedOn w:val="Normal"/>
    <w:next w:val="Normal"/>
    <w:link w:val="IntenseQuoteChar"/>
    <w:uiPriority w:val="30"/>
    <w:qFormat/>
    <w:rsid w:val="00EE72DA"/>
    <w:pPr>
      <w:pBdr>
        <w:top w:val="single" w:color="4F81BD" w:themeColor="accent1" w:sz="4" w:space="10"/>
        <w:left w:val="single" w:color="4F81BD" w:themeColor="accent1" w:sz="4" w:space="10"/>
      </w:pBdr>
      <w:spacing w:after="0"/>
      <w:ind w:left="1296" w:right="1152"/>
      <w:jc w:val="both"/>
    </w:pPr>
    <w:rPr>
      <w:i/>
      <w:iCs/>
      <w:color w:val="4F81BD" w:themeColor="accent1"/>
    </w:rPr>
  </w:style>
  <w:style w:type="character" w:styleId="IntenseQuoteChar" w:customStyle="1">
    <w:name w:val="Intense Quote Char"/>
    <w:basedOn w:val="DefaultParagraphFont"/>
    <w:link w:val="IntenseQuote"/>
    <w:uiPriority w:val="30"/>
    <w:rsid w:val="00EE72DA"/>
    <w:rPr>
      <w:i/>
      <w:iCs/>
      <w:color w:val="4F81BD" w:themeColor="accent1"/>
      <w:sz w:val="20"/>
      <w:szCs w:val="20"/>
    </w:rPr>
  </w:style>
  <w:style w:type="character" w:styleId="SubtleEmphasis">
    <w:name w:val="Subtle Emphasis"/>
    <w:uiPriority w:val="19"/>
    <w:qFormat/>
    <w:rsid w:val="00EE72DA"/>
    <w:rPr>
      <w:i/>
      <w:iCs/>
      <w:color w:val="243F60" w:themeColor="accent1" w:themeShade="7F"/>
    </w:rPr>
  </w:style>
  <w:style w:type="character" w:styleId="IntenseEmphasis">
    <w:name w:val="Intense Emphasis"/>
    <w:uiPriority w:val="21"/>
    <w:qFormat/>
    <w:rsid w:val="00EE72DA"/>
    <w:rPr>
      <w:b/>
      <w:bCs/>
      <w:caps/>
      <w:color w:val="243F60" w:themeColor="accent1" w:themeShade="7F"/>
      <w:spacing w:val="10"/>
    </w:rPr>
  </w:style>
  <w:style w:type="character" w:styleId="SubtleReference">
    <w:name w:val="Subtle Reference"/>
    <w:uiPriority w:val="31"/>
    <w:qFormat/>
    <w:rsid w:val="00EE72DA"/>
    <w:rPr>
      <w:b/>
      <w:bCs/>
      <w:color w:val="4F81BD" w:themeColor="accent1"/>
    </w:rPr>
  </w:style>
  <w:style w:type="character" w:styleId="IntenseReference">
    <w:name w:val="Intense Reference"/>
    <w:uiPriority w:val="32"/>
    <w:qFormat/>
    <w:rsid w:val="00EE72DA"/>
    <w:rPr>
      <w:b/>
      <w:bCs/>
      <w:i/>
      <w:iCs/>
      <w:caps/>
      <w:color w:val="4F81BD" w:themeColor="accent1"/>
    </w:rPr>
  </w:style>
  <w:style w:type="character" w:styleId="BookTitle">
    <w:name w:val="Book Title"/>
    <w:uiPriority w:val="33"/>
    <w:qFormat/>
    <w:rsid w:val="00EE72DA"/>
    <w:rPr>
      <w:b/>
      <w:bCs/>
      <w:i/>
      <w:iCs/>
      <w:spacing w:val="9"/>
    </w:rPr>
  </w:style>
  <w:style w:type="paragraph" w:styleId="TOC3">
    <w:name w:val="toc 3"/>
    <w:basedOn w:val="Normal"/>
    <w:next w:val="Normal"/>
    <w:uiPriority w:val="39"/>
    <w:unhideWhenUsed/>
    <w:rsid w:val="668D8F44"/>
    <w:pPr>
      <w:spacing w:before="0" w:after="0"/>
      <w:ind w:left="400"/>
    </w:pPr>
    <w:rPr>
      <w:i/>
      <w:iCs/>
    </w:rPr>
  </w:style>
  <w:style w:type="paragraph" w:styleId="mtiTableMatires" w:customStyle="1">
    <w:name w:val="mti_Table_Matières"/>
    <w:qFormat/>
    <w:rsid w:val="00EE72DA"/>
    <w:pPr>
      <w:pageBreakBefore/>
      <w:jc w:val="center"/>
    </w:pPr>
    <w:rPr>
      <w:szCs w:val="20"/>
    </w:rPr>
  </w:style>
  <w:style w:type="paragraph" w:styleId="TOC4">
    <w:name w:val="toc 4"/>
    <w:basedOn w:val="Normal"/>
    <w:next w:val="Normal"/>
    <w:uiPriority w:val="39"/>
    <w:unhideWhenUsed/>
    <w:rsid w:val="668D8F44"/>
    <w:pPr>
      <w:spacing w:before="0" w:after="0"/>
      <w:ind w:left="600"/>
    </w:pPr>
    <w:rPr>
      <w:sz w:val="18"/>
      <w:szCs w:val="18"/>
    </w:rPr>
  </w:style>
  <w:style w:type="paragraph" w:styleId="TOC5">
    <w:name w:val="toc 5"/>
    <w:basedOn w:val="Normal"/>
    <w:next w:val="Normal"/>
    <w:uiPriority w:val="39"/>
    <w:unhideWhenUsed/>
    <w:rsid w:val="668D8F44"/>
    <w:pPr>
      <w:spacing w:before="0" w:after="0"/>
      <w:ind w:left="800"/>
    </w:pPr>
    <w:rPr>
      <w:sz w:val="18"/>
      <w:szCs w:val="18"/>
    </w:rPr>
  </w:style>
  <w:style w:type="paragraph" w:styleId="TOC6">
    <w:name w:val="toc 6"/>
    <w:basedOn w:val="Normal"/>
    <w:next w:val="Normal"/>
    <w:uiPriority w:val="39"/>
    <w:unhideWhenUsed/>
    <w:rsid w:val="668D8F44"/>
    <w:pPr>
      <w:spacing w:before="0" w:after="0"/>
      <w:ind w:left="1000"/>
    </w:pPr>
    <w:rPr>
      <w:sz w:val="18"/>
      <w:szCs w:val="18"/>
    </w:rPr>
  </w:style>
  <w:style w:type="paragraph" w:styleId="TOC7">
    <w:name w:val="toc 7"/>
    <w:basedOn w:val="Normal"/>
    <w:next w:val="Normal"/>
    <w:uiPriority w:val="39"/>
    <w:unhideWhenUsed/>
    <w:rsid w:val="668D8F44"/>
    <w:pPr>
      <w:spacing w:before="0" w:after="0"/>
      <w:ind w:left="1200"/>
    </w:pPr>
    <w:rPr>
      <w:sz w:val="18"/>
      <w:szCs w:val="18"/>
    </w:rPr>
  </w:style>
  <w:style w:type="paragraph" w:styleId="TOC8">
    <w:name w:val="toc 8"/>
    <w:basedOn w:val="Normal"/>
    <w:next w:val="Normal"/>
    <w:uiPriority w:val="39"/>
    <w:unhideWhenUsed/>
    <w:rsid w:val="668D8F44"/>
    <w:pPr>
      <w:spacing w:before="0" w:after="0"/>
      <w:ind w:left="1400"/>
    </w:pPr>
    <w:rPr>
      <w:sz w:val="18"/>
      <w:szCs w:val="18"/>
    </w:rPr>
  </w:style>
  <w:style w:type="paragraph" w:styleId="TOC9">
    <w:name w:val="toc 9"/>
    <w:basedOn w:val="Normal"/>
    <w:next w:val="Normal"/>
    <w:uiPriority w:val="39"/>
    <w:unhideWhenUsed/>
    <w:rsid w:val="668D8F44"/>
    <w:pPr>
      <w:spacing w:before="0" w:after="0"/>
      <w:ind w:left="1600"/>
    </w:pPr>
    <w:rPr>
      <w:sz w:val="18"/>
      <w:szCs w:val="18"/>
    </w:rPr>
  </w:style>
  <w:style w:type="paragraph" w:styleId="mtitexte" w:customStyle="1">
    <w:name w:val="mti_texte"/>
    <w:qFormat/>
    <w:rsid w:val="00EE72DA"/>
    <w:rPr>
      <w:rFonts w:cs="Arial"/>
      <w:color w:val="000000"/>
      <w:szCs w:val="20"/>
      <w:shd w:val="clear" w:color="auto" w:fill="FFFFFF"/>
      <w:lang w:val="en-US"/>
    </w:rPr>
  </w:style>
  <w:style w:type="paragraph" w:styleId="mtitextenumr" w:customStyle="1">
    <w:name w:val="mti_texte_énuméré"/>
    <w:qFormat/>
    <w:rsid w:val="00EE72DA"/>
    <w:pPr>
      <w:numPr>
        <w:numId w:val="22"/>
      </w:numPr>
      <w:spacing w:before="240" w:after="240" w:line="240" w:lineRule="auto"/>
    </w:pPr>
    <w:rPr>
      <w:rFonts w:cs="Arial"/>
      <w:color w:val="000000"/>
      <w:szCs w:val="20"/>
      <w:shd w:val="clear" w:color="auto" w:fill="FFFFFF"/>
      <w:lang w:val="en-US"/>
    </w:rPr>
  </w:style>
  <w:style w:type="paragraph" w:styleId="mtitextenumrniveau2" w:customStyle="1">
    <w:name w:val="mti_texte_énuméré_niveau_2"/>
    <w:qFormat/>
    <w:rsid w:val="00EE72DA"/>
    <w:pPr>
      <w:numPr>
        <w:ilvl w:val="1"/>
        <w:numId w:val="23"/>
      </w:numPr>
      <w:spacing w:before="60" w:after="60" w:line="240" w:lineRule="auto"/>
    </w:pPr>
    <w:rPr>
      <w:rFonts w:cs="Arial"/>
      <w:color w:val="000000"/>
      <w:szCs w:val="20"/>
      <w:shd w:val="clear" w:color="auto" w:fill="FFFFFF"/>
      <w:lang w:val="en-US"/>
    </w:rPr>
  </w:style>
  <w:style w:type="paragraph" w:styleId="mticodesource" w:customStyle="1">
    <w:name w:val="mti_code_source"/>
    <w:basedOn w:val="NoSpacing"/>
    <w:qFormat/>
    <w:rsid w:val="00EE72DA"/>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611398">
      <w:bodyDiv w:val="1"/>
      <w:marLeft w:val="0"/>
      <w:marRight w:val="0"/>
      <w:marTop w:val="0"/>
      <w:marBottom w:val="0"/>
      <w:divBdr>
        <w:top w:val="none" w:sz="0" w:space="0" w:color="auto"/>
        <w:left w:val="none" w:sz="0" w:space="0" w:color="auto"/>
        <w:bottom w:val="none" w:sz="0" w:space="0" w:color="auto"/>
        <w:right w:val="none" w:sz="0" w:space="0" w:color="auto"/>
      </w:divBdr>
      <w:divsChild>
        <w:div w:id="227347881">
          <w:marLeft w:val="0"/>
          <w:marRight w:val="0"/>
          <w:marTop w:val="0"/>
          <w:marBottom w:val="0"/>
          <w:divBdr>
            <w:top w:val="none" w:sz="0" w:space="0" w:color="auto"/>
            <w:left w:val="none" w:sz="0" w:space="0" w:color="auto"/>
            <w:bottom w:val="none" w:sz="0" w:space="0" w:color="auto"/>
            <w:right w:val="none" w:sz="0" w:space="0" w:color="auto"/>
          </w:divBdr>
        </w:div>
        <w:div w:id="432091660">
          <w:marLeft w:val="0"/>
          <w:marRight w:val="0"/>
          <w:marTop w:val="0"/>
          <w:marBottom w:val="0"/>
          <w:divBdr>
            <w:top w:val="none" w:sz="0" w:space="0" w:color="auto"/>
            <w:left w:val="none" w:sz="0" w:space="0" w:color="auto"/>
            <w:bottom w:val="none" w:sz="0" w:space="0" w:color="auto"/>
            <w:right w:val="none" w:sz="0" w:space="0" w:color="auto"/>
          </w:divBdr>
        </w:div>
        <w:div w:id="517084648">
          <w:marLeft w:val="0"/>
          <w:marRight w:val="0"/>
          <w:marTop w:val="0"/>
          <w:marBottom w:val="0"/>
          <w:divBdr>
            <w:top w:val="none" w:sz="0" w:space="0" w:color="auto"/>
            <w:left w:val="none" w:sz="0" w:space="0" w:color="auto"/>
            <w:bottom w:val="none" w:sz="0" w:space="0" w:color="auto"/>
            <w:right w:val="none" w:sz="0" w:space="0" w:color="auto"/>
          </w:divBdr>
        </w:div>
        <w:div w:id="532428857">
          <w:marLeft w:val="0"/>
          <w:marRight w:val="0"/>
          <w:marTop w:val="0"/>
          <w:marBottom w:val="0"/>
          <w:divBdr>
            <w:top w:val="none" w:sz="0" w:space="0" w:color="auto"/>
            <w:left w:val="none" w:sz="0" w:space="0" w:color="auto"/>
            <w:bottom w:val="none" w:sz="0" w:space="0" w:color="auto"/>
            <w:right w:val="none" w:sz="0" w:space="0" w:color="auto"/>
          </w:divBdr>
        </w:div>
        <w:div w:id="736367455">
          <w:marLeft w:val="0"/>
          <w:marRight w:val="0"/>
          <w:marTop w:val="0"/>
          <w:marBottom w:val="0"/>
          <w:divBdr>
            <w:top w:val="none" w:sz="0" w:space="0" w:color="auto"/>
            <w:left w:val="none" w:sz="0" w:space="0" w:color="auto"/>
            <w:bottom w:val="none" w:sz="0" w:space="0" w:color="auto"/>
            <w:right w:val="none" w:sz="0" w:space="0" w:color="auto"/>
          </w:divBdr>
        </w:div>
        <w:div w:id="1518544355">
          <w:marLeft w:val="0"/>
          <w:marRight w:val="0"/>
          <w:marTop w:val="0"/>
          <w:marBottom w:val="0"/>
          <w:divBdr>
            <w:top w:val="none" w:sz="0" w:space="0" w:color="auto"/>
            <w:left w:val="none" w:sz="0" w:space="0" w:color="auto"/>
            <w:bottom w:val="none" w:sz="0" w:space="0" w:color="auto"/>
            <w:right w:val="none" w:sz="0" w:space="0" w:color="auto"/>
          </w:divBdr>
        </w:div>
        <w:div w:id="2082562030">
          <w:marLeft w:val="0"/>
          <w:marRight w:val="0"/>
          <w:marTop w:val="0"/>
          <w:marBottom w:val="0"/>
          <w:divBdr>
            <w:top w:val="none" w:sz="0" w:space="0" w:color="auto"/>
            <w:left w:val="none" w:sz="0" w:space="0" w:color="auto"/>
            <w:bottom w:val="none" w:sz="0" w:space="0" w:color="auto"/>
            <w:right w:val="none" w:sz="0" w:space="0" w:color="auto"/>
          </w:divBdr>
        </w:div>
      </w:divsChild>
    </w:div>
    <w:div w:id="251401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footer" Target="footer3.xml" Id="rId26"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image" Target="media/image4.jpeg" Id="rId17" /><Relationship Type="http://schemas.openxmlformats.org/officeDocument/2006/relationships/header" Target="header3.xml" Id="rId25" /><Relationship Type="http://schemas.openxmlformats.org/officeDocument/2006/relationships/customXml" Target="../customXml/item2.xml" Id="rId2" /><Relationship Type="http://schemas.openxmlformats.org/officeDocument/2006/relationships/image" Target="media/image3.png" Id="rId16"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theme" Target="theme/theme1.xml" Id="rId28"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 Type="http://schemas.openxmlformats.org/officeDocument/2006/relationships/fontTable" Target="fontTable.xml" Id="rId27" /><Relationship Type="http://schemas.openxmlformats.org/officeDocument/2006/relationships/image" Target="/media/image8.png" Id="rId1464873947" /><Relationship Type="http://schemas.openxmlformats.org/officeDocument/2006/relationships/image" Target="/media/image9.png" Id="rId1163908134" /><Relationship Type="http://schemas.openxmlformats.org/officeDocument/2006/relationships/image" Target="/media/imagea.png" Id="rId445383741" /><Relationship Type="http://schemas.openxmlformats.org/officeDocument/2006/relationships/image" Target="/media/image7.png" Id="rId1094924346" /><Relationship Type="http://schemas.openxmlformats.org/officeDocument/2006/relationships/image" Target="/media/imageb.png" Id="rId861082786" />  <Relationship Id="rIdGantt974679fc" Type="http://schemas.openxmlformats.org/officeDocument/2006/relationships/image" Target="media/gantt_974679fc.png" />
  <Relationship Id="rIdGantt82192d90" Type="http://schemas.openxmlformats.org/officeDocument/2006/relationships/image" Target="media/gantt_82192d90.png" />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msl\OneDrive%20-%20EPITA\ING2\MTI\Templates%20documents\2016_WORD_MODELE_MTI.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2026-05-19T00:00:00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04b6f53-6511-4256-9e30-4deba0782a3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0B8B3D5B0F93A4DB13CB0D89DED7C86" ma:contentTypeVersion="14" ma:contentTypeDescription="Crée un document." ma:contentTypeScope="" ma:versionID="6f27eb653e7742dbe6007f8215c776f6">
  <xsd:schema xmlns:xsd="http://www.w3.org/2001/XMLSchema" xmlns:xs="http://www.w3.org/2001/XMLSchema" xmlns:p="http://schemas.microsoft.com/office/2006/metadata/properties" xmlns:ns3="c04b6f53-6511-4256-9e30-4deba0782a31" xmlns:ns4="ab7c499f-ea6a-4fdd-9f87-0ad12a840ce0" targetNamespace="http://schemas.microsoft.com/office/2006/metadata/properties" ma:root="true" ma:fieldsID="bd0694494f3e51243c4396568bc7f705" ns3:_="" ns4:_="">
    <xsd:import namespace="c04b6f53-6511-4256-9e30-4deba0782a31"/>
    <xsd:import namespace="ab7c499f-ea6a-4fdd-9f87-0ad12a840ce0"/>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GenerationTime" minOccurs="0"/>
                <xsd:element ref="ns3:MediaServiceEventHashCode" minOccurs="0"/>
                <xsd:element ref="ns3:MediaServiceSearchProperties" minOccurs="0"/>
                <xsd:element ref="ns3:MediaServiceSystemTags" minOccurs="0"/>
                <xsd:element ref="ns3:MediaServiceDateTaken"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6f53-6511-4256-9e30-4deba0782a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7c499f-ea6a-4fdd-9f87-0ad12a840ce0"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SharingHintHash" ma:index="13"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9AC16A-55DB-49F3-B5BD-5A5FAE2E4CD5}">
  <ds:schemaRefs>
    <ds:schemaRef ds:uri="http://schemas.openxmlformats.org/officeDocument/2006/bibliography"/>
  </ds:schemaRefs>
</ds:datastoreItem>
</file>

<file path=customXml/itemProps3.xml><?xml version="1.0" encoding="utf-8"?>
<ds:datastoreItem xmlns:ds="http://schemas.openxmlformats.org/officeDocument/2006/customXml" ds:itemID="{DB858262-5B60-4AF6-8E51-584ECE19938F}">
  <ds:schemaRefs>
    <ds:schemaRef ds:uri="http://schemas.microsoft.com/sharepoint/v3/contenttype/forms"/>
  </ds:schemaRefs>
</ds:datastoreItem>
</file>

<file path=customXml/itemProps4.xml><?xml version="1.0" encoding="utf-8"?>
<ds:datastoreItem xmlns:ds="http://schemas.openxmlformats.org/officeDocument/2006/customXml" ds:itemID="{125ACC64-17E1-4644-8FE9-2B6BD6333CA5}">
  <ds:schemaRefs>
    <ds:schemaRef ds:uri="http://schemas.microsoft.com/office/2006/metadata/properties"/>
    <ds:schemaRef ds:uri="http://schemas.microsoft.com/office/infopath/2007/PartnerControls"/>
    <ds:schemaRef ds:uri="c04b6f53-6511-4256-9e30-4deba0782a31"/>
  </ds:schemaRefs>
</ds:datastoreItem>
</file>

<file path=customXml/itemProps5.xml><?xml version="1.0" encoding="utf-8"?>
<ds:datastoreItem xmlns:ds="http://schemas.openxmlformats.org/officeDocument/2006/customXml" ds:itemID="{0330169C-AF7E-4B54-A6AF-0FBB0AA855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6f53-6511-4256-9e30-4deba0782a31"/>
    <ds:schemaRef ds:uri="ab7c499f-ea6a-4fdd-9f87-0ad12a840c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2016_WORD_MODELE_MTI.dotx</ap:Template>
  <ap:Application>Microsoft Word for the web</ap:Application>
  <ap:DocSecurity>4</ap:DocSecurity>
  <ap:ScaleCrop>false</ap:ScaleCrop>
  <ap:Company>MTI - EPITA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Rapport de suivi</dc:title>
  <dc:subject>Coaching 5 - PLIC</dc:subject>
  <dc:creator>Victor Agahi, Clément Pasteau, Victor Giroud, Damien Lugagne</dc:creator>
  <keywords>PLIC</keywords>
  <dc:description>1.0</dc:description>
  <lastModifiedBy>Victor Agahi</lastModifiedBy>
  <revision>269</revision>
  <lastPrinted>2026-04-28T17:47:00.0000000Z</lastPrinted>
  <dcterms:created xsi:type="dcterms:W3CDTF">2026-04-07T20:13:00.0000000Z</dcterms:created>
  <dcterms:modified xsi:type="dcterms:W3CDTF">2026-10-06T11:06:24.7589170Z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0x01010040B8B3D5B0F93A4DB13CB0D89DED7C86</vt:lpwstr>
  </property>
</Properties>
</file>